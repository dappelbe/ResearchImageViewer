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72B5B" w14:textId="77777777" w:rsidR="00E664F6" w:rsidRPr="00622593" w:rsidRDefault="00E664F6">
      <w:pPr>
        <w:rPr>
          <w:color w:val="993366"/>
          <w:lang w:val="en-GB"/>
        </w:rPr>
      </w:pPr>
    </w:p>
    <w:p w14:paraId="26F7074C" w14:textId="77777777" w:rsidR="00E664F6" w:rsidRPr="00622593" w:rsidRDefault="00E602AD">
      <w:pPr>
        <w:rPr>
          <w:color w:val="993366"/>
          <w:lang w:val="en-GB"/>
        </w:rPr>
      </w:pPr>
      <w:r w:rsidRPr="00622593">
        <w:rPr>
          <w:rFonts w:cs="Arial"/>
          <w:color w:val="993366"/>
          <w:lang w:val="en-GB"/>
        </w:rPr>
        <w:t xml:space="preserve">                                                                                                 </w:t>
      </w:r>
    </w:p>
    <w:tbl>
      <w:tblPr>
        <w:tblW w:w="0" w:type="auto"/>
        <w:jc w:val="center"/>
        <w:tblLayout w:type="fixed"/>
        <w:tblLook w:val="0000" w:firstRow="0" w:lastRow="0" w:firstColumn="0" w:lastColumn="0" w:noHBand="0" w:noVBand="0"/>
      </w:tblPr>
      <w:tblGrid>
        <w:gridCol w:w="8959"/>
        <w:gridCol w:w="21"/>
      </w:tblGrid>
      <w:tr w:rsidR="00622593" w:rsidRPr="00622593" w14:paraId="4BA29D0C" w14:textId="77777777" w:rsidTr="00E664F6">
        <w:trPr>
          <w:trHeight w:val="1610"/>
          <w:jc w:val="center"/>
        </w:trPr>
        <w:tc>
          <w:tcPr>
            <w:tcW w:w="8980" w:type="dxa"/>
            <w:gridSpan w:val="2"/>
            <w:vAlign w:val="center"/>
          </w:tcPr>
          <w:p w14:paraId="6DDFA74A" w14:textId="77777777" w:rsidR="00EF7542" w:rsidRPr="00622593" w:rsidRDefault="00EF7542" w:rsidP="006D1F1D">
            <w:pPr>
              <w:jc w:val="center"/>
              <w:rPr>
                <w:rFonts w:ascii="Times New Roman" w:hAnsi="Times New Roman" w:cs="Times New Roman"/>
                <w:color w:val="993366"/>
                <w:sz w:val="16"/>
                <w:lang w:val="en-GB"/>
              </w:rPr>
            </w:pPr>
          </w:p>
          <w:p w14:paraId="3821BEAD" w14:textId="77777777" w:rsidR="00E664F6" w:rsidRPr="00622593" w:rsidRDefault="00E664F6" w:rsidP="006D1F1D">
            <w:pPr>
              <w:jc w:val="center"/>
              <w:rPr>
                <w:rFonts w:ascii="Times New Roman" w:hAnsi="Times New Roman" w:cs="Times New Roman"/>
                <w:color w:val="993366"/>
                <w:sz w:val="16"/>
                <w:lang w:val="en-GB"/>
              </w:rPr>
            </w:pPr>
          </w:p>
          <w:p w14:paraId="019CCD97" w14:textId="77777777" w:rsidR="00E664F6" w:rsidRPr="00622593" w:rsidRDefault="00E664F6" w:rsidP="006D1F1D">
            <w:pPr>
              <w:jc w:val="center"/>
              <w:rPr>
                <w:rFonts w:ascii="Times New Roman" w:hAnsi="Times New Roman" w:cs="Times New Roman"/>
                <w:color w:val="993366"/>
                <w:sz w:val="16"/>
                <w:lang w:val="en-GB"/>
              </w:rPr>
            </w:pPr>
          </w:p>
          <w:p w14:paraId="7787CC0E" w14:textId="77777777" w:rsidR="00E664F6" w:rsidRPr="00622593" w:rsidRDefault="00E664F6" w:rsidP="006D1F1D">
            <w:pPr>
              <w:jc w:val="center"/>
              <w:rPr>
                <w:rFonts w:ascii="Times New Roman" w:hAnsi="Times New Roman" w:cs="Times New Roman"/>
                <w:color w:val="993366"/>
                <w:sz w:val="16"/>
                <w:lang w:val="en-GB"/>
              </w:rPr>
            </w:pPr>
          </w:p>
          <w:p w14:paraId="2FAC29C0" w14:textId="77777777" w:rsidR="00E664F6" w:rsidRPr="00622593" w:rsidRDefault="00E664F6" w:rsidP="006D1F1D">
            <w:pPr>
              <w:jc w:val="center"/>
              <w:rPr>
                <w:rFonts w:ascii="Times New Roman" w:hAnsi="Times New Roman" w:cs="Times New Roman"/>
                <w:color w:val="993366"/>
                <w:sz w:val="16"/>
                <w:lang w:val="en-GB"/>
              </w:rPr>
            </w:pPr>
          </w:p>
          <w:p w14:paraId="7ACA8915" w14:textId="77777777" w:rsidR="00E664F6" w:rsidRPr="00622593" w:rsidRDefault="00E664F6" w:rsidP="006D1F1D">
            <w:pPr>
              <w:jc w:val="center"/>
              <w:rPr>
                <w:rFonts w:ascii="Times New Roman" w:hAnsi="Times New Roman" w:cs="Times New Roman"/>
                <w:color w:val="993366"/>
                <w:sz w:val="16"/>
                <w:lang w:val="en-GB"/>
              </w:rPr>
            </w:pPr>
          </w:p>
          <w:p w14:paraId="46F9DEC5" w14:textId="77777777" w:rsidR="00E664F6" w:rsidRPr="00622593" w:rsidRDefault="00E664F6" w:rsidP="006D1F1D">
            <w:pPr>
              <w:jc w:val="center"/>
              <w:rPr>
                <w:rFonts w:ascii="Times New Roman" w:hAnsi="Times New Roman" w:cs="Times New Roman"/>
                <w:color w:val="993366"/>
                <w:sz w:val="16"/>
                <w:lang w:val="en-GB"/>
              </w:rPr>
            </w:pPr>
          </w:p>
          <w:p w14:paraId="7AE3F405" w14:textId="77777777" w:rsidR="00E664F6" w:rsidRPr="00622593" w:rsidRDefault="00E664F6" w:rsidP="006D1F1D">
            <w:pPr>
              <w:jc w:val="center"/>
              <w:rPr>
                <w:rFonts w:ascii="Times New Roman" w:hAnsi="Times New Roman" w:cs="Times New Roman"/>
                <w:color w:val="993366"/>
                <w:sz w:val="16"/>
                <w:lang w:val="en-GB"/>
              </w:rPr>
            </w:pPr>
          </w:p>
          <w:p w14:paraId="16155676" w14:textId="77777777" w:rsidR="00E664F6" w:rsidRPr="00622593" w:rsidRDefault="00E664F6" w:rsidP="006D1F1D">
            <w:pPr>
              <w:jc w:val="center"/>
              <w:rPr>
                <w:rFonts w:ascii="Times New Roman" w:hAnsi="Times New Roman" w:cs="Times New Roman"/>
                <w:color w:val="993366"/>
                <w:sz w:val="16"/>
                <w:lang w:val="en-GB"/>
              </w:rPr>
            </w:pPr>
          </w:p>
        </w:tc>
      </w:tr>
      <w:tr w:rsidR="00622593" w:rsidRPr="00622593" w14:paraId="15095466" w14:textId="77777777" w:rsidTr="00E664F6">
        <w:trPr>
          <w:gridAfter w:val="1"/>
          <w:wAfter w:w="21" w:type="dxa"/>
          <w:jc w:val="center"/>
        </w:trPr>
        <w:tc>
          <w:tcPr>
            <w:tcW w:w="8959" w:type="dxa"/>
          </w:tcPr>
          <w:p w14:paraId="386FA755" w14:textId="77777777" w:rsidR="00E664F6" w:rsidRPr="00622593" w:rsidRDefault="009B7BC8" w:rsidP="006D1F1D">
            <w:pPr>
              <w:pStyle w:val="TITLEBOX1"/>
              <w:spacing w:before="0"/>
              <w:rPr>
                <w:rFonts w:asciiTheme="minorHAnsi" w:hAnsiTheme="minorHAnsi"/>
                <w:color w:val="993366"/>
                <w:sz w:val="32"/>
                <w:lang w:val="en-GB"/>
              </w:rPr>
            </w:pPr>
            <w:r w:rsidRPr="00622593">
              <w:rPr>
                <w:rFonts w:asciiTheme="minorHAnsi" w:hAnsiTheme="minorHAnsi"/>
                <w:color w:val="993366"/>
                <w:sz w:val="32"/>
                <w:lang w:val="en-GB"/>
              </w:rPr>
              <w:t>Application User Requirements Specifications</w:t>
            </w:r>
          </w:p>
          <w:p w14:paraId="2E7336C8" w14:textId="77777777" w:rsidR="00EF7542" w:rsidRPr="00622593" w:rsidRDefault="00EF7542" w:rsidP="009B7BC8">
            <w:pPr>
              <w:pStyle w:val="TITLEBOX1"/>
              <w:spacing w:before="0"/>
              <w:rPr>
                <w:rFonts w:ascii="Times New Roman" w:hAnsi="Times New Roman"/>
                <w:color w:val="993366"/>
                <w:sz w:val="32"/>
                <w:lang w:val="en-GB"/>
              </w:rPr>
            </w:pPr>
          </w:p>
        </w:tc>
      </w:tr>
      <w:tr w:rsidR="00EF7542" w:rsidRPr="00743812" w14:paraId="32E78697" w14:textId="77777777" w:rsidTr="00E664F6">
        <w:trPr>
          <w:gridAfter w:val="1"/>
          <w:wAfter w:w="21" w:type="dxa"/>
          <w:trHeight w:val="683"/>
          <w:jc w:val="center"/>
        </w:trPr>
        <w:tc>
          <w:tcPr>
            <w:tcW w:w="8959" w:type="dxa"/>
          </w:tcPr>
          <w:p w14:paraId="21F79A4F" w14:textId="77777777" w:rsidR="00EF7542" w:rsidRPr="00743812" w:rsidRDefault="00EF7542" w:rsidP="003423E2">
            <w:pPr>
              <w:pStyle w:val="TITLEBOX1"/>
              <w:spacing w:before="0" w:after="0"/>
              <w:rPr>
                <w:sz w:val="20"/>
                <w:lang w:val="en-GB"/>
              </w:rPr>
            </w:pPr>
          </w:p>
        </w:tc>
      </w:tr>
    </w:tbl>
    <w:p w14:paraId="77232A0A" w14:textId="77777777" w:rsidR="00EF7542" w:rsidRPr="00743812" w:rsidRDefault="00EF7542" w:rsidP="0062753D">
      <w:pPr>
        <w:jc w:val="both"/>
        <w:rPr>
          <w:lang w:val="en-GB"/>
        </w:rPr>
      </w:pPr>
    </w:p>
    <w:p w14:paraId="1B10C403" w14:textId="77777777" w:rsidR="006D0A4B" w:rsidRPr="00743812" w:rsidRDefault="006D0A4B" w:rsidP="0062753D">
      <w:pPr>
        <w:jc w:val="both"/>
        <w:rPr>
          <w:lang w:val="en-GB"/>
        </w:rPr>
      </w:pPr>
    </w:p>
    <w:p w14:paraId="6D3C5CA9" w14:textId="77777777" w:rsidR="006D0A4B" w:rsidRPr="00743812" w:rsidRDefault="006D0A4B" w:rsidP="0062753D">
      <w:pPr>
        <w:jc w:val="both"/>
        <w:rPr>
          <w:lang w:val="en-GB"/>
        </w:rPr>
      </w:pPr>
    </w:p>
    <w:p w14:paraId="3FBBBABA" w14:textId="77777777" w:rsidR="006D0A4B" w:rsidRPr="00743812" w:rsidRDefault="006D0A4B" w:rsidP="0062753D">
      <w:pPr>
        <w:jc w:val="both"/>
        <w:rPr>
          <w:lang w:val="en-GB"/>
        </w:rPr>
      </w:pPr>
    </w:p>
    <w:p w14:paraId="1FF74AD0" w14:textId="77777777" w:rsidR="006D0A4B" w:rsidRPr="00743812" w:rsidRDefault="006D0A4B" w:rsidP="0062753D">
      <w:pPr>
        <w:jc w:val="both"/>
        <w:rPr>
          <w:lang w:val="en-GB"/>
        </w:rPr>
      </w:pPr>
    </w:p>
    <w:p w14:paraId="6CFDCDD9" w14:textId="77777777" w:rsidR="006D0A4B" w:rsidRPr="00743812" w:rsidRDefault="006D0A4B" w:rsidP="0062753D">
      <w:pPr>
        <w:jc w:val="both"/>
        <w:rPr>
          <w:lang w:val="en-GB"/>
        </w:rPr>
      </w:pPr>
    </w:p>
    <w:p w14:paraId="5FCEF830" w14:textId="77777777" w:rsidR="002901EA" w:rsidRPr="00743812" w:rsidRDefault="002901EA" w:rsidP="0062753D">
      <w:pPr>
        <w:jc w:val="both"/>
        <w:rPr>
          <w:lang w:val="en-GB"/>
        </w:rPr>
      </w:pPr>
    </w:p>
    <w:p w14:paraId="22143B1B" w14:textId="77777777" w:rsidR="002901EA" w:rsidRPr="00743812" w:rsidRDefault="002901EA" w:rsidP="0062753D">
      <w:pPr>
        <w:jc w:val="both"/>
        <w:rPr>
          <w:lang w:val="en-GB"/>
        </w:rPr>
      </w:pPr>
    </w:p>
    <w:p w14:paraId="7D2C4356" w14:textId="77777777" w:rsidR="002901EA" w:rsidRPr="00743812" w:rsidRDefault="002901EA" w:rsidP="0062753D">
      <w:pPr>
        <w:jc w:val="both"/>
        <w:rPr>
          <w:lang w:val="en-GB"/>
        </w:rPr>
      </w:pPr>
    </w:p>
    <w:tbl>
      <w:tblPr>
        <w:tblW w:w="9747" w:type="dxa"/>
        <w:tblLook w:val="0000" w:firstRow="0" w:lastRow="0" w:firstColumn="0" w:lastColumn="0" w:noHBand="0" w:noVBand="0"/>
      </w:tblPr>
      <w:tblGrid>
        <w:gridCol w:w="7621"/>
        <w:gridCol w:w="2126"/>
      </w:tblGrid>
      <w:tr w:rsidR="000E4A23" w:rsidRPr="00743812" w14:paraId="7D2513DF" w14:textId="77777777" w:rsidTr="000F5F8D">
        <w:tc>
          <w:tcPr>
            <w:tcW w:w="7621" w:type="dxa"/>
          </w:tcPr>
          <w:p w14:paraId="262033DA" w14:textId="77777777" w:rsidR="000E4A23" w:rsidRPr="00C83430" w:rsidRDefault="000E4A23" w:rsidP="000E4A23">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Document ID:</w:t>
            </w:r>
          </w:p>
        </w:tc>
        <w:tc>
          <w:tcPr>
            <w:tcW w:w="2126" w:type="dxa"/>
          </w:tcPr>
          <w:p w14:paraId="3C72048B" w14:textId="77777777" w:rsidR="000E4A23" w:rsidRPr="00C83430" w:rsidRDefault="000E4A23" w:rsidP="000E4A23">
            <w:pPr>
              <w:tabs>
                <w:tab w:val="left" w:pos="7938"/>
              </w:tabs>
              <w:spacing w:before="40" w:after="40"/>
              <w:rPr>
                <w:rFonts w:asciiTheme="minorHAnsi" w:hAnsiTheme="minorHAnsi"/>
                <w:szCs w:val="22"/>
                <w:lang w:val="en-GB"/>
              </w:rPr>
            </w:pPr>
            <w:r w:rsidRPr="00C83430">
              <w:rPr>
                <w:rFonts w:asciiTheme="minorHAnsi" w:hAnsiTheme="minorHAnsi"/>
                <w:szCs w:val="22"/>
                <w:lang w:val="en-GB"/>
              </w:rPr>
              <w:fldChar w:fldCharType="begin"/>
            </w:r>
            <w:r w:rsidRPr="00C83430">
              <w:rPr>
                <w:rFonts w:asciiTheme="minorHAnsi" w:hAnsiTheme="minorHAnsi"/>
                <w:szCs w:val="22"/>
                <w:lang w:val="en-GB"/>
              </w:rPr>
              <w:instrText xml:space="preserve"> DOCPROPERTY  ID  \* MERGEFORMAT </w:instrText>
            </w:r>
            <w:r w:rsidRPr="00C83430">
              <w:rPr>
                <w:rFonts w:asciiTheme="minorHAnsi" w:hAnsiTheme="minorHAnsi"/>
                <w:szCs w:val="22"/>
                <w:lang w:val="en-GB"/>
              </w:rPr>
              <w:fldChar w:fldCharType="separate"/>
            </w:r>
            <w:r w:rsidR="0048728B">
              <w:rPr>
                <w:rFonts w:asciiTheme="minorHAnsi" w:hAnsiTheme="minorHAnsi"/>
                <w:szCs w:val="22"/>
                <w:lang w:val="en-GB"/>
              </w:rPr>
              <w:t>RIV</w:t>
            </w:r>
            <w:r w:rsidR="00D90F68">
              <w:rPr>
                <w:rFonts w:asciiTheme="minorHAnsi" w:hAnsiTheme="minorHAnsi"/>
                <w:szCs w:val="22"/>
                <w:lang w:val="en-GB"/>
              </w:rPr>
              <w:t>_URS_0</w:t>
            </w:r>
            <w:r w:rsidR="0048728B">
              <w:rPr>
                <w:rFonts w:asciiTheme="minorHAnsi" w:hAnsiTheme="minorHAnsi"/>
                <w:szCs w:val="22"/>
                <w:lang w:val="en-GB"/>
              </w:rPr>
              <w:t>1</w:t>
            </w:r>
            <w:r w:rsidR="00D90F68">
              <w:rPr>
                <w:rFonts w:asciiTheme="minorHAnsi" w:hAnsiTheme="minorHAnsi"/>
                <w:szCs w:val="22"/>
                <w:lang w:val="en-GB"/>
              </w:rPr>
              <w:t>.0</w:t>
            </w:r>
            <w:r w:rsidRPr="00C83430">
              <w:rPr>
                <w:rFonts w:asciiTheme="minorHAnsi" w:hAnsiTheme="minorHAnsi"/>
                <w:szCs w:val="22"/>
                <w:lang w:val="en-GB"/>
              </w:rPr>
              <w:fldChar w:fldCharType="end"/>
            </w:r>
            <w:r w:rsidR="0048728B">
              <w:rPr>
                <w:rFonts w:asciiTheme="minorHAnsi" w:hAnsiTheme="minorHAnsi"/>
                <w:szCs w:val="22"/>
                <w:lang w:val="en-GB"/>
              </w:rPr>
              <w:t>0</w:t>
            </w:r>
          </w:p>
        </w:tc>
      </w:tr>
      <w:tr w:rsidR="000E4A23" w:rsidRPr="00743812" w14:paraId="23168005" w14:textId="77777777" w:rsidTr="000F5F8D">
        <w:tc>
          <w:tcPr>
            <w:tcW w:w="7621" w:type="dxa"/>
          </w:tcPr>
          <w:p w14:paraId="127847E1" w14:textId="77777777" w:rsidR="000E4A23" w:rsidRPr="00C83430" w:rsidRDefault="000E4A23" w:rsidP="000E4A23">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Document Version:</w:t>
            </w:r>
          </w:p>
        </w:tc>
        <w:tc>
          <w:tcPr>
            <w:tcW w:w="2126" w:type="dxa"/>
          </w:tcPr>
          <w:p w14:paraId="2B6A2B93" w14:textId="77777777" w:rsidR="000E4A23" w:rsidRPr="00C83430" w:rsidRDefault="0048728B" w:rsidP="000E4A23">
            <w:pPr>
              <w:tabs>
                <w:tab w:val="left" w:pos="7938"/>
              </w:tabs>
              <w:spacing w:before="40" w:after="40"/>
              <w:rPr>
                <w:rFonts w:asciiTheme="minorHAnsi" w:hAnsiTheme="minorHAnsi"/>
                <w:szCs w:val="22"/>
                <w:lang w:val="en-GB"/>
              </w:rPr>
            </w:pPr>
            <w:r>
              <w:rPr>
                <w:rFonts w:asciiTheme="minorHAnsi" w:hAnsiTheme="minorHAnsi"/>
                <w:sz w:val="20"/>
                <w:lang w:val="en-GB"/>
              </w:rPr>
              <w:t>0.1</w:t>
            </w:r>
          </w:p>
        </w:tc>
      </w:tr>
      <w:tr w:rsidR="000E4A23" w:rsidRPr="00743812" w14:paraId="2B033C34" w14:textId="77777777" w:rsidTr="000F5F8D">
        <w:tc>
          <w:tcPr>
            <w:tcW w:w="7621" w:type="dxa"/>
          </w:tcPr>
          <w:p w14:paraId="3139FC96" w14:textId="77777777" w:rsidR="000E4A23" w:rsidRPr="00C83430" w:rsidRDefault="000E4A23" w:rsidP="000E4A23">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Document Status:</w:t>
            </w:r>
          </w:p>
        </w:tc>
        <w:tc>
          <w:tcPr>
            <w:tcW w:w="2126" w:type="dxa"/>
          </w:tcPr>
          <w:p w14:paraId="189BC5E2" w14:textId="77777777" w:rsidR="000E4A23" w:rsidRPr="00C83430" w:rsidRDefault="0048728B" w:rsidP="000E4A23">
            <w:pPr>
              <w:tabs>
                <w:tab w:val="left" w:pos="7938"/>
              </w:tabs>
              <w:spacing w:before="40" w:after="40"/>
              <w:rPr>
                <w:rFonts w:asciiTheme="minorHAnsi" w:hAnsiTheme="minorHAnsi" w:cs="Arial"/>
                <w:color w:val="000000"/>
                <w:szCs w:val="22"/>
                <w:lang w:val="en-GB"/>
              </w:rPr>
            </w:pPr>
            <w:r>
              <w:rPr>
                <w:rFonts w:asciiTheme="minorHAnsi" w:hAnsiTheme="minorHAnsi" w:cs="Arial"/>
                <w:color w:val="000000"/>
                <w:szCs w:val="22"/>
                <w:lang w:val="en-GB"/>
              </w:rPr>
              <w:t>Under Development</w:t>
            </w:r>
          </w:p>
        </w:tc>
      </w:tr>
      <w:tr w:rsidR="000E4A23" w:rsidRPr="00743812" w14:paraId="782FADD5" w14:textId="77777777" w:rsidTr="000F5F8D">
        <w:tc>
          <w:tcPr>
            <w:tcW w:w="7621" w:type="dxa"/>
          </w:tcPr>
          <w:p w14:paraId="36296D35" w14:textId="77777777" w:rsidR="000E4A23" w:rsidRPr="00C83430" w:rsidRDefault="000E4A23" w:rsidP="000E4A23">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Document Author:</w:t>
            </w:r>
          </w:p>
        </w:tc>
        <w:tc>
          <w:tcPr>
            <w:tcW w:w="2126" w:type="dxa"/>
          </w:tcPr>
          <w:p w14:paraId="6E4F6DAE" w14:textId="77777777" w:rsidR="000E4A23" w:rsidRPr="00C83430" w:rsidRDefault="000E4A23" w:rsidP="000E4A23">
            <w:pPr>
              <w:tabs>
                <w:tab w:val="left" w:pos="7938"/>
              </w:tabs>
              <w:spacing w:before="40" w:after="40"/>
              <w:rPr>
                <w:rFonts w:asciiTheme="minorHAnsi" w:hAnsiTheme="minorHAnsi" w:cs="Arial"/>
                <w:color w:val="000000"/>
                <w:szCs w:val="22"/>
                <w:lang w:val="en-GB"/>
              </w:rPr>
            </w:pPr>
            <w:r w:rsidRPr="00C83430">
              <w:rPr>
                <w:rFonts w:asciiTheme="minorHAnsi" w:hAnsiTheme="minorHAnsi"/>
                <w:noProof/>
                <w:szCs w:val="22"/>
                <w:lang w:val="en-GB"/>
              </w:rPr>
              <w:fldChar w:fldCharType="begin"/>
            </w:r>
            <w:r w:rsidRPr="00C83430">
              <w:rPr>
                <w:rFonts w:asciiTheme="minorHAnsi" w:hAnsiTheme="minorHAnsi"/>
                <w:noProof/>
                <w:szCs w:val="22"/>
                <w:lang w:val="en-GB"/>
              </w:rPr>
              <w:instrText xml:space="preserve"> AUTHOR  \* MERGEFORMAT </w:instrText>
            </w:r>
            <w:r w:rsidRPr="00C83430">
              <w:rPr>
                <w:rFonts w:asciiTheme="minorHAnsi" w:hAnsiTheme="minorHAnsi"/>
                <w:noProof/>
                <w:szCs w:val="22"/>
                <w:lang w:val="en-GB"/>
              </w:rPr>
              <w:fldChar w:fldCharType="separate"/>
            </w:r>
            <w:r w:rsidR="00D90F68">
              <w:rPr>
                <w:rFonts w:asciiTheme="minorHAnsi" w:hAnsiTheme="minorHAnsi"/>
                <w:noProof/>
                <w:szCs w:val="22"/>
                <w:lang w:val="en-GB"/>
              </w:rPr>
              <w:t>Duncan Appelbe</w:t>
            </w:r>
            <w:r w:rsidRPr="00C83430">
              <w:rPr>
                <w:rFonts w:asciiTheme="minorHAnsi" w:hAnsiTheme="minorHAnsi"/>
                <w:noProof/>
                <w:szCs w:val="22"/>
                <w:lang w:val="en-GB"/>
              </w:rPr>
              <w:fldChar w:fldCharType="end"/>
            </w:r>
          </w:p>
        </w:tc>
      </w:tr>
      <w:tr w:rsidR="008B6746" w:rsidRPr="00743812" w14:paraId="1C66112D" w14:textId="77777777" w:rsidTr="000F5F8D">
        <w:tc>
          <w:tcPr>
            <w:tcW w:w="7621" w:type="dxa"/>
          </w:tcPr>
          <w:p w14:paraId="582CCDDF" w14:textId="77777777" w:rsidR="008B6746" w:rsidRPr="00C83430" w:rsidRDefault="008B6746" w:rsidP="000F5F8D">
            <w:pPr>
              <w:tabs>
                <w:tab w:val="left" w:pos="7938"/>
              </w:tabs>
              <w:spacing w:before="40" w:after="40"/>
              <w:jc w:val="right"/>
              <w:rPr>
                <w:rFonts w:asciiTheme="minorHAnsi" w:hAnsiTheme="minorHAnsi" w:cs="Arial"/>
                <w:color w:val="000000"/>
                <w:szCs w:val="22"/>
                <w:lang w:val="en-GB"/>
              </w:rPr>
            </w:pPr>
          </w:p>
        </w:tc>
        <w:tc>
          <w:tcPr>
            <w:tcW w:w="2126" w:type="dxa"/>
          </w:tcPr>
          <w:p w14:paraId="49E2C9D7" w14:textId="77777777" w:rsidR="008B6746" w:rsidRPr="00C83430" w:rsidRDefault="008B6746" w:rsidP="002901EA">
            <w:pPr>
              <w:tabs>
                <w:tab w:val="left" w:pos="7938"/>
              </w:tabs>
              <w:spacing w:before="40" w:after="40"/>
              <w:rPr>
                <w:rFonts w:asciiTheme="minorHAnsi" w:hAnsiTheme="minorHAnsi"/>
                <w:noProof/>
                <w:szCs w:val="22"/>
                <w:lang w:val="en-GB"/>
              </w:rPr>
            </w:pPr>
          </w:p>
        </w:tc>
      </w:tr>
      <w:tr w:rsidR="008B6746" w:rsidRPr="00743812" w14:paraId="699A9EB6" w14:textId="77777777" w:rsidTr="000F5F8D">
        <w:tc>
          <w:tcPr>
            <w:tcW w:w="7621" w:type="dxa"/>
          </w:tcPr>
          <w:p w14:paraId="12ADBD8C" w14:textId="77777777" w:rsidR="008B6746" w:rsidRPr="00C83430" w:rsidRDefault="008B6746" w:rsidP="008B6746">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Template:</w:t>
            </w:r>
          </w:p>
        </w:tc>
        <w:tc>
          <w:tcPr>
            <w:tcW w:w="2126" w:type="dxa"/>
          </w:tcPr>
          <w:p w14:paraId="2E4D614D" w14:textId="77777777" w:rsidR="008B6746" w:rsidRPr="00C83430" w:rsidRDefault="000E4A23" w:rsidP="00376826">
            <w:pPr>
              <w:tabs>
                <w:tab w:val="left" w:pos="7938"/>
              </w:tabs>
              <w:spacing w:before="40" w:after="40"/>
              <w:rPr>
                <w:rFonts w:asciiTheme="minorHAnsi" w:hAnsiTheme="minorHAnsi"/>
                <w:noProof/>
                <w:szCs w:val="22"/>
                <w:lang w:val="en-GB"/>
              </w:rPr>
            </w:pPr>
            <w:r w:rsidRPr="00C83430">
              <w:rPr>
                <w:rFonts w:asciiTheme="minorHAnsi" w:hAnsiTheme="minorHAnsi"/>
                <w:noProof/>
                <w:szCs w:val="22"/>
                <w:lang w:val="en-GB"/>
              </w:rPr>
              <w:t>OIT-</w:t>
            </w:r>
            <w:r w:rsidR="00406ED1" w:rsidRPr="00C83430">
              <w:rPr>
                <w:rFonts w:asciiTheme="minorHAnsi" w:hAnsiTheme="minorHAnsi"/>
                <w:noProof/>
                <w:szCs w:val="22"/>
                <w:lang w:val="en-GB"/>
              </w:rPr>
              <w:t>00</w:t>
            </w:r>
            <w:r w:rsidR="00376826" w:rsidRPr="00C83430">
              <w:rPr>
                <w:rFonts w:asciiTheme="minorHAnsi" w:hAnsiTheme="minorHAnsi"/>
                <w:noProof/>
                <w:szCs w:val="22"/>
                <w:lang w:val="en-GB"/>
              </w:rPr>
              <w:t>1</w:t>
            </w:r>
          </w:p>
        </w:tc>
      </w:tr>
      <w:tr w:rsidR="008B6746" w:rsidRPr="00743812" w14:paraId="22EC1A10" w14:textId="77777777" w:rsidTr="000F5F8D">
        <w:tc>
          <w:tcPr>
            <w:tcW w:w="7621" w:type="dxa"/>
          </w:tcPr>
          <w:p w14:paraId="6BC7A0DA" w14:textId="77777777" w:rsidR="008B6746" w:rsidRPr="00C83430" w:rsidRDefault="008B6746" w:rsidP="008B6746">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Template Version</w:t>
            </w:r>
          </w:p>
        </w:tc>
        <w:tc>
          <w:tcPr>
            <w:tcW w:w="2126" w:type="dxa"/>
          </w:tcPr>
          <w:p w14:paraId="6472CB3F" w14:textId="77777777" w:rsidR="008B6746" w:rsidRPr="00C83430" w:rsidRDefault="00C83430" w:rsidP="008B6746">
            <w:pPr>
              <w:tabs>
                <w:tab w:val="left" w:pos="7938"/>
              </w:tabs>
              <w:spacing w:before="40" w:after="40"/>
              <w:rPr>
                <w:rFonts w:asciiTheme="minorHAnsi" w:hAnsiTheme="minorHAnsi"/>
                <w:noProof/>
                <w:szCs w:val="22"/>
                <w:lang w:val="en-GB"/>
              </w:rPr>
            </w:pPr>
            <w:r>
              <w:rPr>
                <w:rFonts w:asciiTheme="minorHAnsi" w:hAnsiTheme="minorHAnsi"/>
                <w:noProof/>
                <w:szCs w:val="22"/>
                <w:lang w:val="en-GB"/>
              </w:rPr>
              <w:t>2.0</w:t>
            </w:r>
          </w:p>
        </w:tc>
      </w:tr>
      <w:tr w:rsidR="008B6746" w:rsidRPr="00743812" w14:paraId="77AD086F" w14:textId="77777777" w:rsidTr="000F5F8D">
        <w:tc>
          <w:tcPr>
            <w:tcW w:w="7621" w:type="dxa"/>
          </w:tcPr>
          <w:p w14:paraId="56B09A0C" w14:textId="77777777" w:rsidR="008B6746" w:rsidRPr="00C83430" w:rsidRDefault="008B6746" w:rsidP="008B6746">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Template Effective Date:</w:t>
            </w:r>
          </w:p>
        </w:tc>
        <w:tc>
          <w:tcPr>
            <w:tcW w:w="2126" w:type="dxa"/>
          </w:tcPr>
          <w:p w14:paraId="5012AE14" w14:textId="77777777" w:rsidR="008B6746" w:rsidRPr="00C83430" w:rsidRDefault="00B77439" w:rsidP="008B6746">
            <w:pPr>
              <w:tabs>
                <w:tab w:val="left" w:pos="7938"/>
              </w:tabs>
              <w:spacing w:before="40" w:after="40"/>
              <w:rPr>
                <w:rFonts w:asciiTheme="minorHAnsi" w:hAnsiTheme="minorHAnsi"/>
                <w:noProof/>
                <w:szCs w:val="22"/>
                <w:lang w:val="en-GB"/>
              </w:rPr>
            </w:pPr>
            <w:r>
              <w:rPr>
                <w:rFonts w:asciiTheme="minorHAnsi" w:hAnsiTheme="minorHAnsi"/>
                <w:noProof/>
                <w:szCs w:val="22"/>
                <w:lang w:val="en-GB"/>
              </w:rPr>
              <w:t>28</w:t>
            </w:r>
            <w:r w:rsidR="00C83430">
              <w:rPr>
                <w:rFonts w:asciiTheme="minorHAnsi" w:hAnsiTheme="minorHAnsi"/>
                <w:noProof/>
                <w:szCs w:val="22"/>
                <w:lang w:val="en-GB"/>
              </w:rPr>
              <w:t>Mar2016</w:t>
            </w:r>
          </w:p>
        </w:tc>
      </w:tr>
    </w:tbl>
    <w:p w14:paraId="44297BFE" w14:textId="77777777" w:rsidR="00E664F6" w:rsidRPr="00743812" w:rsidRDefault="00E664F6" w:rsidP="0062753D">
      <w:pPr>
        <w:jc w:val="both"/>
        <w:rPr>
          <w:lang w:val="en-GB"/>
        </w:rPr>
      </w:pPr>
    </w:p>
    <w:p w14:paraId="068687E2" w14:textId="77777777" w:rsidR="00E86B60" w:rsidRPr="00C83430" w:rsidRDefault="003A2CF1" w:rsidP="008B6746">
      <w:pPr>
        <w:pStyle w:val="Title"/>
        <w:jc w:val="left"/>
        <w:outlineLvl w:val="9"/>
        <w:rPr>
          <w:rFonts w:asciiTheme="minorHAnsi" w:hAnsiTheme="minorHAnsi"/>
          <w:lang w:val="en-GB"/>
        </w:rPr>
      </w:pPr>
      <w:r w:rsidRPr="00743812">
        <w:rPr>
          <w:lang w:val="en-GB"/>
        </w:rPr>
        <w:br w:type="page"/>
      </w:r>
      <w:bookmarkStart w:id="0" w:name="_Toc9346705"/>
      <w:r w:rsidR="003423E2" w:rsidRPr="00C83430">
        <w:rPr>
          <w:rFonts w:asciiTheme="minorHAnsi" w:hAnsiTheme="minorHAnsi"/>
          <w:lang w:val="en-GB"/>
        </w:rPr>
        <w:lastRenderedPageBreak/>
        <w:t>Reviewers and Approvers</w:t>
      </w:r>
      <w:bookmarkEnd w:id="0"/>
    </w:p>
    <w:tbl>
      <w:tblPr>
        <w:tblpPr w:leftFromText="141" w:rightFromText="141" w:vertAnchor="text" w:horzAnchor="margin" w:tblpY="173"/>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1"/>
        <w:gridCol w:w="2340"/>
        <w:gridCol w:w="1292"/>
        <w:gridCol w:w="3401"/>
      </w:tblGrid>
      <w:tr w:rsidR="00EC32D7" w:rsidRPr="00C83430" w14:paraId="11854E44" w14:textId="77777777" w:rsidTr="002A0A98">
        <w:trPr>
          <w:cantSplit/>
          <w:trHeight w:val="459"/>
        </w:trPr>
        <w:tc>
          <w:tcPr>
            <w:tcW w:w="2431" w:type="dxa"/>
            <w:shd w:val="clear" w:color="auto" w:fill="FFFFFF"/>
          </w:tcPr>
          <w:p w14:paraId="72179CF3"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Role</w:t>
            </w:r>
          </w:p>
        </w:tc>
        <w:tc>
          <w:tcPr>
            <w:tcW w:w="2340" w:type="dxa"/>
            <w:shd w:val="clear" w:color="auto" w:fill="FFFFFF"/>
          </w:tcPr>
          <w:p w14:paraId="0EED0ACB"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Name and title</w:t>
            </w:r>
          </w:p>
        </w:tc>
        <w:tc>
          <w:tcPr>
            <w:tcW w:w="1292" w:type="dxa"/>
            <w:shd w:val="clear" w:color="auto" w:fill="FFFFFF"/>
          </w:tcPr>
          <w:p w14:paraId="36C3D29B"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 xml:space="preserve">Date </w:t>
            </w:r>
          </w:p>
        </w:tc>
        <w:tc>
          <w:tcPr>
            <w:tcW w:w="3401" w:type="dxa"/>
            <w:shd w:val="clear" w:color="auto" w:fill="FFFFFF"/>
          </w:tcPr>
          <w:p w14:paraId="11735B61"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Signature</w:t>
            </w:r>
          </w:p>
        </w:tc>
      </w:tr>
      <w:tr w:rsidR="00EC32D7" w:rsidRPr="00C83430" w14:paraId="36462AD7" w14:textId="77777777" w:rsidTr="002A0A98">
        <w:trPr>
          <w:cantSplit/>
        </w:trPr>
        <w:tc>
          <w:tcPr>
            <w:tcW w:w="9464" w:type="dxa"/>
            <w:gridSpan w:val="4"/>
          </w:tcPr>
          <w:p w14:paraId="421838C1"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Author:</w:t>
            </w:r>
          </w:p>
        </w:tc>
      </w:tr>
      <w:tr w:rsidR="00EC32D7" w:rsidRPr="00C83430" w14:paraId="0ED1D3CE" w14:textId="77777777" w:rsidTr="002A0A98">
        <w:trPr>
          <w:cantSplit/>
          <w:trHeight w:val="883"/>
        </w:trPr>
        <w:tc>
          <w:tcPr>
            <w:tcW w:w="2431" w:type="dxa"/>
          </w:tcPr>
          <w:p w14:paraId="3CE65512" w14:textId="77777777" w:rsidR="00EC32D7" w:rsidRPr="00C83430" w:rsidRDefault="00EC32D7" w:rsidP="00EC32D7">
            <w:pPr>
              <w:pStyle w:val="SIGNATUREBOX2"/>
              <w:rPr>
                <w:rFonts w:asciiTheme="minorHAnsi" w:hAnsiTheme="minorHAnsi"/>
                <w:lang w:val="en-GB"/>
              </w:rPr>
            </w:pPr>
          </w:p>
        </w:tc>
        <w:tc>
          <w:tcPr>
            <w:tcW w:w="2340" w:type="dxa"/>
          </w:tcPr>
          <w:p w14:paraId="6B5A5AA5" w14:textId="77777777" w:rsidR="00EC32D7" w:rsidRPr="0048728B" w:rsidRDefault="0048728B" w:rsidP="00EC32D7">
            <w:pPr>
              <w:pStyle w:val="SIGNATUREBOX2"/>
              <w:rPr>
                <w:rFonts w:asciiTheme="minorHAnsi" w:hAnsiTheme="minorHAnsi"/>
                <w:lang w:val="en-GB"/>
              </w:rPr>
            </w:pPr>
            <w:r>
              <w:rPr>
                <w:rFonts w:asciiTheme="minorHAnsi" w:hAnsiTheme="minorHAnsi"/>
                <w:lang w:val="en-GB"/>
              </w:rPr>
              <w:t>Duncan Appelbe</w:t>
            </w:r>
          </w:p>
        </w:tc>
        <w:tc>
          <w:tcPr>
            <w:tcW w:w="1292" w:type="dxa"/>
          </w:tcPr>
          <w:p w14:paraId="0454543F" w14:textId="77777777" w:rsidR="00EC32D7" w:rsidRPr="0048728B" w:rsidRDefault="00EC32D7" w:rsidP="00EC32D7">
            <w:pPr>
              <w:pStyle w:val="SIGNATUREBOX2"/>
              <w:rPr>
                <w:rFonts w:asciiTheme="minorHAnsi" w:hAnsiTheme="minorHAnsi"/>
                <w:lang w:val="en-GB"/>
              </w:rPr>
            </w:pPr>
          </w:p>
        </w:tc>
        <w:tc>
          <w:tcPr>
            <w:tcW w:w="3401" w:type="dxa"/>
          </w:tcPr>
          <w:p w14:paraId="3230A25F" w14:textId="77777777" w:rsidR="00EC32D7" w:rsidRPr="0048728B" w:rsidRDefault="00EC32D7" w:rsidP="00EC32D7">
            <w:pPr>
              <w:pStyle w:val="SIGNATUREBOX2"/>
              <w:rPr>
                <w:rFonts w:asciiTheme="minorHAnsi" w:hAnsiTheme="minorHAnsi"/>
                <w:lang w:val="en-GB"/>
              </w:rPr>
            </w:pPr>
          </w:p>
        </w:tc>
      </w:tr>
      <w:tr w:rsidR="00EC32D7" w:rsidRPr="00C83430" w14:paraId="6D771D31" w14:textId="77777777" w:rsidTr="002A0A98">
        <w:trPr>
          <w:cantSplit/>
        </w:trPr>
        <w:tc>
          <w:tcPr>
            <w:tcW w:w="9464" w:type="dxa"/>
            <w:gridSpan w:val="4"/>
          </w:tcPr>
          <w:p w14:paraId="22B74FA4" w14:textId="77777777" w:rsidR="00EC32D7" w:rsidRPr="0048728B" w:rsidRDefault="00EC32D7" w:rsidP="00EC32D7">
            <w:pPr>
              <w:pStyle w:val="SIGNATUREBOX1"/>
              <w:jc w:val="both"/>
              <w:rPr>
                <w:rFonts w:asciiTheme="minorHAnsi" w:hAnsiTheme="minorHAnsi"/>
                <w:lang w:val="en-GB"/>
              </w:rPr>
            </w:pPr>
            <w:r w:rsidRPr="0048728B">
              <w:rPr>
                <w:rFonts w:asciiTheme="minorHAnsi" w:hAnsiTheme="minorHAnsi"/>
                <w:lang w:val="en-GB"/>
              </w:rPr>
              <w:t>Review and approval:</w:t>
            </w:r>
          </w:p>
        </w:tc>
      </w:tr>
      <w:tr w:rsidR="008140A8" w:rsidRPr="00C83430" w14:paraId="3E525F08" w14:textId="77777777" w:rsidTr="002A0A98">
        <w:trPr>
          <w:cantSplit/>
          <w:trHeight w:val="851"/>
        </w:trPr>
        <w:tc>
          <w:tcPr>
            <w:tcW w:w="2431" w:type="dxa"/>
          </w:tcPr>
          <w:p w14:paraId="0DA7E01B" w14:textId="77777777" w:rsidR="008140A8" w:rsidRPr="00C83430" w:rsidRDefault="00465AE0" w:rsidP="00465AE0">
            <w:pPr>
              <w:pStyle w:val="SIGNATUREBOX2"/>
              <w:rPr>
                <w:rFonts w:asciiTheme="minorHAnsi" w:hAnsiTheme="minorHAnsi"/>
                <w:lang w:val="en-GB"/>
              </w:rPr>
            </w:pPr>
            <w:r w:rsidRPr="00C83430">
              <w:rPr>
                <w:rFonts w:asciiTheme="minorHAnsi" w:hAnsiTheme="minorHAnsi"/>
                <w:lang w:val="en-GB"/>
              </w:rPr>
              <w:t>Ensuring the requirements meets the functional needs for the application.</w:t>
            </w:r>
          </w:p>
        </w:tc>
        <w:tc>
          <w:tcPr>
            <w:tcW w:w="2340" w:type="dxa"/>
          </w:tcPr>
          <w:p w14:paraId="7C4D36A9" w14:textId="77777777" w:rsidR="008140A8" w:rsidRPr="0048728B" w:rsidRDefault="008848EB" w:rsidP="008B6746">
            <w:pPr>
              <w:pStyle w:val="SIGNATUREBOX2"/>
              <w:rPr>
                <w:rFonts w:asciiTheme="minorHAnsi" w:hAnsiTheme="minorHAnsi"/>
                <w:lang w:val="en-GB"/>
              </w:rPr>
            </w:pPr>
            <w:r w:rsidRPr="0048728B">
              <w:rPr>
                <w:rFonts w:asciiTheme="minorHAnsi" w:hAnsiTheme="minorHAnsi"/>
                <w:lang w:val="en-GB"/>
              </w:rPr>
              <w:t>OCTRU IT</w:t>
            </w:r>
          </w:p>
        </w:tc>
        <w:tc>
          <w:tcPr>
            <w:tcW w:w="1292" w:type="dxa"/>
          </w:tcPr>
          <w:p w14:paraId="3936DCD8" w14:textId="77777777" w:rsidR="008140A8" w:rsidRPr="0048728B" w:rsidRDefault="008140A8" w:rsidP="008140A8">
            <w:pPr>
              <w:pStyle w:val="SIGNATUREBOX2"/>
              <w:rPr>
                <w:rFonts w:asciiTheme="minorHAnsi" w:hAnsiTheme="minorHAnsi"/>
                <w:lang w:val="en-GB"/>
              </w:rPr>
            </w:pPr>
          </w:p>
        </w:tc>
        <w:tc>
          <w:tcPr>
            <w:tcW w:w="3401" w:type="dxa"/>
          </w:tcPr>
          <w:p w14:paraId="08C3103B" w14:textId="77777777" w:rsidR="008140A8" w:rsidRPr="0048728B" w:rsidRDefault="008140A8" w:rsidP="008140A8">
            <w:pPr>
              <w:pStyle w:val="SIGNATUREBOX2"/>
              <w:rPr>
                <w:rFonts w:asciiTheme="minorHAnsi" w:hAnsiTheme="minorHAnsi"/>
                <w:lang w:val="en-GB"/>
              </w:rPr>
            </w:pPr>
          </w:p>
        </w:tc>
      </w:tr>
      <w:tr w:rsidR="008140A8" w:rsidRPr="00C83430" w14:paraId="0BB39AB8" w14:textId="77777777" w:rsidTr="002A0A98">
        <w:trPr>
          <w:cantSplit/>
          <w:trHeight w:val="851"/>
        </w:trPr>
        <w:tc>
          <w:tcPr>
            <w:tcW w:w="2431" w:type="dxa"/>
          </w:tcPr>
          <w:p w14:paraId="79148733" w14:textId="77777777" w:rsidR="008140A8" w:rsidRPr="00C83430" w:rsidRDefault="00465AE0" w:rsidP="00465AE0">
            <w:pPr>
              <w:pStyle w:val="SIGNATUREBOX2"/>
              <w:rPr>
                <w:rFonts w:asciiTheme="minorHAnsi" w:hAnsiTheme="minorHAnsi"/>
                <w:lang w:val="en-GB"/>
              </w:rPr>
            </w:pPr>
            <w:r w:rsidRPr="00C83430">
              <w:rPr>
                <w:rFonts w:asciiTheme="minorHAnsi" w:hAnsiTheme="minorHAnsi"/>
                <w:lang w:val="en-GB"/>
              </w:rPr>
              <w:t>Ensuring the requirements described can be met technically</w:t>
            </w:r>
          </w:p>
        </w:tc>
        <w:tc>
          <w:tcPr>
            <w:tcW w:w="2340" w:type="dxa"/>
          </w:tcPr>
          <w:p w14:paraId="2393B2CE" w14:textId="77777777" w:rsidR="008140A8" w:rsidRPr="0048728B" w:rsidRDefault="008848EB" w:rsidP="008B6746">
            <w:pPr>
              <w:pStyle w:val="SIGNATUREBOX2"/>
              <w:rPr>
                <w:rFonts w:asciiTheme="minorHAnsi" w:hAnsiTheme="minorHAnsi"/>
                <w:lang w:val="en-GB"/>
              </w:rPr>
            </w:pPr>
            <w:r w:rsidRPr="0048728B">
              <w:rPr>
                <w:rFonts w:asciiTheme="minorHAnsi" w:hAnsiTheme="minorHAnsi"/>
                <w:lang w:val="en-GB"/>
              </w:rPr>
              <w:t>OCTRU-IT</w:t>
            </w:r>
          </w:p>
        </w:tc>
        <w:tc>
          <w:tcPr>
            <w:tcW w:w="1292" w:type="dxa"/>
          </w:tcPr>
          <w:p w14:paraId="743F454D" w14:textId="77777777" w:rsidR="008140A8" w:rsidRPr="0048728B" w:rsidRDefault="008140A8" w:rsidP="008140A8">
            <w:pPr>
              <w:pStyle w:val="SIGNATUREBOX2"/>
              <w:rPr>
                <w:rFonts w:asciiTheme="minorHAnsi" w:hAnsiTheme="minorHAnsi"/>
                <w:lang w:val="en-GB"/>
              </w:rPr>
            </w:pPr>
          </w:p>
        </w:tc>
        <w:tc>
          <w:tcPr>
            <w:tcW w:w="3401" w:type="dxa"/>
          </w:tcPr>
          <w:p w14:paraId="3A528B37" w14:textId="77777777" w:rsidR="008140A8" w:rsidRPr="0048728B" w:rsidRDefault="008140A8" w:rsidP="008140A8">
            <w:pPr>
              <w:pStyle w:val="SIGNATUREBOX2"/>
              <w:rPr>
                <w:rFonts w:asciiTheme="minorHAnsi" w:hAnsiTheme="minorHAnsi"/>
                <w:lang w:val="en-GB"/>
              </w:rPr>
            </w:pPr>
          </w:p>
        </w:tc>
      </w:tr>
      <w:tr w:rsidR="008140A8" w:rsidRPr="00C83430" w14:paraId="6E386AC8" w14:textId="77777777" w:rsidTr="002A0A98">
        <w:trPr>
          <w:cantSplit/>
          <w:trHeight w:val="851"/>
        </w:trPr>
        <w:tc>
          <w:tcPr>
            <w:tcW w:w="2431" w:type="dxa"/>
          </w:tcPr>
          <w:p w14:paraId="0443413D" w14:textId="77777777" w:rsidR="008140A8" w:rsidRPr="00C83430" w:rsidRDefault="008140A8" w:rsidP="00115184">
            <w:pPr>
              <w:pStyle w:val="SIGNATUREBOX2"/>
              <w:rPr>
                <w:rFonts w:asciiTheme="minorHAnsi" w:hAnsiTheme="minorHAnsi"/>
                <w:lang w:val="en-GB"/>
              </w:rPr>
            </w:pPr>
            <w:r w:rsidRPr="00C83430">
              <w:rPr>
                <w:rFonts w:asciiTheme="minorHAnsi" w:hAnsiTheme="minorHAnsi"/>
                <w:lang w:val="en-GB"/>
              </w:rPr>
              <w:t xml:space="preserve">[as per the </w:t>
            </w:r>
            <w:r w:rsidR="00115184" w:rsidRPr="00C83430">
              <w:rPr>
                <w:rFonts w:asciiTheme="minorHAnsi" w:hAnsiTheme="minorHAnsi"/>
                <w:lang w:val="en-GB"/>
              </w:rPr>
              <w:t>Quality/Validation</w:t>
            </w:r>
            <w:r w:rsidRPr="00C83430">
              <w:rPr>
                <w:rFonts w:asciiTheme="minorHAnsi" w:hAnsiTheme="minorHAnsi"/>
                <w:lang w:val="en-GB"/>
              </w:rPr>
              <w:t xml:space="preserve"> Plan]</w:t>
            </w:r>
          </w:p>
        </w:tc>
        <w:tc>
          <w:tcPr>
            <w:tcW w:w="2340" w:type="dxa"/>
          </w:tcPr>
          <w:p w14:paraId="232A8413" w14:textId="77777777" w:rsidR="0048728B" w:rsidRDefault="0048728B" w:rsidP="008B6746">
            <w:pPr>
              <w:pStyle w:val="SIGNATUREBOX2"/>
              <w:rPr>
                <w:rFonts w:asciiTheme="minorHAnsi" w:hAnsiTheme="minorHAnsi"/>
                <w:lang w:val="en-GB"/>
              </w:rPr>
            </w:pPr>
          </w:p>
          <w:p w14:paraId="3119883F" w14:textId="77777777" w:rsidR="008140A8" w:rsidRPr="0048728B" w:rsidRDefault="008848EB" w:rsidP="008B6746">
            <w:pPr>
              <w:pStyle w:val="SIGNATUREBOX2"/>
              <w:rPr>
                <w:rFonts w:asciiTheme="minorHAnsi" w:hAnsiTheme="minorHAnsi"/>
                <w:lang w:val="en-GB"/>
              </w:rPr>
            </w:pPr>
            <w:r w:rsidRPr="0048728B">
              <w:rPr>
                <w:rFonts w:asciiTheme="minorHAnsi" w:hAnsiTheme="minorHAnsi"/>
                <w:lang w:val="en-GB"/>
              </w:rPr>
              <w:t>OCTRU HUB MANAGEMENT/TRIAL TEAM MANAGEMENT</w:t>
            </w:r>
          </w:p>
        </w:tc>
        <w:tc>
          <w:tcPr>
            <w:tcW w:w="1292" w:type="dxa"/>
          </w:tcPr>
          <w:p w14:paraId="3B8CAD55" w14:textId="77777777" w:rsidR="008140A8" w:rsidRPr="0048728B" w:rsidRDefault="008140A8" w:rsidP="008140A8">
            <w:pPr>
              <w:pStyle w:val="SIGNATUREBOX2"/>
              <w:rPr>
                <w:rFonts w:asciiTheme="minorHAnsi" w:hAnsiTheme="minorHAnsi"/>
                <w:lang w:val="en-GB"/>
              </w:rPr>
            </w:pPr>
          </w:p>
        </w:tc>
        <w:tc>
          <w:tcPr>
            <w:tcW w:w="3401" w:type="dxa"/>
          </w:tcPr>
          <w:p w14:paraId="1EE2648E" w14:textId="77777777" w:rsidR="008140A8" w:rsidRPr="0048728B" w:rsidRDefault="008140A8" w:rsidP="008140A8">
            <w:pPr>
              <w:pStyle w:val="SIGNATUREBOX2"/>
              <w:rPr>
                <w:rFonts w:asciiTheme="minorHAnsi" w:hAnsiTheme="minorHAnsi"/>
                <w:lang w:val="en-GB"/>
              </w:rPr>
            </w:pPr>
          </w:p>
        </w:tc>
      </w:tr>
    </w:tbl>
    <w:p w14:paraId="05657AA3" w14:textId="77777777" w:rsidR="00C30F3B" w:rsidRPr="00C83430" w:rsidRDefault="00C30F3B" w:rsidP="008B6746">
      <w:pPr>
        <w:pStyle w:val="Title"/>
        <w:jc w:val="left"/>
        <w:outlineLvl w:val="9"/>
        <w:rPr>
          <w:rFonts w:asciiTheme="minorHAnsi" w:hAnsiTheme="minorHAnsi"/>
          <w:lang w:val="en-GB"/>
        </w:rPr>
      </w:pPr>
      <w:bookmarkStart w:id="1" w:name="_Toc9346706"/>
      <w:r w:rsidRPr="00C83430">
        <w:rPr>
          <w:rFonts w:asciiTheme="minorHAnsi" w:hAnsiTheme="minorHAnsi"/>
          <w:lang w:val="en-GB"/>
        </w:rPr>
        <w:t>Version Control</w:t>
      </w:r>
      <w:bookmarkEnd w:id="1"/>
    </w:p>
    <w:p w14:paraId="211E7BFC" w14:textId="77777777" w:rsidR="00C30F3B" w:rsidRPr="00C83430" w:rsidRDefault="00C30F3B" w:rsidP="00C30F3B">
      <w:pPr>
        <w:rPr>
          <w:rFonts w:asciiTheme="minorHAnsi" w:hAnsiTheme="minorHAnsi"/>
          <w:i/>
          <w:color w:val="000080"/>
          <w:sz w:val="18"/>
          <w:lang w:val="en-GB"/>
        </w:rPr>
      </w:pPr>
    </w:p>
    <w:tbl>
      <w:tblPr>
        <w:tblW w:w="9495" w:type="dxa"/>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1215"/>
        <w:gridCol w:w="1350"/>
        <w:gridCol w:w="1440"/>
        <w:gridCol w:w="5490"/>
      </w:tblGrid>
      <w:tr w:rsidR="00C30F3B" w:rsidRPr="00C83430" w14:paraId="599C8744" w14:textId="77777777" w:rsidTr="00263E7D">
        <w:trPr>
          <w:cantSplit/>
          <w:tblHeader/>
        </w:trPr>
        <w:tc>
          <w:tcPr>
            <w:tcW w:w="1215" w:type="dxa"/>
            <w:tcBorders>
              <w:top w:val="single" w:sz="4" w:space="0" w:color="auto"/>
              <w:left w:val="single" w:sz="4" w:space="0" w:color="auto"/>
              <w:bottom w:val="single" w:sz="4" w:space="0" w:color="auto"/>
              <w:right w:val="single" w:sz="4" w:space="0" w:color="auto"/>
            </w:tcBorders>
            <w:shd w:val="clear" w:color="auto" w:fill="FFFFFF"/>
            <w:vAlign w:val="center"/>
          </w:tcPr>
          <w:p w14:paraId="298731F0" w14:textId="77777777" w:rsidR="00C30F3B" w:rsidRPr="00C83430" w:rsidRDefault="00C30F3B" w:rsidP="00263E7D">
            <w:pPr>
              <w:pStyle w:val="TableHeader"/>
              <w:keepNext/>
              <w:rPr>
                <w:rFonts w:asciiTheme="minorHAnsi" w:hAnsiTheme="minorHAnsi" w:cs="Tahoma"/>
                <w:sz w:val="18"/>
                <w:szCs w:val="18"/>
                <w:lang w:val="en-GB"/>
              </w:rPr>
            </w:pPr>
            <w:r w:rsidRPr="00C83430">
              <w:rPr>
                <w:rFonts w:asciiTheme="minorHAnsi" w:hAnsiTheme="minorHAnsi" w:cs="Tahoma"/>
                <w:sz w:val="18"/>
                <w:szCs w:val="18"/>
                <w:lang w:val="en-GB"/>
              </w:rPr>
              <w:t>Version</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4293914A" w14:textId="77777777" w:rsidR="00C30F3B" w:rsidRPr="00C83430" w:rsidRDefault="00C30F3B" w:rsidP="00263E7D">
            <w:pPr>
              <w:pStyle w:val="TableHeader"/>
              <w:keepNext/>
              <w:rPr>
                <w:rFonts w:asciiTheme="minorHAnsi" w:hAnsiTheme="minorHAnsi" w:cs="Tahoma"/>
                <w:sz w:val="18"/>
                <w:szCs w:val="18"/>
                <w:lang w:val="en-GB"/>
              </w:rPr>
            </w:pPr>
            <w:r w:rsidRPr="00C83430">
              <w:rPr>
                <w:rFonts w:asciiTheme="minorHAnsi" w:hAnsiTheme="minorHAnsi" w:cs="Tahoma"/>
                <w:sz w:val="18"/>
                <w:szCs w:val="18"/>
                <w:lang w:val="en-GB"/>
              </w:rPr>
              <w:t>Date</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tcPr>
          <w:p w14:paraId="32399A34" w14:textId="77777777" w:rsidR="00C30F3B" w:rsidRPr="00C83430" w:rsidRDefault="00C30F3B" w:rsidP="00263E7D">
            <w:pPr>
              <w:pStyle w:val="TableHeader"/>
              <w:keepNext/>
              <w:rPr>
                <w:rFonts w:asciiTheme="minorHAnsi" w:hAnsiTheme="minorHAnsi" w:cs="Tahoma"/>
                <w:sz w:val="18"/>
                <w:szCs w:val="18"/>
                <w:lang w:val="en-GB"/>
              </w:rPr>
            </w:pPr>
            <w:r w:rsidRPr="00C83430">
              <w:rPr>
                <w:rFonts w:asciiTheme="minorHAnsi" w:hAnsiTheme="minorHAnsi" w:cs="Tahoma"/>
                <w:sz w:val="18"/>
                <w:szCs w:val="18"/>
                <w:lang w:val="en-GB"/>
              </w:rPr>
              <w:t>Author</w:t>
            </w:r>
          </w:p>
        </w:tc>
        <w:tc>
          <w:tcPr>
            <w:tcW w:w="5490" w:type="dxa"/>
            <w:tcBorders>
              <w:top w:val="single" w:sz="4" w:space="0" w:color="auto"/>
              <w:left w:val="single" w:sz="4" w:space="0" w:color="auto"/>
              <w:bottom w:val="single" w:sz="4" w:space="0" w:color="auto"/>
              <w:right w:val="single" w:sz="4" w:space="0" w:color="auto"/>
            </w:tcBorders>
            <w:shd w:val="clear" w:color="auto" w:fill="FFFFFF"/>
            <w:vAlign w:val="center"/>
          </w:tcPr>
          <w:p w14:paraId="66DD79F5" w14:textId="77777777" w:rsidR="00C30F3B" w:rsidRPr="00C83430" w:rsidRDefault="00C30F3B" w:rsidP="00263E7D">
            <w:pPr>
              <w:pStyle w:val="TableHeader"/>
              <w:keepNext/>
              <w:rPr>
                <w:rFonts w:asciiTheme="minorHAnsi" w:hAnsiTheme="minorHAnsi" w:cs="Tahoma"/>
                <w:sz w:val="18"/>
                <w:szCs w:val="18"/>
                <w:lang w:val="en-GB"/>
              </w:rPr>
            </w:pPr>
            <w:r w:rsidRPr="00C83430">
              <w:rPr>
                <w:rFonts w:asciiTheme="minorHAnsi" w:hAnsiTheme="minorHAnsi" w:cs="Tahoma"/>
                <w:sz w:val="18"/>
                <w:szCs w:val="18"/>
                <w:lang w:val="en-GB"/>
              </w:rPr>
              <w:t>Change Descriptions</w:t>
            </w:r>
          </w:p>
        </w:tc>
      </w:tr>
      <w:tr w:rsidR="00C30F3B" w:rsidRPr="00C83430" w14:paraId="75F57531" w14:textId="77777777" w:rsidTr="00263E7D">
        <w:trPr>
          <w:cantSplit/>
          <w:trHeight w:val="583"/>
        </w:trPr>
        <w:tc>
          <w:tcPr>
            <w:tcW w:w="1215" w:type="dxa"/>
            <w:tcBorders>
              <w:top w:val="single" w:sz="4" w:space="0" w:color="auto"/>
            </w:tcBorders>
          </w:tcPr>
          <w:p w14:paraId="64FE1EAE" w14:textId="77777777" w:rsidR="00C30F3B" w:rsidRPr="0048728B" w:rsidRDefault="003423E2" w:rsidP="00263E7D">
            <w:pPr>
              <w:pStyle w:val="Tablesmall"/>
              <w:rPr>
                <w:rFonts w:asciiTheme="minorHAnsi" w:hAnsiTheme="minorHAnsi"/>
                <w:sz w:val="18"/>
                <w:szCs w:val="18"/>
                <w:lang w:val="en-GB"/>
              </w:rPr>
            </w:pPr>
            <w:r w:rsidRPr="0048728B">
              <w:rPr>
                <w:rFonts w:asciiTheme="minorHAnsi" w:hAnsiTheme="minorHAnsi"/>
                <w:sz w:val="18"/>
                <w:szCs w:val="18"/>
                <w:lang w:val="en-GB"/>
              </w:rPr>
              <w:t>V00.0</w:t>
            </w:r>
            <w:r w:rsidR="0048728B">
              <w:rPr>
                <w:rFonts w:asciiTheme="minorHAnsi" w:hAnsiTheme="minorHAnsi"/>
                <w:sz w:val="18"/>
                <w:szCs w:val="18"/>
                <w:lang w:val="en-GB"/>
              </w:rPr>
              <w:t>1</w:t>
            </w:r>
          </w:p>
        </w:tc>
        <w:tc>
          <w:tcPr>
            <w:tcW w:w="1350" w:type="dxa"/>
            <w:tcBorders>
              <w:top w:val="single" w:sz="4" w:space="0" w:color="auto"/>
            </w:tcBorders>
          </w:tcPr>
          <w:p w14:paraId="03EBF765" w14:textId="77777777" w:rsidR="00C30F3B" w:rsidRPr="0048728B" w:rsidRDefault="0048728B" w:rsidP="00263E7D">
            <w:pPr>
              <w:pStyle w:val="Tablesmall"/>
              <w:rPr>
                <w:rFonts w:asciiTheme="minorHAnsi" w:hAnsiTheme="minorHAnsi"/>
                <w:sz w:val="18"/>
                <w:szCs w:val="18"/>
                <w:lang w:val="en-GB"/>
              </w:rPr>
            </w:pPr>
            <w:r>
              <w:rPr>
                <w:rFonts w:asciiTheme="minorHAnsi" w:hAnsiTheme="minorHAnsi"/>
                <w:sz w:val="18"/>
                <w:szCs w:val="18"/>
                <w:lang w:val="en-GB"/>
              </w:rPr>
              <w:t>21-May-2019</w:t>
            </w:r>
          </w:p>
        </w:tc>
        <w:tc>
          <w:tcPr>
            <w:tcW w:w="1440" w:type="dxa"/>
            <w:tcBorders>
              <w:top w:val="single" w:sz="4" w:space="0" w:color="auto"/>
            </w:tcBorders>
          </w:tcPr>
          <w:p w14:paraId="0E7E8CAD" w14:textId="77777777" w:rsidR="00C30F3B" w:rsidRPr="0048728B" w:rsidRDefault="0048728B" w:rsidP="00263E7D">
            <w:pPr>
              <w:pStyle w:val="Tablesmall"/>
              <w:rPr>
                <w:rFonts w:asciiTheme="minorHAnsi" w:hAnsiTheme="minorHAnsi"/>
                <w:sz w:val="18"/>
                <w:szCs w:val="18"/>
                <w:lang w:val="en-GB"/>
              </w:rPr>
            </w:pPr>
            <w:r>
              <w:rPr>
                <w:rFonts w:asciiTheme="minorHAnsi" w:hAnsiTheme="minorHAnsi"/>
                <w:lang w:val="en-GB"/>
              </w:rPr>
              <w:t>Duncan Appelbe</w:t>
            </w:r>
          </w:p>
        </w:tc>
        <w:tc>
          <w:tcPr>
            <w:tcW w:w="5490" w:type="dxa"/>
            <w:tcBorders>
              <w:top w:val="single" w:sz="4" w:space="0" w:color="auto"/>
            </w:tcBorders>
          </w:tcPr>
          <w:p w14:paraId="27E7780E" w14:textId="77777777" w:rsidR="00C30F3B" w:rsidRPr="0048728B" w:rsidDel="00DE7121" w:rsidRDefault="0048728B" w:rsidP="00263E7D">
            <w:pPr>
              <w:pStyle w:val="Tablesmall"/>
              <w:rPr>
                <w:rFonts w:asciiTheme="minorHAnsi" w:hAnsiTheme="minorHAnsi"/>
                <w:iCs/>
                <w:sz w:val="18"/>
                <w:szCs w:val="18"/>
                <w:lang w:val="en-GB"/>
              </w:rPr>
            </w:pPr>
            <w:r>
              <w:rPr>
                <w:rFonts w:asciiTheme="minorHAnsi" w:hAnsiTheme="minorHAnsi"/>
                <w:iCs/>
                <w:sz w:val="18"/>
                <w:szCs w:val="18"/>
                <w:lang w:val="en-GB"/>
              </w:rPr>
              <w:t>Initial Version</w:t>
            </w:r>
          </w:p>
        </w:tc>
      </w:tr>
    </w:tbl>
    <w:p w14:paraId="649DDD46" w14:textId="77777777" w:rsidR="005F636E" w:rsidRPr="00C83430" w:rsidRDefault="005F636E">
      <w:pPr>
        <w:spacing w:before="0"/>
        <w:rPr>
          <w:rFonts w:asciiTheme="minorHAnsi" w:hAnsiTheme="minorHAnsi" w:cs="Times New Roman"/>
          <w:b/>
          <w:color w:val="92D050"/>
          <w:kern w:val="28"/>
          <w:sz w:val="32"/>
          <w:szCs w:val="32"/>
          <w:lang w:val="en-GB"/>
        </w:rPr>
      </w:pPr>
      <w:r w:rsidRPr="00C83430">
        <w:rPr>
          <w:rFonts w:asciiTheme="minorHAnsi" w:hAnsiTheme="minorHAnsi"/>
          <w:color w:val="92D050"/>
          <w:lang w:val="en-GB"/>
        </w:rPr>
        <w:br w:type="page"/>
      </w:r>
    </w:p>
    <w:p w14:paraId="173EA5AB" w14:textId="77777777" w:rsidR="00EF7542" w:rsidRPr="00C83430" w:rsidRDefault="00EF7542" w:rsidP="008B6746">
      <w:pPr>
        <w:pStyle w:val="Title"/>
        <w:jc w:val="left"/>
        <w:outlineLvl w:val="9"/>
        <w:rPr>
          <w:rFonts w:asciiTheme="minorHAnsi" w:hAnsiTheme="minorHAnsi"/>
          <w:lang w:val="en-GB"/>
        </w:rPr>
      </w:pPr>
      <w:bookmarkStart w:id="2" w:name="_Toc9346707"/>
      <w:r w:rsidRPr="00C83430">
        <w:rPr>
          <w:rFonts w:asciiTheme="minorHAnsi" w:hAnsiTheme="minorHAnsi"/>
          <w:lang w:val="en-GB"/>
        </w:rPr>
        <w:lastRenderedPageBreak/>
        <w:t>Table of Contents</w:t>
      </w:r>
      <w:bookmarkEnd w:id="2"/>
    </w:p>
    <w:p w14:paraId="59663F6D" w14:textId="77777777" w:rsidR="00406B6F" w:rsidRDefault="00EF7542">
      <w:pPr>
        <w:pStyle w:val="TOC1"/>
        <w:tabs>
          <w:tab w:val="right" w:leader="dot" w:pos="9017"/>
        </w:tabs>
        <w:rPr>
          <w:rFonts w:asciiTheme="minorHAnsi" w:eastAsiaTheme="minorEastAsia" w:hAnsiTheme="minorHAnsi" w:cstheme="minorBidi"/>
          <w:b w:val="0"/>
          <w:bCs w:val="0"/>
          <w:iCs w:val="0"/>
          <w:noProof/>
          <w:szCs w:val="22"/>
          <w:lang w:val="en-GB" w:eastAsia="en-GB"/>
        </w:rPr>
      </w:pPr>
      <w:r w:rsidRPr="00C83430">
        <w:rPr>
          <w:rFonts w:asciiTheme="minorHAnsi" w:hAnsiTheme="minorHAnsi"/>
          <w:b w:val="0"/>
          <w:i/>
          <w:szCs w:val="22"/>
          <w:lang w:val="en-GB"/>
        </w:rPr>
        <w:fldChar w:fldCharType="begin"/>
      </w:r>
      <w:r w:rsidRPr="00C83430">
        <w:rPr>
          <w:rFonts w:asciiTheme="minorHAnsi" w:hAnsiTheme="minorHAnsi"/>
          <w:b w:val="0"/>
          <w:i/>
          <w:szCs w:val="22"/>
          <w:lang w:val="en-GB"/>
        </w:rPr>
        <w:instrText xml:space="preserve"> TOC \o "1-3" \h \z </w:instrText>
      </w:r>
      <w:r w:rsidRPr="00C83430">
        <w:rPr>
          <w:rFonts w:asciiTheme="minorHAnsi" w:hAnsiTheme="minorHAnsi"/>
          <w:b w:val="0"/>
          <w:i/>
          <w:szCs w:val="22"/>
          <w:lang w:val="en-GB"/>
        </w:rPr>
        <w:fldChar w:fldCharType="separate"/>
      </w:r>
      <w:hyperlink w:anchor="_Toc9346705" w:history="1">
        <w:r w:rsidR="00406B6F" w:rsidRPr="009B7F5C">
          <w:rPr>
            <w:rStyle w:val="Hyperlink"/>
            <w:noProof/>
            <w:lang w:val="en-GB"/>
          </w:rPr>
          <w:t>Reviewers and Approvers</w:t>
        </w:r>
        <w:r w:rsidR="00406B6F">
          <w:rPr>
            <w:noProof/>
            <w:webHidden/>
          </w:rPr>
          <w:tab/>
        </w:r>
        <w:r w:rsidR="00406B6F">
          <w:rPr>
            <w:noProof/>
            <w:webHidden/>
          </w:rPr>
          <w:fldChar w:fldCharType="begin"/>
        </w:r>
        <w:r w:rsidR="00406B6F">
          <w:rPr>
            <w:noProof/>
            <w:webHidden/>
          </w:rPr>
          <w:instrText xml:space="preserve"> PAGEREF _Toc9346705 \h </w:instrText>
        </w:r>
        <w:r w:rsidR="00406B6F">
          <w:rPr>
            <w:noProof/>
            <w:webHidden/>
          </w:rPr>
        </w:r>
        <w:r w:rsidR="00406B6F">
          <w:rPr>
            <w:noProof/>
            <w:webHidden/>
          </w:rPr>
          <w:fldChar w:fldCharType="separate"/>
        </w:r>
        <w:r w:rsidR="00406B6F">
          <w:rPr>
            <w:noProof/>
            <w:webHidden/>
          </w:rPr>
          <w:t>2</w:t>
        </w:r>
        <w:r w:rsidR="00406B6F">
          <w:rPr>
            <w:noProof/>
            <w:webHidden/>
          </w:rPr>
          <w:fldChar w:fldCharType="end"/>
        </w:r>
      </w:hyperlink>
    </w:p>
    <w:p w14:paraId="429C1C2D" w14:textId="77777777" w:rsidR="00406B6F" w:rsidRDefault="000E6D63">
      <w:pPr>
        <w:pStyle w:val="TOC1"/>
        <w:tabs>
          <w:tab w:val="right" w:leader="dot" w:pos="9017"/>
        </w:tabs>
        <w:rPr>
          <w:rFonts w:asciiTheme="minorHAnsi" w:eastAsiaTheme="minorEastAsia" w:hAnsiTheme="minorHAnsi" w:cstheme="minorBidi"/>
          <w:b w:val="0"/>
          <w:bCs w:val="0"/>
          <w:iCs w:val="0"/>
          <w:noProof/>
          <w:szCs w:val="22"/>
          <w:lang w:val="en-GB" w:eastAsia="en-GB"/>
        </w:rPr>
      </w:pPr>
      <w:hyperlink w:anchor="_Toc9346706" w:history="1">
        <w:r w:rsidR="00406B6F" w:rsidRPr="009B7F5C">
          <w:rPr>
            <w:rStyle w:val="Hyperlink"/>
            <w:noProof/>
            <w:lang w:val="en-GB"/>
          </w:rPr>
          <w:t>Version Control</w:t>
        </w:r>
        <w:r w:rsidR="00406B6F">
          <w:rPr>
            <w:noProof/>
            <w:webHidden/>
          </w:rPr>
          <w:tab/>
        </w:r>
        <w:r w:rsidR="00406B6F">
          <w:rPr>
            <w:noProof/>
            <w:webHidden/>
          </w:rPr>
          <w:fldChar w:fldCharType="begin"/>
        </w:r>
        <w:r w:rsidR="00406B6F">
          <w:rPr>
            <w:noProof/>
            <w:webHidden/>
          </w:rPr>
          <w:instrText xml:space="preserve"> PAGEREF _Toc9346706 \h </w:instrText>
        </w:r>
        <w:r w:rsidR="00406B6F">
          <w:rPr>
            <w:noProof/>
            <w:webHidden/>
          </w:rPr>
        </w:r>
        <w:r w:rsidR="00406B6F">
          <w:rPr>
            <w:noProof/>
            <w:webHidden/>
          </w:rPr>
          <w:fldChar w:fldCharType="separate"/>
        </w:r>
        <w:r w:rsidR="00406B6F">
          <w:rPr>
            <w:noProof/>
            <w:webHidden/>
          </w:rPr>
          <w:t>2</w:t>
        </w:r>
        <w:r w:rsidR="00406B6F">
          <w:rPr>
            <w:noProof/>
            <w:webHidden/>
          </w:rPr>
          <w:fldChar w:fldCharType="end"/>
        </w:r>
      </w:hyperlink>
    </w:p>
    <w:p w14:paraId="79F1D38B" w14:textId="77777777" w:rsidR="00406B6F" w:rsidRDefault="000E6D63">
      <w:pPr>
        <w:pStyle w:val="TOC1"/>
        <w:tabs>
          <w:tab w:val="right" w:leader="dot" w:pos="9017"/>
        </w:tabs>
        <w:rPr>
          <w:rFonts w:asciiTheme="minorHAnsi" w:eastAsiaTheme="minorEastAsia" w:hAnsiTheme="minorHAnsi" w:cstheme="minorBidi"/>
          <w:b w:val="0"/>
          <w:bCs w:val="0"/>
          <w:iCs w:val="0"/>
          <w:noProof/>
          <w:szCs w:val="22"/>
          <w:lang w:val="en-GB" w:eastAsia="en-GB"/>
        </w:rPr>
      </w:pPr>
      <w:hyperlink w:anchor="_Toc9346707" w:history="1">
        <w:r w:rsidR="00406B6F" w:rsidRPr="009B7F5C">
          <w:rPr>
            <w:rStyle w:val="Hyperlink"/>
            <w:noProof/>
            <w:lang w:val="en-GB"/>
          </w:rPr>
          <w:t>Table of Contents</w:t>
        </w:r>
        <w:r w:rsidR="00406B6F">
          <w:rPr>
            <w:noProof/>
            <w:webHidden/>
          </w:rPr>
          <w:tab/>
        </w:r>
        <w:r w:rsidR="00406B6F">
          <w:rPr>
            <w:noProof/>
            <w:webHidden/>
          </w:rPr>
          <w:fldChar w:fldCharType="begin"/>
        </w:r>
        <w:r w:rsidR="00406B6F">
          <w:rPr>
            <w:noProof/>
            <w:webHidden/>
          </w:rPr>
          <w:instrText xml:space="preserve"> PAGEREF _Toc9346707 \h </w:instrText>
        </w:r>
        <w:r w:rsidR="00406B6F">
          <w:rPr>
            <w:noProof/>
            <w:webHidden/>
          </w:rPr>
        </w:r>
        <w:r w:rsidR="00406B6F">
          <w:rPr>
            <w:noProof/>
            <w:webHidden/>
          </w:rPr>
          <w:fldChar w:fldCharType="separate"/>
        </w:r>
        <w:r w:rsidR="00406B6F">
          <w:rPr>
            <w:noProof/>
            <w:webHidden/>
          </w:rPr>
          <w:t>3</w:t>
        </w:r>
        <w:r w:rsidR="00406B6F">
          <w:rPr>
            <w:noProof/>
            <w:webHidden/>
          </w:rPr>
          <w:fldChar w:fldCharType="end"/>
        </w:r>
      </w:hyperlink>
    </w:p>
    <w:p w14:paraId="4D4D7C99" w14:textId="77777777" w:rsidR="00406B6F" w:rsidRDefault="000E6D63">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08" w:history="1">
        <w:r w:rsidR="00406B6F" w:rsidRPr="009B7F5C">
          <w:rPr>
            <w:rStyle w:val="Hyperlink"/>
            <w:noProof/>
            <w:lang w:val="en-GB"/>
          </w:rPr>
          <w:t>1.</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Introduction</w:t>
        </w:r>
        <w:r w:rsidR="00406B6F">
          <w:rPr>
            <w:noProof/>
            <w:webHidden/>
          </w:rPr>
          <w:tab/>
        </w:r>
        <w:r w:rsidR="00406B6F">
          <w:rPr>
            <w:noProof/>
            <w:webHidden/>
          </w:rPr>
          <w:fldChar w:fldCharType="begin"/>
        </w:r>
        <w:r w:rsidR="00406B6F">
          <w:rPr>
            <w:noProof/>
            <w:webHidden/>
          </w:rPr>
          <w:instrText xml:space="preserve"> PAGEREF _Toc9346708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30B1D239" w14:textId="77777777" w:rsidR="00406B6F" w:rsidRDefault="000E6D63">
      <w:pPr>
        <w:pStyle w:val="TOC2"/>
        <w:tabs>
          <w:tab w:val="left" w:pos="800"/>
          <w:tab w:val="right" w:leader="dot" w:pos="9017"/>
        </w:tabs>
        <w:rPr>
          <w:rFonts w:asciiTheme="minorHAnsi" w:eastAsiaTheme="minorEastAsia" w:hAnsiTheme="minorHAnsi" w:cstheme="minorBidi"/>
          <w:b w:val="0"/>
          <w:bCs w:val="0"/>
          <w:i w:val="0"/>
          <w:noProof/>
          <w:szCs w:val="22"/>
          <w:lang w:val="en-GB" w:eastAsia="en-GB"/>
        </w:rPr>
      </w:pPr>
      <w:hyperlink w:anchor="_Toc9346709" w:history="1">
        <w:r w:rsidR="00406B6F" w:rsidRPr="009B7F5C">
          <w:rPr>
            <w:rStyle w:val="Hyperlink"/>
            <w:noProof/>
            <w:lang w:val="en-GB"/>
          </w:rPr>
          <w:t>1.1</w:t>
        </w:r>
        <w:r w:rsidR="00406B6F">
          <w:rPr>
            <w:rFonts w:asciiTheme="minorHAnsi" w:eastAsiaTheme="minorEastAsia" w:hAnsiTheme="minorHAnsi" w:cstheme="minorBidi"/>
            <w:b w:val="0"/>
            <w:bCs w:val="0"/>
            <w:i w:val="0"/>
            <w:noProof/>
            <w:szCs w:val="22"/>
            <w:lang w:val="en-GB" w:eastAsia="en-GB"/>
          </w:rPr>
          <w:tab/>
        </w:r>
        <w:r w:rsidR="00406B6F" w:rsidRPr="009B7F5C">
          <w:rPr>
            <w:rStyle w:val="Hyperlink"/>
            <w:noProof/>
            <w:lang w:val="en-GB"/>
          </w:rPr>
          <w:t>Purpose</w:t>
        </w:r>
        <w:r w:rsidR="00406B6F">
          <w:rPr>
            <w:noProof/>
            <w:webHidden/>
          </w:rPr>
          <w:tab/>
        </w:r>
        <w:r w:rsidR="00406B6F">
          <w:rPr>
            <w:noProof/>
            <w:webHidden/>
          </w:rPr>
          <w:fldChar w:fldCharType="begin"/>
        </w:r>
        <w:r w:rsidR="00406B6F">
          <w:rPr>
            <w:noProof/>
            <w:webHidden/>
          </w:rPr>
          <w:instrText xml:space="preserve"> PAGEREF _Toc9346709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30DAA9FA" w14:textId="77777777" w:rsidR="00406B6F" w:rsidRDefault="000E6D63">
      <w:pPr>
        <w:pStyle w:val="TOC2"/>
        <w:tabs>
          <w:tab w:val="left" w:pos="800"/>
          <w:tab w:val="right" w:leader="dot" w:pos="9017"/>
        </w:tabs>
        <w:rPr>
          <w:rFonts w:asciiTheme="minorHAnsi" w:eastAsiaTheme="minorEastAsia" w:hAnsiTheme="minorHAnsi" w:cstheme="minorBidi"/>
          <w:b w:val="0"/>
          <w:bCs w:val="0"/>
          <w:i w:val="0"/>
          <w:noProof/>
          <w:szCs w:val="22"/>
          <w:lang w:val="en-GB" w:eastAsia="en-GB"/>
        </w:rPr>
      </w:pPr>
      <w:hyperlink w:anchor="_Toc9346710" w:history="1">
        <w:r w:rsidR="00406B6F" w:rsidRPr="009B7F5C">
          <w:rPr>
            <w:rStyle w:val="Hyperlink"/>
            <w:noProof/>
            <w:lang w:val="en-GB"/>
          </w:rPr>
          <w:t>1.2</w:t>
        </w:r>
        <w:r w:rsidR="00406B6F">
          <w:rPr>
            <w:rFonts w:asciiTheme="minorHAnsi" w:eastAsiaTheme="minorEastAsia" w:hAnsiTheme="minorHAnsi" w:cstheme="minorBidi"/>
            <w:b w:val="0"/>
            <w:bCs w:val="0"/>
            <w:i w:val="0"/>
            <w:noProof/>
            <w:szCs w:val="22"/>
            <w:lang w:val="en-GB" w:eastAsia="en-GB"/>
          </w:rPr>
          <w:tab/>
        </w:r>
        <w:r w:rsidR="00406B6F" w:rsidRPr="009B7F5C">
          <w:rPr>
            <w:rStyle w:val="Hyperlink"/>
            <w:noProof/>
            <w:lang w:val="en-GB"/>
          </w:rPr>
          <w:t>Scope</w:t>
        </w:r>
        <w:r w:rsidR="00406B6F">
          <w:rPr>
            <w:noProof/>
            <w:webHidden/>
          </w:rPr>
          <w:tab/>
        </w:r>
        <w:r w:rsidR="00406B6F">
          <w:rPr>
            <w:noProof/>
            <w:webHidden/>
          </w:rPr>
          <w:fldChar w:fldCharType="begin"/>
        </w:r>
        <w:r w:rsidR="00406B6F">
          <w:rPr>
            <w:noProof/>
            <w:webHidden/>
          </w:rPr>
          <w:instrText xml:space="preserve"> PAGEREF _Toc9346710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4FB7AA6B" w14:textId="77777777" w:rsidR="00406B6F" w:rsidRDefault="000E6D63">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1" w:history="1">
        <w:r w:rsidR="00406B6F" w:rsidRPr="009B7F5C">
          <w:rPr>
            <w:rStyle w:val="Hyperlink"/>
            <w:noProof/>
            <w:lang w:val="en-GB"/>
          </w:rPr>
          <w:t>2.</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Overview</w:t>
        </w:r>
        <w:r w:rsidR="00406B6F">
          <w:rPr>
            <w:noProof/>
            <w:webHidden/>
          </w:rPr>
          <w:tab/>
        </w:r>
        <w:r w:rsidR="00406B6F">
          <w:rPr>
            <w:noProof/>
            <w:webHidden/>
          </w:rPr>
          <w:fldChar w:fldCharType="begin"/>
        </w:r>
        <w:r w:rsidR="00406B6F">
          <w:rPr>
            <w:noProof/>
            <w:webHidden/>
          </w:rPr>
          <w:instrText xml:space="preserve"> PAGEREF _Toc9346711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5411B977" w14:textId="77777777" w:rsidR="00406B6F" w:rsidRDefault="000E6D63">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2" w:history="1">
        <w:r w:rsidR="00406B6F" w:rsidRPr="009B7F5C">
          <w:rPr>
            <w:rStyle w:val="Hyperlink"/>
            <w:noProof/>
            <w:lang w:val="en-GB"/>
          </w:rPr>
          <w:t>3.</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Glossary</w:t>
        </w:r>
        <w:r w:rsidR="00406B6F">
          <w:rPr>
            <w:noProof/>
            <w:webHidden/>
          </w:rPr>
          <w:tab/>
        </w:r>
        <w:r w:rsidR="00406B6F">
          <w:rPr>
            <w:noProof/>
            <w:webHidden/>
          </w:rPr>
          <w:fldChar w:fldCharType="begin"/>
        </w:r>
        <w:r w:rsidR="00406B6F">
          <w:rPr>
            <w:noProof/>
            <w:webHidden/>
          </w:rPr>
          <w:instrText xml:space="preserve"> PAGEREF _Toc9346712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4704E7F7" w14:textId="77777777" w:rsidR="00406B6F" w:rsidRDefault="000E6D63">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3" w:history="1">
        <w:r w:rsidR="00406B6F" w:rsidRPr="009B7F5C">
          <w:rPr>
            <w:rStyle w:val="Hyperlink"/>
            <w:noProof/>
            <w:lang w:val="en-GB"/>
          </w:rPr>
          <w:t>4.</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References and Associated Documents</w:t>
        </w:r>
        <w:r w:rsidR="00406B6F">
          <w:rPr>
            <w:noProof/>
            <w:webHidden/>
          </w:rPr>
          <w:tab/>
        </w:r>
        <w:r w:rsidR="00406B6F">
          <w:rPr>
            <w:noProof/>
            <w:webHidden/>
          </w:rPr>
          <w:fldChar w:fldCharType="begin"/>
        </w:r>
        <w:r w:rsidR="00406B6F">
          <w:rPr>
            <w:noProof/>
            <w:webHidden/>
          </w:rPr>
          <w:instrText xml:space="preserve"> PAGEREF _Toc9346713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2243D17D" w14:textId="77777777" w:rsidR="00406B6F" w:rsidRDefault="000E6D63">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4" w:history="1">
        <w:r w:rsidR="00406B6F" w:rsidRPr="009B7F5C">
          <w:rPr>
            <w:rStyle w:val="Hyperlink"/>
            <w:noProof/>
            <w:lang w:val="en-GB"/>
          </w:rPr>
          <w:t>5.</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Detailed Risk Assessment</w:t>
        </w:r>
        <w:r w:rsidR="00406B6F">
          <w:rPr>
            <w:noProof/>
            <w:webHidden/>
          </w:rPr>
          <w:tab/>
        </w:r>
        <w:r w:rsidR="00406B6F">
          <w:rPr>
            <w:noProof/>
            <w:webHidden/>
          </w:rPr>
          <w:fldChar w:fldCharType="begin"/>
        </w:r>
        <w:r w:rsidR="00406B6F">
          <w:rPr>
            <w:noProof/>
            <w:webHidden/>
          </w:rPr>
          <w:instrText xml:space="preserve"> PAGEREF _Toc9346714 \h </w:instrText>
        </w:r>
        <w:r w:rsidR="00406B6F">
          <w:rPr>
            <w:noProof/>
            <w:webHidden/>
          </w:rPr>
        </w:r>
        <w:r w:rsidR="00406B6F">
          <w:rPr>
            <w:noProof/>
            <w:webHidden/>
          </w:rPr>
          <w:fldChar w:fldCharType="separate"/>
        </w:r>
        <w:r w:rsidR="00406B6F">
          <w:rPr>
            <w:noProof/>
            <w:webHidden/>
          </w:rPr>
          <w:t>5</w:t>
        </w:r>
        <w:r w:rsidR="00406B6F">
          <w:rPr>
            <w:noProof/>
            <w:webHidden/>
          </w:rPr>
          <w:fldChar w:fldCharType="end"/>
        </w:r>
      </w:hyperlink>
    </w:p>
    <w:p w14:paraId="1EC86B53" w14:textId="77777777" w:rsidR="00406B6F" w:rsidRDefault="000E6D63">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5" w:history="1">
        <w:r w:rsidR="00406B6F" w:rsidRPr="009B7F5C">
          <w:rPr>
            <w:rStyle w:val="Hyperlink"/>
            <w:noProof/>
            <w:lang w:val="en-GB"/>
          </w:rPr>
          <w:t>6.</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Requirements Information</w:t>
        </w:r>
        <w:r w:rsidR="00406B6F">
          <w:rPr>
            <w:noProof/>
            <w:webHidden/>
          </w:rPr>
          <w:tab/>
        </w:r>
        <w:r w:rsidR="00406B6F">
          <w:rPr>
            <w:noProof/>
            <w:webHidden/>
          </w:rPr>
          <w:fldChar w:fldCharType="begin"/>
        </w:r>
        <w:r w:rsidR="00406B6F">
          <w:rPr>
            <w:noProof/>
            <w:webHidden/>
          </w:rPr>
          <w:instrText xml:space="preserve"> PAGEREF _Toc9346715 \h </w:instrText>
        </w:r>
        <w:r w:rsidR="00406B6F">
          <w:rPr>
            <w:noProof/>
            <w:webHidden/>
          </w:rPr>
        </w:r>
        <w:r w:rsidR="00406B6F">
          <w:rPr>
            <w:noProof/>
            <w:webHidden/>
          </w:rPr>
          <w:fldChar w:fldCharType="separate"/>
        </w:r>
        <w:r w:rsidR="00406B6F">
          <w:rPr>
            <w:noProof/>
            <w:webHidden/>
          </w:rPr>
          <w:t>5</w:t>
        </w:r>
        <w:r w:rsidR="00406B6F">
          <w:rPr>
            <w:noProof/>
            <w:webHidden/>
          </w:rPr>
          <w:fldChar w:fldCharType="end"/>
        </w:r>
      </w:hyperlink>
    </w:p>
    <w:p w14:paraId="09CA0A80" w14:textId="77777777" w:rsidR="00406B6F" w:rsidRDefault="000E6D63">
      <w:pPr>
        <w:pStyle w:val="TOC2"/>
        <w:tabs>
          <w:tab w:val="left" w:pos="800"/>
          <w:tab w:val="right" w:leader="dot" w:pos="9017"/>
        </w:tabs>
        <w:rPr>
          <w:rFonts w:asciiTheme="minorHAnsi" w:eastAsiaTheme="minorEastAsia" w:hAnsiTheme="minorHAnsi" w:cstheme="minorBidi"/>
          <w:b w:val="0"/>
          <w:bCs w:val="0"/>
          <w:i w:val="0"/>
          <w:noProof/>
          <w:szCs w:val="22"/>
          <w:lang w:val="en-GB" w:eastAsia="en-GB"/>
        </w:rPr>
      </w:pPr>
      <w:hyperlink w:anchor="_Toc9346716" w:history="1">
        <w:r w:rsidR="00406B6F" w:rsidRPr="009B7F5C">
          <w:rPr>
            <w:rStyle w:val="Hyperlink"/>
            <w:noProof/>
            <w:lang w:val="en-GB"/>
          </w:rPr>
          <w:t>6.1</w:t>
        </w:r>
        <w:r w:rsidR="00406B6F">
          <w:rPr>
            <w:rFonts w:asciiTheme="minorHAnsi" w:eastAsiaTheme="minorEastAsia" w:hAnsiTheme="minorHAnsi" w:cstheme="minorBidi"/>
            <w:b w:val="0"/>
            <w:bCs w:val="0"/>
            <w:i w:val="0"/>
            <w:noProof/>
            <w:szCs w:val="22"/>
            <w:lang w:val="en-GB" w:eastAsia="en-GB"/>
          </w:rPr>
          <w:tab/>
        </w:r>
        <w:r w:rsidR="00406B6F" w:rsidRPr="009B7F5C">
          <w:rPr>
            <w:rStyle w:val="Hyperlink"/>
            <w:noProof/>
            <w:lang w:val="en-GB"/>
          </w:rPr>
          <w:t>Requirement ID</w:t>
        </w:r>
        <w:r w:rsidR="00406B6F">
          <w:rPr>
            <w:noProof/>
            <w:webHidden/>
          </w:rPr>
          <w:tab/>
        </w:r>
        <w:r w:rsidR="00406B6F">
          <w:rPr>
            <w:noProof/>
            <w:webHidden/>
          </w:rPr>
          <w:fldChar w:fldCharType="begin"/>
        </w:r>
        <w:r w:rsidR="00406B6F">
          <w:rPr>
            <w:noProof/>
            <w:webHidden/>
          </w:rPr>
          <w:instrText xml:space="preserve"> PAGEREF _Toc9346716 \h </w:instrText>
        </w:r>
        <w:r w:rsidR="00406B6F">
          <w:rPr>
            <w:noProof/>
            <w:webHidden/>
          </w:rPr>
        </w:r>
        <w:r w:rsidR="00406B6F">
          <w:rPr>
            <w:noProof/>
            <w:webHidden/>
          </w:rPr>
          <w:fldChar w:fldCharType="separate"/>
        </w:r>
        <w:r w:rsidR="00406B6F">
          <w:rPr>
            <w:noProof/>
            <w:webHidden/>
          </w:rPr>
          <w:t>5</w:t>
        </w:r>
        <w:r w:rsidR="00406B6F">
          <w:rPr>
            <w:noProof/>
            <w:webHidden/>
          </w:rPr>
          <w:fldChar w:fldCharType="end"/>
        </w:r>
      </w:hyperlink>
    </w:p>
    <w:p w14:paraId="27017E95" w14:textId="77777777" w:rsidR="00406B6F" w:rsidRDefault="000E6D63">
      <w:pPr>
        <w:pStyle w:val="TOC2"/>
        <w:tabs>
          <w:tab w:val="left" w:pos="800"/>
          <w:tab w:val="right" w:leader="dot" w:pos="9017"/>
        </w:tabs>
        <w:rPr>
          <w:rFonts w:asciiTheme="minorHAnsi" w:eastAsiaTheme="minorEastAsia" w:hAnsiTheme="minorHAnsi" w:cstheme="minorBidi"/>
          <w:b w:val="0"/>
          <w:bCs w:val="0"/>
          <w:i w:val="0"/>
          <w:noProof/>
          <w:szCs w:val="22"/>
          <w:lang w:val="en-GB" w:eastAsia="en-GB"/>
        </w:rPr>
      </w:pPr>
      <w:hyperlink w:anchor="_Toc9346717" w:history="1">
        <w:r w:rsidR="00406B6F" w:rsidRPr="009B7F5C">
          <w:rPr>
            <w:rStyle w:val="Hyperlink"/>
            <w:noProof/>
            <w:lang w:val="en-GB"/>
          </w:rPr>
          <w:t>6.2</w:t>
        </w:r>
        <w:r w:rsidR="00406B6F">
          <w:rPr>
            <w:rFonts w:asciiTheme="minorHAnsi" w:eastAsiaTheme="minorEastAsia" w:hAnsiTheme="minorHAnsi" w:cstheme="minorBidi"/>
            <w:b w:val="0"/>
            <w:bCs w:val="0"/>
            <w:i w:val="0"/>
            <w:noProof/>
            <w:szCs w:val="22"/>
            <w:lang w:val="en-GB" w:eastAsia="en-GB"/>
          </w:rPr>
          <w:tab/>
        </w:r>
        <w:r w:rsidR="00406B6F" w:rsidRPr="009B7F5C">
          <w:rPr>
            <w:rStyle w:val="Hyperlink"/>
            <w:noProof/>
            <w:lang w:val="en-GB"/>
          </w:rPr>
          <w:t>Requirement Risk Severity</w:t>
        </w:r>
        <w:r w:rsidR="00406B6F">
          <w:rPr>
            <w:noProof/>
            <w:webHidden/>
          </w:rPr>
          <w:tab/>
        </w:r>
        <w:r w:rsidR="00406B6F">
          <w:rPr>
            <w:noProof/>
            <w:webHidden/>
          </w:rPr>
          <w:fldChar w:fldCharType="begin"/>
        </w:r>
        <w:r w:rsidR="00406B6F">
          <w:rPr>
            <w:noProof/>
            <w:webHidden/>
          </w:rPr>
          <w:instrText xml:space="preserve"> PAGEREF _Toc9346717 \h </w:instrText>
        </w:r>
        <w:r w:rsidR="00406B6F">
          <w:rPr>
            <w:noProof/>
            <w:webHidden/>
          </w:rPr>
        </w:r>
        <w:r w:rsidR="00406B6F">
          <w:rPr>
            <w:noProof/>
            <w:webHidden/>
          </w:rPr>
          <w:fldChar w:fldCharType="separate"/>
        </w:r>
        <w:r w:rsidR="00406B6F">
          <w:rPr>
            <w:noProof/>
            <w:webHidden/>
          </w:rPr>
          <w:t>5</w:t>
        </w:r>
        <w:r w:rsidR="00406B6F">
          <w:rPr>
            <w:noProof/>
            <w:webHidden/>
          </w:rPr>
          <w:fldChar w:fldCharType="end"/>
        </w:r>
      </w:hyperlink>
    </w:p>
    <w:p w14:paraId="7F61E8CD" w14:textId="77777777" w:rsidR="00406B6F" w:rsidRDefault="000E6D63">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8" w:history="1">
        <w:r w:rsidR="00406B6F" w:rsidRPr="009B7F5C">
          <w:rPr>
            <w:rStyle w:val="Hyperlink"/>
            <w:noProof/>
            <w:lang w:val="en-GB"/>
          </w:rPr>
          <w:t>7.</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User Requirements for</w:t>
        </w:r>
        <w:r w:rsidR="00406B6F">
          <w:rPr>
            <w:noProof/>
            <w:webHidden/>
          </w:rPr>
          <w:tab/>
        </w:r>
        <w:r w:rsidR="00406B6F">
          <w:rPr>
            <w:noProof/>
            <w:webHidden/>
          </w:rPr>
          <w:fldChar w:fldCharType="begin"/>
        </w:r>
        <w:r w:rsidR="00406B6F">
          <w:rPr>
            <w:noProof/>
            <w:webHidden/>
          </w:rPr>
          <w:instrText xml:space="preserve"> PAGEREF _Toc9346718 \h </w:instrText>
        </w:r>
        <w:r w:rsidR="00406B6F">
          <w:rPr>
            <w:noProof/>
            <w:webHidden/>
          </w:rPr>
        </w:r>
        <w:r w:rsidR="00406B6F">
          <w:rPr>
            <w:noProof/>
            <w:webHidden/>
          </w:rPr>
          <w:fldChar w:fldCharType="separate"/>
        </w:r>
        <w:r w:rsidR="00406B6F">
          <w:rPr>
            <w:noProof/>
            <w:webHidden/>
          </w:rPr>
          <w:t>6</w:t>
        </w:r>
        <w:r w:rsidR="00406B6F">
          <w:rPr>
            <w:noProof/>
            <w:webHidden/>
          </w:rPr>
          <w:fldChar w:fldCharType="end"/>
        </w:r>
      </w:hyperlink>
    </w:p>
    <w:p w14:paraId="6A2CF608" w14:textId="77777777" w:rsidR="00406B6F" w:rsidRDefault="000E6D63">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9" w:history="1">
        <w:r w:rsidR="00406B6F" w:rsidRPr="009B7F5C">
          <w:rPr>
            <w:rStyle w:val="Hyperlink"/>
            <w:noProof/>
            <w:lang w:val="en-GB"/>
          </w:rPr>
          <w:t>8.</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Core Business Requirements</w:t>
        </w:r>
        <w:r w:rsidR="00406B6F">
          <w:rPr>
            <w:noProof/>
            <w:webHidden/>
          </w:rPr>
          <w:tab/>
        </w:r>
        <w:r w:rsidR="00406B6F">
          <w:rPr>
            <w:noProof/>
            <w:webHidden/>
          </w:rPr>
          <w:fldChar w:fldCharType="begin"/>
        </w:r>
        <w:r w:rsidR="00406B6F">
          <w:rPr>
            <w:noProof/>
            <w:webHidden/>
          </w:rPr>
          <w:instrText xml:space="preserve"> PAGEREF _Toc9346719 \h </w:instrText>
        </w:r>
        <w:r w:rsidR="00406B6F">
          <w:rPr>
            <w:noProof/>
            <w:webHidden/>
          </w:rPr>
        </w:r>
        <w:r w:rsidR="00406B6F">
          <w:rPr>
            <w:noProof/>
            <w:webHidden/>
          </w:rPr>
          <w:fldChar w:fldCharType="separate"/>
        </w:r>
        <w:r w:rsidR="00406B6F">
          <w:rPr>
            <w:noProof/>
            <w:webHidden/>
          </w:rPr>
          <w:t>7</w:t>
        </w:r>
        <w:r w:rsidR="00406B6F">
          <w:rPr>
            <w:noProof/>
            <w:webHidden/>
          </w:rPr>
          <w:fldChar w:fldCharType="end"/>
        </w:r>
      </w:hyperlink>
    </w:p>
    <w:p w14:paraId="59E790F5" w14:textId="77777777" w:rsidR="00406B6F" w:rsidRDefault="000E6D63">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20" w:history="1">
        <w:r w:rsidR="00406B6F" w:rsidRPr="009B7F5C">
          <w:rPr>
            <w:rStyle w:val="Hyperlink"/>
            <w:noProof/>
            <w:lang w:val="en-GB"/>
          </w:rPr>
          <w:t>9.</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Common Technical Requirements for the system</w:t>
        </w:r>
        <w:r w:rsidR="00406B6F">
          <w:rPr>
            <w:noProof/>
            <w:webHidden/>
          </w:rPr>
          <w:tab/>
        </w:r>
        <w:r w:rsidR="00406B6F">
          <w:rPr>
            <w:noProof/>
            <w:webHidden/>
          </w:rPr>
          <w:fldChar w:fldCharType="begin"/>
        </w:r>
        <w:r w:rsidR="00406B6F">
          <w:rPr>
            <w:noProof/>
            <w:webHidden/>
          </w:rPr>
          <w:instrText xml:space="preserve"> PAGEREF _Toc9346720 \h </w:instrText>
        </w:r>
        <w:r w:rsidR="00406B6F">
          <w:rPr>
            <w:noProof/>
            <w:webHidden/>
          </w:rPr>
        </w:r>
        <w:r w:rsidR="00406B6F">
          <w:rPr>
            <w:noProof/>
            <w:webHidden/>
          </w:rPr>
          <w:fldChar w:fldCharType="separate"/>
        </w:r>
        <w:r w:rsidR="00406B6F">
          <w:rPr>
            <w:noProof/>
            <w:webHidden/>
          </w:rPr>
          <w:t>7</w:t>
        </w:r>
        <w:r w:rsidR="00406B6F">
          <w:rPr>
            <w:noProof/>
            <w:webHidden/>
          </w:rPr>
          <w:fldChar w:fldCharType="end"/>
        </w:r>
      </w:hyperlink>
    </w:p>
    <w:p w14:paraId="23B0F11B" w14:textId="77777777" w:rsidR="00406B6F" w:rsidRDefault="000E6D63">
      <w:pPr>
        <w:pStyle w:val="TOC1"/>
        <w:tabs>
          <w:tab w:val="left" w:pos="600"/>
          <w:tab w:val="right" w:leader="dot" w:pos="9017"/>
        </w:tabs>
        <w:rPr>
          <w:rFonts w:asciiTheme="minorHAnsi" w:eastAsiaTheme="minorEastAsia" w:hAnsiTheme="minorHAnsi" w:cstheme="minorBidi"/>
          <w:b w:val="0"/>
          <w:bCs w:val="0"/>
          <w:iCs w:val="0"/>
          <w:noProof/>
          <w:szCs w:val="22"/>
          <w:lang w:val="en-GB" w:eastAsia="en-GB"/>
        </w:rPr>
      </w:pPr>
      <w:hyperlink w:anchor="_Toc9346721" w:history="1">
        <w:r w:rsidR="00406B6F" w:rsidRPr="009B7F5C">
          <w:rPr>
            <w:rStyle w:val="Hyperlink"/>
            <w:noProof/>
            <w:lang w:val="en-GB"/>
          </w:rPr>
          <w:t>10.</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Reporting Requirements</w:t>
        </w:r>
        <w:r w:rsidR="00406B6F">
          <w:rPr>
            <w:noProof/>
            <w:webHidden/>
          </w:rPr>
          <w:tab/>
        </w:r>
        <w:r w:rsidR="00406B6F">
          <w:rPr>
            <w:noProof/>
            <w:webHidden/>
          </w:rPr>
          <w:fldChar w:fldCharType="begin"/>
        </w:r>
        <w:r w:rsidR="00406B6F">
          <w:rPr>
            <w:noProof/>
            <w:webHidden/>
          </w:rPr>
          <w:instrText xml:space="preserve"> PAGEREF _Toc9346721 \h </w:instrText>
        </w:r>
        <w:r w:rsidR="00406B6F">
          <w:rPr>
            <w:noProof/>
            <w:webHidden/>
          </w:rPr>
        </w:r>
        <w:r w:rsidR="00406B6F">
          <w:rPr>
            <w:noProof/>
            <w:webHidden/>
          </w:rPr>
          <w:fldChar w:fldCharType="separate"/>
        </w:r>
        <w:r w:rsidR="00406B6F">
          <w:rPr>
            <w:noProof/>
            <w:webHidden/>
          </w:rPr>
          <w:t>8</w:t>
        </w:r>
        <w:r w:rsidR="00406B6F">
          <w:rPr>
            <w:noProof/>
            <w:webHidden/>
          </w:rPr>
          <w:fldChar w:fldCharType="end"/>
        </w:r>
      </w:hyperlink>
    </w:p>
    <w:p w14:paraId="561E5413" w14:textId="77777777" w:rsidR="00EF7542" w:rsidRPr="00C83430" w:rsidRDefault="00EF7542" w:rsidP="00F22584">
      <w:pPr>
        <w:pStyle w:val="TOC1"/>
        <w:tabs>
          <w:tab w:val="left" w:pos="400"/>
          <w:tab w:val="right" w:leader="dot" w:pos="9350"/>
        </w:tabs>
        <w:rPr>
          <w:rFonts w:asciiTheme="minorHAnsi" w:hAnsiTheme="minorHAnsi" w:cs="Times New Roman"/>
          <w:lang w:val="en-GB"/>
        </w:rPr>
      </w:pPr>
      <w:r w:rsidRPr="00C83430">
        <w:rPr>
          <w:rFonts w:asciiTheme="minorHAnsi" w:hAnsiTheme="minorHAnsi"/>
          <w:b w:val="0"/>
          <w:i/>
          <w:szCs w:val="22"/>
          <w:lang w:val="en-GB"/>
        </w:rPr>
        <w:fldChar w:fldCharType="end"/>
      </w:r>
    </w:p>
    <w:p w14:paraId="648C50BD" w14:textId="77777777" w:rsidR="008B6746" w:rsidRPr="00C83430" w:rsidRDefault="00EF7542" w:rsidP="00AD7CC1">
      <w:pPr>
        <w:pStyle w:val="Heading1"/>
        <w:numPr>
          <w:ilvl w:val="0"/>
          <w:numId w:val="1"/>
        </w:numPr>
        <w:rPr>
          <w:rFonts w:asciiTheme="minorHAnsi" w:hAnsiTheme="minorHAnsi"/>
          <w:lang w:val="en-GB"/>
        </w:rPr>
      </w:pPr>
      <w:r w:rsidRPr="00C83430">
        <w:rPr>
          <w:rFonts w:asciiTheme="minorHAnsi" w:hAnsiTheme="minorHAnsi"/>
          <w:lang w:val="en-GB"/>
        </w:rPr>
        <w:br w:type="page"/>
      </w:r>
      <w:bookmarkStart w:id="3" w:name="_Toc9346708"/>
      <w:r w:rsidR="008B6746" w:rsidRPr="00C83430">
        <w:rPr>
          <w:rFonts w:asciiTheme="minorHAnsi" w:hAnsiTheme="minorHAnsi"/>
          <w:lang w:val="en-GB"/>
        </w:rPr>
        <w:lastRenderedPageBreak/>
        <w:t>Introduction</w:t>
      </w:r>
      <w:bookmarkEnd w:id="3"/>
    </w:p>
    <w:p w14:paraId="76025BD1" w14:textId="77777777" w:rsidR="00EF7542" w:rsidRPr="00C83430" w:rsidRDefault="00EF7542" w:rsidP="008B6746">
      <w:pPr>
        <w:pStyle w:val="Heading2"/>
        <w:numPr>
          <w:ilvl w:val="1"/>
          <w:numId w:val="1"/>
        </w:numPr>
        <w:rPr>
          <w:rFonts w:asciiTheme="minorHAnsi" w:hAnsiTheme="minorHAnsi"/>
          <w:lang w:val="en-GB"/>
        </w:rPr>
      </w:pPr>
      <w:bookmarkStart w:id="4" w:name="_Toc9346709"/>
      <w:r w:rsidRPr="00C83430">
        <w:rPr>
          <w:rFonts w:asciiTheme="minorHAnsi" w:hAnsiTheme="minorHAnsi"/>
          <w:lang w:val="en-GB"/>
        </w:rPr>
        <w:t>Purpose</w:t>
      </w:r>
      <w:bookmarkEnd w:id="4"/>
    </w:p>
    <w:p w14:paraId="5389561D" w14:textId="77777777" w:rsidR="00037BBA" w:rsidRPr="00C83430" w:rsidRDefault="00EF7542" w:rsidP="00037BBA">
      <w:pPr>
        <w:jc w:val="both"/>
        <w:rPr>
          <w:rFonts w:asciiTheme="minorHAnsi" w:hAnsiTheme="minorHAnsi"/>
          <w:iCs/>
          <w:lang w:val="en-GB"/>
        </w:rPr>
      </w:pPr>
      <w:r w:rsidRPr="00C83430">
        <w:rPr>
          <w:rStyle w:val="StyleFigureItalicChar"/>
          <w:rFonts w:asciiTheme="minorHAnsi" w:hAnsiTheme="minorHAnsi"/>
          <w:i w:val="0"/>
          <w:iCs/>
          <w:lang w:val="en-GB"/>
        </w:rPr>
        <w:t xml:space="preserve">The User Requirement Specification captures the business needs of the system. This document also states any constraints and </w:t>
      </w:r>
      <w:r w:rsidR="00115184" w:rsidRPr="00C83430">
        <w:rPr>
          <w:rStyle w:val="StyleFigureItalicChar"/>
          <w:rFonts w:asciiTheme="minorHAnsi" w:hAnsiTheme="minorHAnsi"/>
          <w:i w:val="0"/>
          <w:iCs/>
          <w:lang w:val="en-GB"/>
        </w:rPr>
        <w:t>defines regulatory requirements</w:t>
      </w:r>
      <w:r w:rsidRPr="00C83430">
        <w:rPr>
          <w:rStyle w:val="StyleFigureItalicChar"/>
          <w:rFonts w:asciiTheme="minorHAnsi" w:hAnsiTheme="minorHAnsi"/>
          <w:i w:val="0"/>
          <w:iCs/>
          <w:lang w:val="en-GB"/>
        </w:rPr>
        <w:t xml:space="preserve"> if applicable. It describes the features or capabilities needed in order to meet the business goals and objectives of the project. </w:t>
      </w:r>
      <w:r w:rsidR="00037BBA" w:rsidRPr="00C83430">
        <w:rPr>
          <w:rStyle w:val="StyleFigureItalicChar"/>
          <w:rFonts w:asciiTheme="minorHAnsi" w:hAnsiTheme="minorHAnsi"/>
          <w:i w:val="0"/>
          <w:iCs/>
          <w:lang w:val="en-GB"/>
        </w:rPr>
        <w:t>Traceability between User Requirement Specifications, Functional Specifications, Technical Specifications and the Test scripts is maintained in the Requirement Traceability Matrix (</w:t>
      </w:r>
      <w:r w:rsidR="0048728B">
        <w:rPr>
          <w:rStyle w:val="StyleFigureItalicChar"/>
          <w:rFonts w:asciiTheme="minorHAnsi" w:hAnsiTheme="minorHAnsi"/>
          <w:i w:val="0"/>
          <w:iCs/>
          <w:lang w:val="en-GB"/>
        </w:rPr>
        <w:t>RIV_RTM_01.00</w:t>
      </w:r>
      <w:r w:rsidR="00037BBA" w:rsidRPr="00C83430">
        <w:rPr>
          <w:rStyle w:val="StyleFigureItalicChar"/>
          <w:rFonts w:asciiTheme="minorHAnsi" w:hAnsiTheme="minorHAnsi"/>
          <w:i w:val="0"/>
          <w:iCs/>
          <w:lang w:val="en-GB"/>
        </w:rPr>
        <w:t>).</w:t>
      </w:r>
    </w:p>
    <w:p w14:paraId="56B973AC" w14:textId="77777777" w:rsidR="00EF7542" w:rsidRPr="00C83430" w:rsidRDefault="00EF7542" w:rsidP="008B6746">
      <w:pPr>
        <w:pStyle w:val="Heading2"/>
        <w:numPr>
          <w:ilvl w:val="1"/>
          <w:numId w:val="1"/>
        </w:numPr>
        <w:rPr>
          <w:rFonts w:asciiTheme="minorHAnsi" w:hAnsiTheme="minorHAnsi"/>
          <w:lang w:val="en-GB"/>
        </w:rPr>
      </w:pPr>
      <w:bookmarkStart w:id="5" w:name="_Toc9346710"/>
      <w:r w:rsidRPr="00C83430">
        <w:rPr>
          <w:rFonts w:asciiTheme="minorHAnsi" w:hAnsiTheme="minorHAnsi"/>
          <w:lang w:val="en-GB"/>
        </w:rPr>
        <w:t>Scope</w:t>
      </w:r>
      <w:bookmarkEnd w:id="5"/>
    </w:p>
    <w:p w14:paraId="23975EDC" w14:textId="77777777" w:rsidR="008B6746" w:rsidRPr="00C83430" w:rsidRDefault="00EF7542" w:rsidP="0048728B">
      <w:pPr>
        <w:jc w:val="both"/>
        <w:rPr>
          <w:rFonts w:asciiTheme="minorHAnsi" w:hAnsiTheme="minorHAnsi"/>
          <w:color w:val="FF0000"/>
          <w:lang w:val="en-GB"/>
        </w:rPr>
      </w:pPr>
      <w:bookmarkStart w:id="6" w:name="_Toc203704130"/>
      <w:bookmarkStart w:id="7" w:name="_Toc203704133"/>
      <w:bookmarkStart w:id="8" w:name="_Toc203704136"/>
      <w:bookmarkStart w:id="9" w:name="_Toc177659619"/>
      <w:bookmarkStart w:id="10" w:name="_Toc205711404"/>
      <w:bookmarkStart w:id="11" w:name="_Toc205728335"/>
      <w:bookmarkStart w:id="12" w:name="_Toc176250247"/>
      <w:bookmarkEnd w:id="6"/>
      <w:bookmarkEnd w:id="7"/>
      <w:bookmarkEnd w:id="8"/>
      <w:r w:rsidRPr="00C83430">
        <w:rPr>
          <w:rFonts w:asciiTheme="minorHAnsi" w:hAnsiTheme="minorHAnsi"/>
          <w:lang w:val="en-GB"/>
        </w:rPr>
        <w:t xml:space="preserve">This User Requirement Specification is </w:t>
      </w:r>
      <w:r w:rsidR="006577AC" w:rsidRPr="00C83430">
        <w:rPr>
          <w:rFonts w:asciiTheme="minorHAnsi" w:hAnsiTheme="minorHAnsi"/>
          <w:lang w:val="en-GB"/>
        </w:rPr>
        <w:t>the</w:t>
      </w:r>
      <w:r w:rsidRPr="00C83430">
        <w:rPr>
          <w:rFonts w:asciiTheme="minorHAnsi" w:hAnsiTheme="minorHAnsi"/>
          <w:lang w:val="en-GB"/>
        </w:rPr>
        <w:t xml:space="preserve"> document defining the user requirements </w:t>
      </w:r>
      <w:r w:rsidR="00A536BF" w:rsidRPr="00C83430">
        <w:rPr>
          <w:rFonts w:asciiTheme="minorHAnsi" w:hAnsiTheme="minorHAnsi"/>
          <w:lang w:val="en-GB"/>
        </w:rPr>
        <w:t>for</w:t>
      </w:r>
      <w:r w:rsidR="00A536BF">
        <w:rPr>
          <w:rFonts w:asciiTheme="minorHAnsi" w:hAnsiTheme="minorHAnsi"/>
          <w:lang w:val="en-GB"/>
        </w:rPr>
        <w:t xml:space="preserve"> the</w:t>
      </w:r>
      <w:r w:rsidR="00282A96">
        <w:rPr>
          <w:rFonts w:asciiTheme="minorHAnsi" w:hAnsiTheme="minorHAnsi"/>
          <w:lang w:val="en-GB"/>
        </w:rPr>
        <w:t xml:space="preserve"> Research Image Viewer that will be used by the adjudication committee to check for eligibility based on medical scans.</w:t>
      </w:r>
    </w:p>
    <w:p w14:paraId="011EDB71" w14:textId="77777777" w:rsidR="003423E2" w:rsidRPr="00C83430" w:rsidRDefault="00EF7542" w:rsidP="002A28AF">
      <w:pPr>
        <w:rPr>
          <w:rFonts w:asciiTheme="minorHAnsi" w:hAnsiTheme="minorHAnsi"/>
          <w:lang w:val="en-GB"/>
        </w:rPr>
      </w:pPr>
      <w:r w:rsidRPr="00C83430">
        <w:rPr>
          <w:rFonts w:asciiTheme="minorHAnsi" w:hAnsiTheme="minorHAnsi"/>
          <w:lang w:val="en-GB"/>
        </w:rPr>
        <w:t>The scope of this document the User Requirements for the creation and management of</w:t>
      </w:r>
      <w:r w:rsidR="00282A96">
        <w:rPr>
          <w:rFonts w:asciiTheme="minorHAnsi" w:hAnsiTheme="minorHAnsi"/>
          <w:lang w:val="en-GB"/>
        </w:rPr>
        <w:t xml:space="preserve"> the application.</w:t>
      </w:r>
    </w:p>
    <w:p w14:paraId="17D53666" w14:textId="77777777" w:rsidR="008B6746" w:rsidRPr="00C83430" w:rsidRDefault="008B6746" w:rsidP="008B6746">
      <w:pPr>
        <w:pStyle w:val="Heading1"/>
        <w:numPr>
          <w:ilvl w:val="0"/>
          <w:numId w:val="1"/>
        </w:numPr>
        <w:rPr>
          <w:rFonts w:asciiTheme="minorHAnsi" w:hAnsiTheme="minorHAnsi"/>
          <w:lang w:val="en-GB"/>
        </w:rPr>
      </w:pPr>
      <w:bookmarkStart w:id="13" w:name="_Toc9346711"/>
      <w:r w:rsidRPr="00C83430">
        <w:rPr>
          <w:rFonts w:asciiTheme="minorHAnsi" w:hAnsiTheme="minorHAnsi"/>
          <w:lang w:val="en-GB"/>
        </w:rPr>
        <w:t>Overview</w:t>
      </w:r>
      <w:bookmarkEnd w:id="13"/>
    </w:p>
    <w:p w14:paraId="6994B14F" w14:textId="77777777" w:rsidR="008B6746" w:rsidRPr="00A536BF" w:rsidRDefault="00A536BF" w:rsidP="002A28AF">
      <w:pPr>
        <w:rPr>
          <w:rFonts w:asciiTheme="minorHAnsi" w:hAnsiTheme="minorHAnsi"/>
          <w:lang w:val="en-GB"/>
        </w:rPr>
      </w:pPr>
      <w:r w:rsidRPr="00A536BF">
        <w:rPr>
          <w:rFonts w:asciiTheme="minorHAnsi" w:hAnsiTheme="minorHAnsi"/>
          <w:lang w:val="en-GB"/>
        </w:rPr>
        <w:t xml:space="preserve">An application is required </w:t>
      </w:r>
      <w:r>
        <w:rPr>
          <w:rFonts w:asciiTheme="minorHAnsi" w:hAnsiTheme="minorHAnsi"/>
          <w:lang w:val="en-GB"/>
        </w:rPr>
        <w:t>to facilitate the analysis/adjudication of images used in clinical studies. This application should be web-based</w:t>
      </w:r>
    </w:p>
    <w:p w14:paraId="08630945" w14:textId="77777777" w:rsidR="008B6746" w:rsidRPr="00A536BF" w:rsidRDefault="008B6746" w:rsidP="002A28AF">
      <w:pPr>
        <w:rPr>
          <w:rFonts w:asciiTheme="minorHAnsi" w:hAnsiTheme="minorHAnsi"/>
          <w:lang w:val="en-GB"/>
        </w:rPr>
      </w:pPr>
    </w:p>
    <w:p w14:paraId="5A674487" w14:textId="77777777" w:rsidR="00115184" w:rsidRPr="00406B6F" w:rsidRDefault="00115184" w:rsidP="00115184">
      <w:pPr>
        <w:pStyle w:val="Heading1"/>
        <w:numPr>
          <w:ilvl w:val="0"/>
          <w:numId w:val="1"/>
        </w:numPr>
        <w:rPr>
          <w:rFonts w:asciiTheme="minorHAnsi" w:hAnsiTheme="minorHAnsi"/>
          <w:lang w:val="en-GB"/>
        </w:rPr>
      </w:pPr>
      <w:bookmarkStart w:id="14" w:name="_Toc9346712"/>
      <w:bookmarkEnd w:id="9"/>
      <w:bookmarkEnd w:id="10"/>
      <w:bookmarkEnd w:id="11"/>
      <w:r w:rsidRPr="00C83430">
        <w:rPr>
          <w:rFonts w:asciiTheme="minorHAnsi" w:hAnsiTheme="minorHAnsi"/>
          <w:lang w:val="en-GB"/>
        </w:rPr>
        <w:t>Glossary</w:t>
      </w:r>
      <w:bookmarkEnd w:id="14"/>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0"/>
        <w:gridCol w:w="6893"/>
      </w:tblGrid>
      <w:tr w:rsidR="00115184" w:rsidRPr="00C83430" w14:paraId="7F155381" w14:textId="77777777" w:rsidTr="00406B6F">
        <w:tc>
          <w:tcPr>
            <w:tcW w:w="2600" w:type="dxa"/>
            <w:shd w:val="clear" w:color="auto" w:fill="660033"/>
          </w:tcPr>
          <w:p w14:paraId="46BCCC2E" w14:textId="77777777" w:rsidR="00115184" w:rsidRPr="00C83430" w:rsidRDefault="00115184" w:rsidP="00673D58">
            <w:pPr>
              <w:spacing w:line="276" w:lineRule="auto"/>
              <w:rPr>
                <w:rFonts w:asciiTheme="minorHAnsi" w:hAnsiTheme="minorHAnsi"/>
                <w:lang w:val="en-GB"/>
              </w:rPr>
            </w:pPr>
            <w:r w:rsidRPr="00C83430">
              <w:rPr>
                <w:rFonts w:asciiTheme="minorHAnsi" w:hAnsiTheme="minorHAnsi"/>
                <w:lang w:val="en-GB"/>
              </w:rPr>
              <w:t>Term</w:t>
            </w:r>
          </w:p>
        </w:tc>
        <w:tc>
          <w:tcPr>
            <w:tcW w:w="6893" w:type="dxa"/>
            <w:shd w:val="clear" w:color="auto" w:fill="660033"/>
          </w:tcPr>
          <w:p w14:paraId="53F1D215" w14:textId="77777777" w:rsidR="00115184" w:rsidRPr="00C83430" w:rsidRDefault="00115184" w:rsidP="00673D58">
            <w:pPr>
              <w:spacing w:line="276" w:lineRule="auto"/>
              <w:rPr>
                <w:rFonts w:asciiTheme="minorHAnsi" w:hAnsiTheme="minorHAnsi"/>
                <w:lang w:val="en-GB"/>
              </w:rPr>
            </w:pPr>
            <w:r w:rsidRPr="00C83430">
              <w:rPr>
                <w:rFonts w:asciiTheme="minorHAnsi" w:hAnsiTheme="minorHAnsi"/>
                <w:lang w:val="en-GB"/>
              </w:rPr>
              <w:t>Definition</w:t>
            </w:r>
          </w:p>
        </w:tc>
      </w:tr>
    </w:tbl>
    <w:p w14:paraId="14782CFC" w14:textId="77777777" w:rsidR="00B20D68" w:rsidRPr="00406B6F" w:rsidRDefault="00B20D68" w:rsidP="00B20D68">
      <w:pPr>
        <w:pStyle w:val="Heading1"/>
        <w:numPr>
          <w:ilvl w:val="0"/>
          <w:numId w:val="1"/>
        </w:numPr>
        <w:rPr>
          <w:rFonts w:asciiTheme="minorHAnsi" w:hAnsiTheme="minorHAnsi"/>
          <w:lang w:val="en-GB"/>
        </w:rPr>
      </w:pPr>
      <w:bookmarkStart w:id="15" w:name="_Toc205711405"/>
      <w:bookmarkStart w:id="16" w:name="_Toc205728336"/>
      <w:bookmarkStart w:id="17" w:name="_Toc9346713"/>
      <w:r w:rsidRPr="00C83430">
        <w:rPr>
          <w:rFonts w:asciiTheme="minorHAnsi" w:hAnsiTheme="minorHAnsi"/>
          <w:lang w:val="en-GB"/>
        </w:rPr>
        <w:t>References</w:t>
      </w:r>
      <w:bookmarkEnd w:id="15"/>
      <w:bookmarkEnd w:id="16"/>
      <w:r w:rsidRPr="00C83430">
        <w:rPr>
          <w:rFonts w:asciiTheme="minorHAnsi" w:hAnsiTheme="minorHAnsi"/>
          <w:lang w:val="en-GB"/>
        </w:rPr>
        <w:t xml:space="preserve"> and Associated Documents</w:t>
      </w:r>
      <w:bookmarkEnd w:id="17"/>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880"/>
        <w:gridCol w:w="6588"/>
      </w:tblGrid>
      <w:tr w:rsidR="00B20D68" w:rsidRPr="00C83430" w14:paraId="1D309751" w14:textId="77777777" w:rsidTr="00406B6F">
        <w:trPr>
          <w:cantSplit/>
          <w:tblHeader/>
        </w:trPr>
        <w:tc>
          <w:tcPr>
            <w:tcW w:w="2880" w:type="dxa"/>
            <w:shd w:val="clear" w:color="auto" w:fill="660033"/>
          </w:tcPr>
          <w:p w14:paraId="61628873" w14:textId="77777777" w:rsidR="00B20D68" w:rsidRPr="00C83430" w:rsidRDefault="00B20D68" w:rsidP="00AD2163">
            <w:pPr>
              <w:pStyle w:val="TableHeader"/>
              <w:keepNext/>
              <w:rPr>
                <w:rFonts w:asciiTheme="minorHAnsi" w:hAnsiTheme="minorHAnsi"/>
                <w:lang w:val="en-GB"/>
              </w:rPr>
            </w:pPr>
            <w:r w:rsidRPr="00C83430">
              <w:rPr>
                <w:rFonts w:asciiTheme="minorHAnsi" w:hAnsiTheme="minorHAnsi"/>
                <w:lang w:val="en-GB"/>
              </w:rPr>
              <w:t>Document ID</w:t>
            </w:r>
          </w:p>
        </w:tc>
        <w:tc>
          <w:tcPr>
            <w:tcW w:w="6588" w:type="dxa"/>
            <w:shd w:val="clear" w:color="auto" w:fill="660033"/>
          </w:tcPr>
          <w:p w14:paraId="1C1999DE" w14:textId="77777777" w:rsidR="00B20D68" w:rsidRPr="00C83430" w:rsidRDefault="00B20D68" w:rsidP="00AD2163">
            <w:pPr>
              <w:pStyle w:val="TableHeader"/>
              <w:keepNext/>
              <w:rPr>
                <w:rFonts w:asciiTheme="minorHAnsi" w:hAnsiTheme="minorHAnsi"/>
                <w:lang w:val="en-GB"/>
              </w:rPr>
            </w:pPr>
            <w:r w:rsidRPr="00C83430">
              <w:rPr>
                <w:rFonts w:asciiTheme="minorHAnsi" w:hAnsiTheme="minorHAnsi"/>
                <w:lang w:val="en-GB"/>
              </w:rPr>
              <w:t>Title</w:t>
            </w:r>
          </w:p>
        </w:tc>
      </w:tr>
      <w:tr w:rsidR="00B20D68" w:rsidRPr="00C83430" w14:paraId="684B98E0" w14:textId="77777777" w:rsidTr="00AD2163">
        <w:trPr>
          <w:cantSplit/>
        </w:trPr>
        <w:tc>
          <w:tcPr>
            <w:tcW w:w="2880" w:type="dxa"/>
          </w:tcPr>
          <w:p w14:paraId="6C29C4B5" w14:textId="77777777" w:rsidR="00B20D68" w:rsidRPr="00282A96" w:rsidRDefault="00282A96" w:rsidP="00AD2163">
            <w:pPr>
              <w:rPr>
                <w:rFonts w:asciiTheme="minorHAnsi" w:hAnsiTheme="minorHAnsi"/>
                <w:lang w:val="en-GB"/>
              </w:rPr>
            </w:pPr>
            <w:r w:rsidRPr="00282A96">
              <w:rPr>
                <w:rFonts w:asciiTheme="minorHAnsi" w:hAnsiTheme="minorHAnsi"/>
                <w:lang w:val="en-GB"/>
              </w:rPr>
              <w:t>RIV_RTM_01.00</w:t>
            </w:r>
          </w:p>
        </w:tc>
        <w:tc>
          <w:tcPr>
            <w:tcW w:w="6588" w:type="dxa"/>
          </w:tcPr>
          <w:p w14:paraId="196C3C22" w14:textId="77777777" w:rsidR="00B20D68" w:rsidRPr="00282A96" w:rsidRDefault="00282A96" w:rsidP="00AD2163">
            <w:pPr>
              <w:rPr>
                <w:rFonts w:asciiTheme="minorHAnsi" w:hAnsiTheme="minorHAnsi"/>
                <w:lang w:val="en-GB"/>
              </w:rPr>
            </w:pPr>
            <w:r>
              <w:rPr>
                <w:rFonts w:asciiTheme="minorHAnsi" w:hAnsiTheme="minorHAnsi"/>
                <w:lang w:val="en-GB"/>
              </w:rPr>
              <w:t>Research Image Viewer Requirements Traceability Matrix</w:t>
            </w:r>
          </w:p>
        </w:tc>
      </w:tr>
      <w:tr w:rsidR="00B20D68" w:rsidRPr="00C83430" w14:paraId="302D3595" w14:textId="77777777" w:rsidTr="00AD2163">
        <w:trPr>
          <w:cantSplit/>
        </w:trPr>
        <w:tc>
          <w:tcPr>
            <w:tcW w:w="2880" w:type="dxa"/>
          </w:tcPr>
          <w:p w14:paraId="3734AFE1" w14:textId="77777777" w:rsidR="00B20D68" w:rsidRPr="00282A96" w:rsidRDefault="00282A96" w:rsidP="00AD2163">
            <w:pPr>
              <w:rPr>
                <w:rFonts w:asciiTheme="minorHAnsi" w:hAnsiTheme="minorHAnsi"/>
                <w:lang w:val="en-GB"/>
              </w:rPr>
            </w:pPr>
            <w:r>
              <w:rPr>
                <w:rFonts w:asciiTheme="minorHAnsi" w:hAnsiTheme="minorHAnsi"/>
                <w:lang w:val="en-GB"/>
              </w:rPr>
              <w:t>RIV_FS_01.00</w:t>
            </w:r>
          </w:p>
        </w:tc>
        <w:tc>
          <w:tcPr>
            <w:tcW w:w="6588" w:type="dxa"/>
          </w:tcPr>
          <w:p w14:paraId="7B4C10CB" w14:textId="77777777" w:rsidR="00B20D68" w:rsidRPr="00282A96" w:rsidRDefault="00282A96" w:rsidP="00AD2163">
            <w:pPr>
              <w:rPr>
                <w:rFonts w:asciiTheme="minorHAnsi" w:hAnsiTheme="minorHAnsi"/>
                <w:lang w:val="en-GB"/>
              </w:rPr>
            </w:pPr>
            <w:r>
              <w:rPr>
                <w:rFonts w:asciiTheme="minorHAnsi" w:hAnsiTheme="minorHAnsi"/>
                <w:lang w:val="en-GB"/>
              </w:rPr>
              <w:t>Research Image Viewer Functional Specification</w:t>
            </w:r>
          </w:p>
        </w:tc>
      </w:tr>
    </w:tbl>
    <w:p w14:paraId="3B722320" w14:textId="77777777" w:rsidR="00B20D68" w:rsidRPr="00C83430" w:rsidRDefault="00B20D68" w:rsidP="00B20D68">
      <w:pPr>
        <w:rPr>
          <w:rFonts w:asciiTheme="minorHAnsi" w:hAnsiTheme="minorHAnsi"/>
          <w:lang w:val="en-GB"/>
        </w:rPr>
      </w:pPr>
    </w:p>
    <w:p w14:paraId="24BA60A9" w14:textId="77777777" w:rsidR="00037BBA" w:rsidRPr="00C83430" w:rsidRDefault="00037BBA" w:rsidP="00037BBA">
      <w:pPr>
        <w:pStyle w:val="Heading1"/>
        <w:numPr>
          <w:ilvl w:val="0"/>
          <w:numId w:val="1"/>
        </w:numPr>
        <w:rPr>
          <w:rFonts w:asciiTheme="minorHAnsi" w:hAnsiTheme="minorHAnsi"/>
          <w:lang w:val="en-GB"/>
        </w:rPr>
      </w:pPr>
      <w:r w:rsidRPr="00C83430">
        <w:rPr>
          <w:rFonts w:asciiTheme="minorHAnsi" w:hAnsiTheme="minorHAnsi"/>
          <w:lang w:val="en-GB"/>
        </w:rPr>
        <w:br w:type="page"/>
      </w:r>
      <w:bookmarkStart w:id="18" w:name="_Toc9346714"/>
      <w:r w:rsidRPr="00C83430">
        <w:rPr>
          <w:rFonts w:asciiTheme="minorHAnsi" w:hAnsiTheme="minorHAnsi"/>
          <w:lang w:val="en-GB"/>
        </w:rPr>
        <w:lastRenderedPageBreak/>
        <w:t>Detailed Risk Assessment</w:t>
      </w:r>
      <w:bookmarkEnd w:id="18"/>
    </w:p>
    <w:p w14:paraId="1D1B0BAA" w14:textId="77777777" w:rsidR="00037BBA" w:rsidRPr="00C83430" w:rsidRDefault="00037BBA" w:rsidP="00037BBA">
      <w:pPr>
        <w:jc w:val="both"/>
        <w:rPr>
          <w:rFonts w:asciiTheme="minorHAnsi" w:hAnsiTheme="minorHAnsi"/>
          <w:lang w:val="en-GB"/>
        </w:rPr>
      </w:pPr>
      <w:r w:rsidRPr="00C83430">
        <w:rPr>
          <w:rFonts w:asciiTheme="minorHAnsi" w:hAnsiTheme="minorHAnsi"/>
          <w:lang w:val="en-GB"/>
        </w:rPr>
        <w:t>The Detailed Level Risk is assessed following the same process and is determined by the severity and probability at the level of Requirements and Specifications. The Detailed Risk Level primarily determines the appropriate level of testing. The identified risks translate automatically downwards to the level of Functional Specifications and Technical Details. Full traceability between these levels is maintained by the use of a Requirements Traceability Matrix</w:t>
      </w:r>
      <w:r w:rsidR="00115184" w:rsidRPr="00C83430">
        <w:rPr>
          <w:rFonts w:asciiTheme="minorHAnsi" w:hAnsiTheme="minorHAnsi"/>
          <w:lang w:val="en-GB"/>
        </w:rPr>
        <w:t>(</w:t>
      </w:r>
      <w:r w:rsidR="00282A96">
        <w:rPr>
          <w:rStyle w:val="StyleFigureItalicChar"/>
          <w:rFonts w:asciiTheme="minorHAnsi" w:hAnsiTheme="minorHAnsi"/>
          <w:i w:val="0"/>
          <w:iCs/>
          <w:lang w:val="en-GB"/>
        </w:rPr>
        <w:t>RIV_RTM_01.00</w:t>
      </w:r>
      <w:r w:rsidR="00115184" w:rsidRPr="00C83430">
        <w:rPr>
          <w:rFonts w:asciiTheme="minorHAnsi" w:hAnsiTheme="minorHAnsi"/>
          <w:lang w:val="en-GB"/>
        </w:rPr>
        <w:t>)</w:t>
      </w:r>
      <w:r w:rsidRPr="00C83430">
        <w:rPr>
          <w:rFonts w:asciiTheme="minorHAnsi" w:hAnsiTheme="minorHAnsi"/>
          <w:lang w:val="en-GB"/>
        </w:rPr>
        <w:t>.</w:t>
      </w:r>
    </w:p>
    <w:p w14:paraId="319B2B30" w14:textId="77777777" w:rsidR="00037BBA" w:rsidRPr="00C83430" w:rsidRDefault="00037BBA" w:rsidP="00037BBA">
      <w:pPr>
        <w:jc w:val="both"/>
        <w:rPr>
          <w:rFonts w:asciiTheme="minorHAnsi" w:hAnsiTheme="minorHAnsi"/>
          <w:lang w:val="en-GB"/>
        </w:rPr>
      </w:pPr>
      <w:r w:rsidRPr="00C83430">
        <w:rPr>
          <w:rFonts w:asciiTheme="minorHAnsi" w:hAnsiTheme="minorHAnsi"/>
          <w:lang w:val="en-GB"/>
        </w:rPr>
        <w:t xml:space="preserve">The risk assessment is focused on risks to </w:t>
      </w:r>
      <w:proofErr w:type="spellStart"/>
      <w:r w:rsidRPr="00C83430">
        <w:rPr>
          <w:rFonts w:asciiTheme="minorHAnsi" w:hAnsiTheme="minorHAnsi"/>
          <w:lang w:val="en-GB"/>
        </w:rPr>
        <w:t>GxP</w:t>
      </w:r>
      <w:proofErr w:type="spellEnd"/>
      <w:r w:rsidRPr="00C83430">
        <w:rPr>
          <w:rFonts w:asciiTheme="minorHAnsi" w:hAnsiTheme="minorHAnsi"/>
          <w:lang w:val="en-GB"/>
        </w:rPr>
        <w:t xml:space="preserve"> and to business processes, included any risks from computerizing the process (e.g. data integrity). The assessment is based on the market requirements, regulatory requirements and functionalities. </w:t>
      </w:r>
    </w:p>
    <w:p w14:paraId="28D48D48" w14:textId="77777777" w:rsidR="00037BBA" w:rsidRPr="00C83430" w:rsidRDefault="00037BBA" w:rsidP="00037BBA">
      <w:pPr>
        <w:jc w:val="both"/>
        <w:rPr>
          <w:rFonts w:asciiTheme="minorHAnsi" w:hAnsiTheme="minorHAnsi"/>
          <w:lang w:val="en-GB"/>
        </w:rPr>
      </w:pPr>
      <w:r w:rsidRPr="00C83430">
        <w:rPr>
          <w:rFonts w:asciiTheme="minorHAnsi" w:hAnsiTheme="minorHAnsi"/>
          <w:lang w:val="en-GB"/>
        </w:rPr>
        <w:t>Overall Risk Class is determined by a combination of Risk Severity and Risk Probability as follows:</w:t>
      </w:r>
    </w:p>
    <w:p w14:paraId="7D3CC983" w14:textId="77777777" w:rsidR="00037BBA" w:rsidRPr="00C83430" w:rsidRDefault="00C16AB5" w:rsidP="00037BBA">
      <w:pPr>
        <w:keepNext/>
        <w:jc w:val="center"/>
        <w:rPr>
          <w:rFonts w:asciiTheme="minorHAnsi" w:hAnsiTheme="minorHAnsi"/>
          <w:lang w:val="en-GB"/>
        </w:rPr>
      </w:pPr>
      <w:r w:rsidRPr="00C83430">
        <w:rPr>
          <w:rFonts w:asciiTheme="minorHAnsi" w:hAnsiTheme="minorHAnsi"/>
          <w:noProof/>
          <w:lang w:val="en-GB" w:eastAsia="en-GB"/>
        </w:rPr>
        <w:drawing>
          <wp:inline distT="0" distB="0" distL="0" distR="0" wp14:anchorId="1A454BF2" wp14:editId="6F7F4AD8">
            <wp:extent cx="3028950" cy="2657475"/>
            <wp:effectExtent l="0" t="0" r="0" b="9525"/>
            <wp:docPr id="2" name="Picture 4" descr="G5 App M3_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5 App M3_fig 5"/>
                    <pic:cNvPicPr>
                      <a:picLocks noChangeAspect="1" noChangeArrowheads="1"/>
                    </pic:cNvPicPr>
                  </pic:nvPicPr>
                  <pic:blipFill>
                    <a:blip r:embed="rId8">
                      <a:extLst>
                        <a:ext uri="{28A0092B-C50C-407E-A947-70E740481C1C}">
                          <a14:useLocalDpi xmlns:a14="http://schemas.microsoft.com/office/drawing/2010/main" val="0"/>
                        </a:ext>
                      </a:extLst>
                    </a:blip>
                    <a:srcRect r="51846" b="8131"/>
                    <a:stretch>
                      <a:fillRect/>
                    </a:stretch>
                  </pic:blipFill>
                  <pic:spPr bwMode="auto">
                    <a:xfrm>
                      <a:off x="0" y="0"/>
                      <a:ext cx="3028950" cy="2657475"/>
                    </a:xfrm>
                    <a:prstGeom prst="rect">
                      <a:avLst/>
                    </a:prstGeom>
                    <a:gradFill rotWithShape="1">
                      <a:gsLst>
                        <a:gs pos="0">
                          <a:srgbClr val="FFFFFF"/>
                        </a:gs>
                        <a:gs pos="50000">
                          <a:srgbClr val="000000"/>
                        </a:gs>
                        <a:gs pos="100000">
                          <a:srgbClr val="FFFFFF"/>
                        </a:gs>
                      </a:gsLst>
                      <a:lin ang="5400000" scaled="1"/>
                    </a:gradFill>
                    <a:ln>
                      <a:noFill/>
                    </a:ln>
                  </pic:spPr>
                </pic:pic>
              </a:graphicData>
            </a:graphic>
          </wp:inline>
        </w:drawing>
      </w:r>
    </w:p>
    <w:p w14:paraId="200B95F0" w14:textId="1519AFA8" w:rsidR="00037BBA" w:rsidRPr="00C83430" w:rsidRDefault="00037BBA" w:rsidP="00037BBA">
      <w:pPr>
        <w:pStyle w:val="Caption"/>
        <w:jc w:val="both"/>
        <w:rPr>
          <w:rFonts w:asciiTheme="minorHAnsi" w:hAnsiTheme="minorHAnsi"/>
          <w:noProof/>
        </w:rPr>
      </w:pPr>
      <w:bookmarkStart w:id="19" w:name="_Toc413668561"/>
      <w:r w:rsidRPr="00C83430">
        <w:rPr>
          <w:rFonts w:asciiTheme="minorHAnsi" w:hAnsiTheme="minorHAnsi"/>
        </w:rPr>
        <w:t xml:space="preserve">Figure </w:t>
      </w:r>
      <w:r w:rsidR="00044A95" w:rsidRPr="00C83430">
        <w:rPr>
          <w:rFonts w:asciiTheme="minorHAnsi" w:hAnsiTheme="minorHAnsi"/>
        </w:rPr>
        <w:fldChar w:fldCharType="begin"/>
      </w:r>
      <w:r w:rsidR="00044A95" w:rsidRPr="00C83430">
        <w:rPr>
          <w:rFonts w:asciiTheme="minorHAnsi" w:hAnsiTheme="minorHAnsi"/>
        </w:rPr>
        <w:instrText xml:space="preserve"> SEQ Figure \* ARABIC </w:instrText>
      </w:r>
      <w:r w:rsidR="00044A95" w:rsidRPr="00C83430">
        <w:rPr>
          <w:rFonts w:asciiTheme="minorHAnsi" w:hAnsiTheme="minorHAnsi"/>
        </w:rPr>
        <w:fldChar w:fldCharType="separate"/>
      </w:r>
      <w:r w:rsidR="00A67FCE">
        <w:rPr>
          <w:rFonts w:asciiTheme="minorHAnsi" w:hAnsiTheme="minorHAnsi"/>
          <w:noProof/>
        </w:rPr>
        <w:t>1</w:t>
      </w:r>
      <w:r w:rsidR="00044A95" w:rsidRPr="00C83430">
        <w:rPr>
          <w:rFonts w:asciiTheme="minorHAnsi" w:hAnsiTheme="minorHAnsi"/>
          <w:noProof/>
        </w:rPr>
        <w:fldChar w:fldCharType="end"/>
      </w:r>
      <w:r w:rsidRPr="00C83430">
        <w:rPr>
          <w:rFonts w:asciiTheme="minorHAnsi" w:hAnsiTheme="minorHAnsi"/>
        </w:rPr>
        <w:t xml:space="preserve">: A Risk-Based Approach to Compliant </w:t>
      </w:r>
      <w:proofErr w:type="spellStart"/>
      <w:r w:rsidRPr="00C83430">
        <w:rPr>
          <w:rFonts w:asciiTheme="minorHAnsi" w:hAnsiTheme="minorHAnsi"/>
        </w:rPr>
        <w:t>GxP</w:t>
      </w:r>
      <w:proofErr w:type="spellEnd"/>
      <w:r w:rsidRPr="00C83430">
        <w:rPr>
          <w:rFonts w:asciiTheme="minorHAnsi" w:hAnsiTheme="minorHAnsi"/>
        </w:rPr>
        <w:t xml:space="preserve"> Computerized Systems</w:t>
      </w:r>
      <w:r w:rsidRPr="00C83430">
        <w:rPr>
          <w:rFonts w:asciiTheme="minorHAnsi" w:hAnsiTheme="minorHAnsi"/>
          <w:noProof/>
        </w:rPr>
        <w:t xml:space="preserve"> (Source: Figure M3.5 GAMP 5)</w:t>
      </w:r>
      <w:bookmarkEnd w:id="19"/>
    </w:p>
    <w:p w14:paraId="7783C8AA" w14:textId="77777777" w:rsidR="00037BBA" w:rsidRDefault="00037BBA" w:rsidP="00037BBA">
      <w:pPr>
        <w:rPr>
          <w:rFonts w:asciiTheme="minorHAnsi" w:hAnsiTheme="minorHAnsi"/>
          <w:lang w:val="en-GB"/>
        </w:rPr>
      </w:pPr>
      <w:r w:rsidRPr="00C83430">
        <w:rPr>
          <w:rFonts w:asciiTheme="minorHAnsi" w:hAnsiTheme="minorHAnsi"/>
          <w:lang w:val="en-GB"/>
        </w:rPr>
        <w:t xml:space="preserve">The Risk Severity will be defined at the level of the URS. The risk probability and risk class will be described in the functional and technical specification documents. </w:t>
      </w:r>
    </w:p>
    <w:p w14:paraId="15B60F9B" w14:textId="77777777" w:rsidR="00282A96" w:rsidRDefault="00282A96" w:rsidP="00037BBA">
      <w:pPr>
        <w:rPr>
          <w:rFonts w:asciiTheme="minorHAnsi" w:hAnsiTheme="minorHAnsi"/>
          <w:lang w:val="en-GB"/>
        </w:rPr>
      </w:pPr>
    </w:p>
    <w:p w14:paraId="04816BE1" w14:textId="77777777" w:rsidR="00D84173" w:rsidRPr="00C83430" w:rsidRDefault="00D84173" w:rsidP="002569EE">
      <w:pPr>
        <w:pStyle w:val="Heading1"/>
        <w:numPr>
          <w:ilvl w:val="0"/>
          <w:numId w:val="1"/>
        </w:numPr>
        <w:rPr>
          <w:rFonts w:asciiTheme="minorHAnsi" w:hAnsiTheme="minorHAnsi"/>
          <w:lang w:val="en-GB"/>
        </w:rPr>
      </w:pPr>
      <w:bookmarkStart w:id="20" w:name="_Toc9346715"/>
      <w:bookmarkEnd w:id="12"/>
      <w:r w:rsidRPr="00C83430">
        <w:rPr>
          <w:rFonts w:asciiTheme="minorHAnsi" w:hAnsiTheme="minorHAnsi"/>
          <w:lang w:val="en-GB"/>
        </w:rPr>
        <w:t>Requirements Information</w:t>
      </w:r>
      <w:bookmarkEnd w:id="20"/>
    </w:p>
    <w:p w14:paraId="74143D8C" w14:textId="77777777" w:rsidR="00D84173" w:rsidRPr="00C83430" w:rsidRDefault="00D84173" w:rsidP="00AD7CC1">
      <w:pPr>
        <w:pStyle w:val="Heading2"/>
        <w:numPr>
          <w:ilvl w:val="1"/>
          <w:numId w:val="1"/>
        </w:numPr>
        <w:rPr>
          <w:rFonts w:asciiTheme="minorHAnsi" w:hAnsiTheme="minorHAnsi"/>
          <w:lang w:val="en-GB"/>
        </w:rPr>
      </w:pPr>
      <w:bookmarkStart w:id="21" w:name="_Toc9346716"/>
      <w:r w:rsidRPr="00C83430">
        <w:rPr>
          <w:rFonts w:asciiTheme="minorHAnsi" w:hAnsiTheme="minorHAnsi"/>
          <w:lang w:val="en-GB"/>
        </w:rPr>
        <w:t>Requirement ID</w:t>
      </w:r>
      <w:bookmarkEnd w:id="21"/>
    </w:p>
    <w:p w14:paraId="478A2782" w14:textId="77777777" w:rsidR="00D84173" w:rsidRPr="00C83430" w:rsidRDefault="00D84173" w:rsidP="002569EE">
      <w:pPr>
        <w:jc w:val="both"/>
        <w:rPr>
          <w:rFonts w:asciiTheme="minorHAnsi" w:hAnsiTheme="minorHAnsi"/>
          <w:iCs/>
          <w:lang w:val="en-GB"/>
        </w:rPr>
      </w:pPr>
      <w:r w:rsidRPr="00C83430">
        <w:rPr>
          <w:rStyle w:val="StyleFigureItalicChar"/>
          <w:rFonts w:asciiTheme="minorHAnsi" w:hAnsiTheme="minorHAnsi"/>
          <w:i w:val="0"/>
          <w:iCs/>
          <w:lang w:val="en-GB"/>
        </w:rPr>
        <w:t>A unique identifier is required for each requirement to allow traceability in later phases of the project.</w:t>
      </w:r>
      <w:r w:rsidR="002569EE" w:rsidRPr="00C83430">
        <w:rPr>
          <w:rStyle w:val="StyleFigureItalicChar"/>
          <w:rFonts w:asciiTheme="minorHAnsi" w:hAnsiTheme="minorHAnsi"/>
          <w:i w:val="0"/>
          <w:iCs/>
          <w:lang w:val="en-GB"/>
        </w:rPr>
        <w:t xml:space="preserve"> </w:t>
      </w:r>
      <w:r w:rsidRPr="00C83430">
        <w:rPr>
          <w:rStyle w:val="StyleFigureItalicChar"/>
          <w:rFonts w:asciiTheme="minorHAnsi" w:hAnsiTheme="minorHAnsi"/>
          <w:i w:val="0"/>
          <w:iCs/>
          <w:lang w:val="en-GB"/>
        </w:rPr>
        <w:t xml:space="preserve">The requirements are identifiable in this document as they are reported in the format </w:t>
      </w:r>
      <w:r w:rsidR="00282A96" w:rsidRPr="00282A96">
        <w:rPr>
          <w:rStyle w:val="StyleFigureItalicChar"/>
          <w:rFonts w:asciiTheme="minorHAnsi" w:hAnsiTheme="minorHAnsi"/>
          <w:i w:val="0"/>
          <w:iCs/>
          <w:lang w:val="en-GB"/>
        </w:rPr>
        <w:t>RIV</w:t>
      </w:r>
      <w:r w:rsidRPr="00C83430">
        <w:rPr>
          <w:rStyle w:val="StyleFigureItalicChar"/>
          <w:rFonts w:asciiTheme="minorHAnsi" w:hAnsiTheme="minorHAnsi"/>
          <w:i w:val="0"/>
          <w:iCs/>
          <w:lang w:val="en-GB"/>
        </w:rPr>
        <w:t xml:space="preserve">_RNNN where </w:t>
      </w:r>
      <w:r w:rsidR="00282A96" w:rsidRPr="00282A96">
        <w:rPr>
          <w:rStyle w:val="StyleFigureItalicChar"/>
          <w:rFonts w:asciiTheme="minorHAnsi" w:hAnsiTheme="minorHAnsi"/>
          <w:i w:val="0"/>
          <w:iCs/>
          <w:lang w:val="en-GB"/>
        </w:rPr>
        <w:t>RIV</w:t>
      </w:r>
      <w:r w:rsidR="00282A96" w:rsidRPr="00C83430">
        <w:rPr>
          <w:rStyle w:val="StyleFigureItalicChar"/>
          <w:rFonts w:asciiTheme="minorHAnsi" w:hAnsiTheme="minorHAnsi"/>
          <w:i w:val="0"/>
          <w:iCs/>
          <w:lang w:val="en-GB"/>
        </w:rPr>
        <w:t xml:space="preserve"> </w:t>
      </w:r>
      <w:r w:rsidRPr="00C83430">
        <w:rPr>
          <w:rStyle w:val="StyleFigureItalicChar"/>
          <w:rFonts w:asciiTheme="minorHAnsi" w:hAnsiTheme="minorHAnsi"/>
          <w:i w:val="0"/>
          <w:iCs/>
          <w:lang w:val="en-GB"/>
        </w:rPr>
        <w:t xml:space="preserve">is the </w:t>
      </w:r>
      <w:r w:rsidR="002569EE" w:rsidRPr="00C83430">
        <w:rPr>
          <w:rStyle w:val="StyleFigureItalicChar"/>
          <w:rFonts w:asciiTheme="minorHAnsi" w:hAnsiTheme="minorHAnsi"/>
          <w:i w:val="0"/>
          <w:iCs/>
          <w:lang w:val="en-GB"/>
        </w:rPr>
        <w:t>Application</w:t>
      </w:r>
      <w:r w:rsidRPr="00C83430">
        <w:rPr>
          <w:rStyle w:val="StyleFigureItalicChar"/>
          <w:rFonts w:asciiTheme="minorHAnsi" w:hAnsiTheme="minorHAnsi"/>
          <w:i w:val="0"/>
          <w:iCs/>
          <w:lang w:val="en-GB"/>
        </w:rPr>
        <w:t xml:space="preserve"> code, R is indicating that it is a requirement and NNN are unique 3 digit numbers.</w:t>
      </w:r>
    </w:p>
    <w:p w14:paraId="1A1A859D" w14:textId="77777777" w:rsidR="00D84173" w:rsidRPr="00C83430" w:rsidRDefault="002569EE" w:rsidP="00AD7CC1">
      <w:pPr>
        <w:pStyle w:val="Heading2"/>
        <w:numPr>
          <w:ilvl w:val="1"/>
          <w:numId w:val="1"/>
        </w:numPr>
        <w:rPr>
          <w:rFonts w:asciiTheme="minorHAnsi" w:hAnsiTheme="minorHAnsi"/>
          <w:lang w:val="en-GB"/>
        </w:rPr>
      </w:pPr>
      <w:bookmarkStart w:id="22" w:name="_Toc9346717"/>
      <w:r w:rsidRPr="00C83430">
        <w:rPr>
          <w:rFonts w:asciiTheme="minorHAnsi" w:hAnsiTheme="minorHAnsi"/>
          <w:lang w:val="en-GB"/>
        </w:rPr>
        <w:t>Requirement Risk Severity</w:t>
      </w:r>
      <w:bookmarkEnd w:id="22"/>
    </w:p>
    <w:p w14:paraId="06849448" w14:textId="77777777" w:rsidR="00D84173" w:rsidRPr="00C83430" w:rsidRDefault="00D84173" w:rsidP="002569EE">
      <w:pPr>
        <w:jc w:val="both"/>
        <w:rPr>
          <w:rFonts w:asciiTheme="minorHAnsi" w:hAnsiTheme="minorHAnsi"/>
          <w:lang w:val="en-GB"/>
        </w:rPr>
      </w:pPr>
      <w:r w:rsidRPr="00C83430">
        <w:rPr>
          <w:rFonts w:asciiTheme="minorHAnsi" w:hAnsiTheme="minorHAnsi"/>
          <w:lang w:val="en-GB"/>
        </w:rPr>
        <w:t xml:space="preserve">Below are the definitions for the </w:t>
      </w:r>
      <w:r w:rsidR="002569EE" w:rsidRPr="00C83430">
        <w:rPr>
          <w:rFonts w:asciiTheme="minorHAnsi" w:hAnsiTheme="minorHAnsi"/>
          <w:lang w:val="en-GB"/>
        </w:rPr>
        <w:t>requirement risk severity</w:t>
      </w:r>
      <w:r w:rsidRPr="00C83430">
        <w:rPr>
          <w:rFonts w:asciiTheme="minorHAnsi" w:hAnsiTheme="minorHAnsi"/>
          <w:lang w:val="en-GB"/>
        </w:rPr>
        <w:t xml:space="preserve"> with emphasis on identifying the </w:t>
      </w:r>
      <w:r w:rsidR="002569EE" w:rsidRPr="00C83430">
        <w:rPr>
          <w:rFonts w:asciiTheme="minorHAnsi" w:hAnsiTheme="minorHAnsi"/>
          <w:lang w:val="en-GB"/>
        </w:rPr>
        <w:t>risk criticality for the detailed risk assessment at the level of the User Requirement Specifications, Functional and Technical specifications</w:t>
      </w:r>
      <w:r w:rsidRPr="00C83430">
        <w:rPr>
          <w:rFonts w:asciiTheme="minorHAnsi" w:hAnsiTheme="minorHAnsi"/>
          <w:lang w:val="en-GB"/>
        </w:rPr>
        <w:t xml:space="preserve">. </w:t>
      </w:r>
      <w:r w:rsidR="002569EE" w:rsidRPr="00C83430">
        <w:rPr>
          <w:rFonts w:asciiTheme="minorHAnsi" w:hAnsiTheme="minorHAnsi"/>
          <w:lang w:val="en-GB"/>
        </w:rPr>
        <w:t xml:space="preserve">Requirement Risk Severity </w:t>
      </w:r>
      <w:r w:rsidRPr="00C83430">
        <w:rPr>
          <w:rFonts w:asciiTheme="minorHAnsi" w:hAnsiTheme="minorHAnsi"/>
          <w:lang w:val="en-GB"/>
        </w:rPr>
        <w:t>is documented in the Requirements contained within this URS.</w:t>
      </w:r>
    </w:p>
    <w:p w14:paraId="27394322" w14:textId="77777777" w:rsidR="002569EE" w:rsidRPr="00C83430" w:rsidRDefault="002569EE" w:rsidP="002569EE">
      <w:pPr>
        <w:jc w:val="both"/>
        <w:rPr>
          <w:rFonts w:asciiTheme="minorHAnsi" w:hAnsiTheme="minorHAnsi"/>
          <w:lang w:val="en-GB"/>
        </w:rPr>
      </w:pPr>
    </w:p>
    <w:tbl>
      <w:tblPr>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137"/>
        <w:gridCol w:w="7330"/>
      </w:tblGrid>
      <w:tr w:rsidR="00D84173" w:rsidRPr="00C83430" w14:paraId="480E57D2" w14:textId="77777777" w:rsidTr="00282A96">
        <w:trPr>
          <w:cantSplit/>
          <w:tblHeader/>
          <w:jc w:val="center"/>
        </w:trPr>
        <w:tc>
          <w:tcPr>
            <w:tcW w:w="2137" w:type="dxa"/>
            <w:shd w:val="clear" w:color="auto" w:fill="660033"/>
          </w:tcPr>
          <w:p w14:paraId="5AD132F0" w14:textId="77777777" w:rsidR="00D84173" w:rsidRPr="00C83430" w:rsidRDefault="002569EE" w:rsidP="00A153F1">
            <w:pPr>
              <w:pStyle w:val="TableHeader"/>
              <w:keepNext/>
              <w:rPr>
                <w:rFonts w:asciiTheme="minorHAnsi" w:hAnsiTheme="minorHAnsi"/>
                <w:lang w:val="en-GB"/>
              </w:rPr>
            </w:pPr>
            <w:r w:rsidRPr="00C83430">
              <w:rPr>
                <w:rFonts w:asciiTheme="minorHAnsi" w:hAnsiTheme="minorHAnsi"/>
                <w:lang w:val="en-GB"/>
              </w:rPr>
              <w:lastRenderedPageBreak/>
              <w:t>Risk Severity</w:t>
            </w:r>
          </w:p>
        </w:tc>
        <w:tc>
          <w:tcPr>
            <w:tcW w:w="7330" w:type="dxa"/>
            <w:shd w:val="clear" w:color="auto" w:fill="660033"/>
          </w:tcPr>
          <w:p w14:paraId="269BF4E2" w14:textId="77777777" w:rsidR="00D84173" w:rsidRPr="00C83430" w:rsidRDefault="00D84173" w:rsidP="00A153F1">
            <w:pPr>
              <w:pStyle w:val="TableHeader"/>
              <w:keepNext/>
              <w:rPr>
                <w:rFonts w:asciiTheme="minorHAnsi" w:hAnsiTheme="minorHAnsi"/>
                <w:lang w:val="en-GB"/>
              </w:rPr>
            </w:pPr>
            <w:r w:rsidRPr="00C83430">
              <w:rPr>
                <w:rFonts w:asciiTheme="minorHAnsi" w:hAnsiTheme="minorHAnsi"/>
                <w:lang w:val="en-GB"/>
              </w:rPr>
              <w:t>Meaning</w:t>
            </w:r>
          </w:p>
        </w:tc>
      </w:tr>
      <w:tr w:rsidR="00D84173" w:rsidRPr="00C83430" w14:paraId="54871427" w14:textId="77777777" w:rsidTr="00A153F1">
        <w:trPr>
          <w:cantSplit/>
          <w:jc w:val="center"/>
        </w:trPr>
        <w:tc>
          <w:tcPr>
            <w:tcW w:w="2137" w:type="dxa"/>
          </w:tcPr>
          <w:p w14:paraId="694BE555" w14:textId="77777777" w:rsidR="00D84173" w:rsidRPr="00C83430" w:rsidRDefault="00D84173" w:rsidP="00A153F1">
            <w:pPr>
              <w:spacing w:before="0"/>
              <w:rPr>
                <w:rFonts w:asciiTheme="minorHAnsi" w:hAnsiTheme="minorHAnsi"/>
                <w:lang w:val="en-GB"/>
              </w:rPr>
            </w:pPr>
            <w:r w:rsidRPr="00C83430">
              <w:rPr>
                <w:rFonts w:asciiTheme="minorHAnsi" w:hAnsiTheme="minorHAnsi"/>
                <w:lang w:val="en-GB"/>
              </w:rPr>
              <w:t>H</w:t>
            </w:r>
          </w:p>
        </w:tc>
        <w:tc>
          <w:tcPr>
            <w:tcW w:w="7330" w:type="dxa"/>
          </w:tcPr>
          <w:p w14:paraId="1FA9EA1D" w14:textId="77777777" w:rsidR="00D84173" w:rsidRPr="00C83430" w:rsidRDefault="002569EE" w:rsidP="002569EE">
            <w:pPr>
              <w:spacing w:before="0"/>
              <w:rPr>
                <w:rFonts w:asciiTheme="minorHAnsi" w:hAnsiTheme="minorHAnsi"/>
                <w:lang w:val="en-GB"/>
              </w:rPr>
            </w:pPr>
            <w:proofErr w:type="spellStart"/>
            <w:r w:rsidRPr="00C83430">
              <w:rPr>
                <w:rFonts w:asciiTheme="minorHAnsi" w:hAnsiTheme="minorHAnsi"/>
                <w:lang w:val="en-GB"/>
              </w:rPr>
              <w:t>GxP</w:t>
            </w:r>
            <w:proofErr w:type="spellEnd"/>
            <w:r w:rsidRPr="00C83430">
              <w:rPr>
                <w:rFonts w:asciiTheme="minorHAnsi" w:hAnsiTheme="minorHAnsi"/>
                <w:lang w:val="en-GB"/>
              </w:rPr>
              <w:t xml:space="preserve"> critical requirement </w:t>
            </w:r>
            <w:r w:rsidR="00D84173" w:rsidRPr="00C83430">
              <w:rPr>
                <w:rFonts w:asciiTheme="minorHAnsi" w:hAnsiTheme="minorHAnsi"/>
                <w:lang w:val="en-GB"/>
              </w:rPr>
              <w:t>(</w:t>
            </w:r>
            <w:proofErr w:type="spellStart"/>
            <w:r w:rsidRPr="00C83430">
              <w:rPr>
                <w:rFonts w:asciiTheme="minorHAnsi" w:hAnsiTheme="minorHAnsi"/>
                <w:lang w:val="en-GB"/>
              </w:rPr>
              <w:t>GxP</w:t>
            </w:r>
            <w:proofErr w:type="spellEnd"/>
            <w:r w:rsidRPr="00C83430">
              <w:rPr>
                <w:rFonts w:asciiTheme="minorHAnsi" w:hAnsiTheme="minorHAnsi"/>
                <w:lang w:val="en-GB"/>
              </w:rPr>
              <w:t xml:space="preserve"> critical</w:t>
            </w:r>
            <w:r w:rsidR="00D84173" w:rsidRPr="00C83430">
              <w:rPr>
                <w:rFonts w:asciiTheme="minorHAnsi" w:hAnsiTheme="minorHAnsi"/>
                <w:lang w:val="en-GB"/>
              </w:rPr>
              <w:t xml:space="preserve"> process requirement, i.e. impact on </w:t>
            </w:r>
            <w:proofErr w:type="spellStart"/>
            <w:r w:rsidRPr="00C83430">
              <w:rPr>
                <w:rFonts w:asciiTheme="minorHAnsi" w:hAnsiTheme="minorHAnsi"/>
                <w:lang w:val="en-GB"/>
              </w:rPr>
              <w:t>GxP</w:t>
            </w:r>
            <w:proofErr w:type="spellEnd"/>
            <w:r w:rsidRPr="00C83430">
              <w:rPr>
                <w:rFonts w:asciiTheme="minorHAnsi" w:hAnsiTheme="minorHAnsi"/>
                <w:lang w:val="en-GB"/>
              </w:rPr>
              <w:t xml:space="preserve"> regulations</w:t>
            </w:r>
            <w:r w:rsidR="00D84173" w:rsidRPr="00C83430">
              <w:rPr>
                <w:rFonts w:asciiTheme="minorHAnsi" w:hAnsiTheme="minorHAnsi"/>
                <w:lang w:val="en-GB"/>
              </w:rPr>
              <w:t>)</w:t>
            </w:r>
          </w:p>
        </w:tc>
      </w:tr>
      <w:tr w:rsidR="00D84173" w:rsidRPr="00C83430" w14:paraId="3EAD8A49" w14:textId="77777777" w:rsidTr="00A153F1">
        <w:trPr>
          <w:cantSplit/>
          <w:jc w:val="center"/>
        </w:trPr>
        <w:tc>
          <w:tcPr>
            <w:tcW w:w="2137" w:type="dxa"/>
          </w:tcPr>
          <w:p w14:paraId="5D1D1028" w14:textId="77777777" w:rsidR="00D84173" w:rsidRPr="00C83430" w:rsidRDefault="00D84173" w:rsidP="00A153F1">
            <w:pPr>
              <w:spacing w:before="0"/>
              <w:rPr>
                <w:rFonts w:asciiTheme="minorHAnsi" w:hAnsiTheme="minorHAnsi"/>
                <w:lang w:val="en-GB"/>
              </w:rPr>
            </w:pPr>
            <w:r w:rsidRPr="00C83430">
              <w:rPr>
                <w:rFonts w:asciiTheme="minorHAnsi" w:hAnsiTheme="minorHAnsi"/>
                <w:lang w:val="en-GB"/>
              </w:rPr>
              <w:t>M</w:t>
            </w:r>
          </w:p>
        </w:tc>
        <w:tc>
          <w:tcPr>
            <w:tcW w:w="7330" w:type="dxa"/>
          </w:tcPr>
          <w:p w14:paraId="3F01AF44" w14:textId="77777777" w:rsidR="00D84173" w:rsidRPr="00C83430" w:rsidRDefault="002569EE" w:rsidP="002569EE">
            <w:pPr>
              <w:spacing w:before="0"/>
              <w:rPr>
                <w:rFonts w:asciiTheme="minorHAnsi" w:hAnsiTheme="minorHAnsi"/>
                <w:lang w:val="en-GB"/>
              </w:rPr>
            </w:pPr>
            <w:r w:rsidRPr="00C83430">
              <w:rPr>
                <w:rFonts w:asciiTheme="minorHAnsi" w:hAnsiTheme="minorHAnsi"/>
                <w:lang w:val="en-GB"/>
              </w:rPr>
              <w:t>Business critical requirement (Business critical process requirement, i.e. impact on business activities</w:t>
            </w:r>
          </w:p>
        </w:tc>
      </w:tr>
      <w:tr w:rsidR="00D84173" w:rsidRPr="00C83430" w14:paraId="409A6334" w14:textId="77777777" w:rsidTr="00A153F1">
        <w:trPr>
          <w:cantSplit/>
          <w:jc w:val="center"/>
        </w:trPr>
        <w:tc>
          <w:tcPr>
            <w:tcW w:w="2137" w:type="dxa"/>
          </w:tcPr>
          <w:p w14:paraId="229EF068" w14:textId="77777777" w:rsidR="00D84173" w:rsidRPr="00C83430" w:rsidRDefault="00D84173" w:rsidP="00A153F1">
            <w:pPr>
              <w:spacing w:before="0"/>
              <w:rPr>
                <w:rFonts w:asciiTheme="minorHAnsi" w:hAnsiTheme="minorHAnsi"/>
                <w:lang w:val="en-GB"/>
              </w:rPr>
            </w:pPr>
            <w:r w:rsidRPr="00C83430">
              <w:rPr>
                <w:rFonts w:asciiTheme="minorHAnsi" w:hAnsiTheme="minorHAnsi"/>
                <w:lang w:val="en-GB"/>
              </w:rPr>
              <w:t>L</w:t>
            </w:r>
          </w:p>
        </w:tc>
        <w:tc>
          <w:tcPr>
            <w:tcW w:w="7330" w:type="dxa"/>
          </w:tcPr>
          <w:p w14:paraId="4679901C" w14:textId="77777777" w:rsidR="00D84173" w:rsidRPr="00C83430" w:rsidRDefault="002569EE" w:rsidP="002569EE">
            <w:pPr>
              <w:spacing w:before="0"/>
              <w:rPr>
                <w:rFonts w:asciiTheme="minorHAnsi" w:hAnsiTheme="minorHAnsi"/>
                <w:lang w:val="en-GB"/>
              </w:rPr>
            </w:pPr>
            <w:r w:rsidRPr="00C83430">
              <w:rPr>
                <w:rFonts w:asciiTheme="minorHAnsi" w:hAnsiTheme="minorHAnsi"/>
                <w:lang w:val="en-GB"/>
              </w:rPr>
              <w:t xml:space="preserve">Nor </w:t>
            </w:r>
            <w:proofErr w:type="spellStart"/>
            <w:r w:rsidRPr="00C83430">
              <w:rPr>
                <w:rFonts w:asciiTheme="minorHAnsi" w:hAnsiTheme="minorHAnsi"/>
                <w:lang w:val="en-GB"/>
              </w:rPr>
              <w:t>GxP</w:t>
            </w:r>
            <w:proofErr w:type="spellEnd"/>
            <w:r w:rsidRPr="00C83430">
              <w:rPr>
                <w:rFonts w:asciiTheme="minorHAnsi" w:hAnsiTheme="minorHAnsi"/>
                <w:lang w:val="en-GB"/>
              </w:rPr>
              <w:t>, nor Business critical requirements; n</w:t>
            </w:r>
            <w:r w:rsidR="00D84173" w:rsidRPr="00C83430">
              <w:rPr>
                <w:rFonts w:asciiTheme="minorHAnsi" w:hAnsiTheme="minorHAnsi"/>
                <w:lang w:val="en-GB"/>
              </w:rPr>
              <w:t>ice to have (improves the system)</w:t>
            </w:r>
          </w:p>
        </w:tc>
      </w:tr>
    </w:tbl>
    <w:p w14:paraId="7DDCA458" w14:textId="77777777" w:rsidR="002569EE" w:rsidRPr="00C83430" w:rsidRDefault="002569EE" w:rsidP="002569EE">
      <w:pPr>
        <w:rPr>
          <w:rFonts w:asciiTheme="minorHAnsi" w:hAnsiTheme="minorHAnsi"/>
          <w:lang w:val="en-GB"/>
        </w:rPr>
      </w:pPr>
    </w:p>
    <w:p w14:paraId="1499B7BC" w14:textId="77777777" w:rsidR="00EF7542" w:rsidRPr="00C83430" w:rsidRDefault="00D8267A" w:rsidP="00AD7CC1">
      <w:pPr>
        <w:pStyle w:val="Heading1"/>
        <w:numPr>
          <w:ilvl w:val="0"/>
          <w:numId w:val="1"/>
        </w:numPr>
        <w:rPr>
          <w:rFonts w:asciiTheme="minorHAnsi" w:hAnsiTheme="minorHAnsi"/>
          <w:lang w:val="en-GB"/>
        </w:rPr>
      </w:pPr>
      <w:bookmarkStart w:id="23" w:name="_Toc9346718"/>
      <w:r w:rsidRPr="00C83430">
        <w:rPr>
          <w:rFonts w:asciiTheme="minorHAnsi" w:hAnsiTheme="minorHAnsi"/>
          <w:lang w:val="en-GB"/>
        </w:rPr>
        <w:t xml:space="preserve">User Requirements </w:t>
      </w:r>
      <w:bookmarkEnd w:id="23"/>
    </w:p>
    <w:p w14:paraId="682A7332" w14:textId="77777777" w:rsidR="00282A96" w:rsidRPr="00282A96" w:rsidRDefault="00D8267A" w:rsidP="00D8267A">
      <w:pPr>
        <w:rPr>
          <w:rFonts w:asciiTheme="minorHAnsi" w:hAnsiTheme="minorHAnsi"/>
          <w:lang w:val="en-GB"/>
        </w:rPr>
      </w:pPr>
      <w:r w:rsidRPr="00282A96">
        <w:rPr>
          <w:rFonts w:asciiTheme="minorHAnsi" w:hAnsiTheme="minorHAnsi"/>
          <w:lang w:val="en-GB"/>
        </w:rPr>
        <w:t xml:space="preserve">The following items are within the scope for </w:t>
      </w:r>
      <w:r w:rsidR="00282A96" w:rsidRPr="00282A96">
        <w:rPr>
          <w:rFonts w:asciiTheme="minorHAnsi" w:hAnsiTheme="minorHAnsi"/>
          <w:lang w:val="en-GB"/>
        </w:rPr>
        <w:t>the whole application</w:t>
      </w:r>
    </w:p>
    <w:tbl>
      <w:tblPr>
        <w:tblW w:w="949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178"/>
        <w:gridCol w:w="1951"/>
        <w:gridCol w:w="1384"/>
      </w:tblGrid>
      <w:tr w:rsidR="00DC423B" w:rsidRPr="00C83430" w14:paraId="120899D0" w14:textId="77777777" w:rsidTr="0011700E">
        <w:trPr>
          <w:cantSplit/>
          <w:tblHeader/>
        </w:trPr>
        <w:tc>
          <w:tcPr>
            <w:tcW w:w="1985" w:type="dxa"/>
            <w:shd w:val="clear" w:color="auto" w:fill="660033"/>
          </w:tcPr>
          <w:p w14:paraId="3F924571" w14:textId="77777777" w:rsidR="00DC423B" w:rsidRPr="00282A96" w:rsidRDefault="00DC423B" w:rsidP="00A224EC">
            <w:pPr>
              <w:rPr>
                <w:rFonts w:asciiTheme="minorHAnsi" w:hAnsiTheme="minorHAnsi"/>
                <w:b/>
                <w:lang w:val="en-GB"/>
              </w:rPr>
            </w:pPr>
            <w:r w:rsidRPr="00282A96">
              <w:rPr>
                <w:rFonts w:asciiTheme="minorHAnsi" w:hAnsiTheme="minorHAnsi"/>
                <w:b/>
                <w:lang w:val="en-GB"/>
              </w:rPr>
              <w:t>User Requirement Specification ID</w:t>
            </w:r>
          </w:p>
        </w:tc>
        <w:tc>
          <w:tcPr>
            <w:tcW w:w="4178" w:type="dxa"/>
            <w:shd w:val="clear" w:color="auto" w:fill="660033"/>
          </w:tcPr>
          <w:p w14:paraId="697ED8B0" w14:textId="77777777" w:rsidR="00DC423B" w:rsidRPr="00282A96" w:rsidRDefault="00DC423B" w:rsidP="00A224EC">
            <w:pPr>
              <w:rPr>
                <w:rFonts w:asciiTheme="minorHAnsi" w:hAnsiTheme="minorHAnsi"/>
                <w:b/>
                <w:lang w:val="en-GB"/>
              </w:rPr>
            </w:pPr>
            <w:r w:rsidRPr="00282A96">
              <w:rPr>
                <w:rFonts w:asciiTheme="minorHAnsi" w:hAnsiTheme="minorHAnsi"/>
                <w:b/>
                <w:lang w:val="en-GB"/>
              </w:rPr>
              <w:t>User Requirement Specification Description</w:t>
            </w:r>
          </w:p>
        </w:tc>
        <w:tc>
          <w:tcPr>
            <w:tcW w:w="1951" w:type="dxa"/>
            <w:shd w:val="clear" w:color="auto" w:fill="660033"/>
          </w:tcPr>
          <w:p w14:paraId="424BD392" w14:textId="77777777" w:rsidR="00DC423B" w:rsidRPr="00282A96" w:rsidRDefault="00DC423B" w:rsidP="00A224EC">
            <w:pPr>
              <w:rPr>
                <w:rFonts w:asciiTheme="minorHAnsi" w:hAnsiTheme="minorHAnsi"/>
                <w:b/>
                <w:lang w:val="en-GB"/>
              </w:rPr>
            </w:pPr>
            <w:r w:rsidRPr="00282A96">
              <w:rPr>
                <w:rFonts w:asciiTheme="minorHAnsi" w:hAnsiTheme="minorHAnsi"/>
                <w:b/>
                <w:lang w:val="en-GB"/>
              </w:rPr>
              <w:t>User Requirement Specification Risk Severity</w:t>
            </w:r>
          </w:p>
        </w:tc>
        <w:tc>
          <w:tcPr>
            <w:tcW w:w="1384" w:type="dxa"/>
            <w:shd w:val="clear" w:color="auto" w:fill="660033"/>
          </w:tcPr>
          <w:p w14:paraId="720056A3" w14:textId="77777777" w:rsidR="00DC423B" w:rsidRPr="00282A96" w:rsidRDefault="00DC423B" w:rsidP="00A224EC">
            <w:pPr>
              <w:rPr>
                <w:rFonts w:asciiTheme="minorHAnsi" w:hAnsiTheme="minorHAnsi"/>
                <w:b/>
                <w:lang w:val="en-GB"/>
              </w:rPr>
            </w:pPr>
            <w:r w:rsidRPr="00282A96">
              <w:rPr>
                <w:rFonts w:asciiTheme="minorHAnsi" w:hAnsiTheme="minorHAnsi"/>
                <w:b/>
                <w:lang w:val="en-GB"/>
              </w:rPr>
              <w:t>Comment</w:t>
            </w:r>
          </w:p>
        </w:tc>
      </w:tr>
      <w:tr w:rsidR="00DC423B" w:rsidRPr="00C83430" w14:paraId="01ACA3D6" w14:textId="77777777" w:rsidTr="0011700E">
        <w:trPr>
          <w:cantSplit/>
        </w:trPr>
        <w:tc>
          <w:tcPr>
            <w:tcW w:w="1985" w:type="dxa"/>
            <w:shd w:val="clear" w:color="auto" w:fill="auto"/>
          </w:tcPr>
          <w:p w14:paraId="6F0177EF" w14:textId="77777777" w:rsidR="00DC423B" w:rsidRPr="0011700E" w:rsidRDefault="00DC423B" w:rsidP="00D02B4C">
            <w:pPr>
              <w:pStyle w:val="ListParagraph"/>
              <w:numPr>
                <w:ilvl w:val="0"/>
                <w:numId w:val="3"/>
              </w:numPr>
              <w:rPr>
                <w:rFonts w:asciiTheme="minorHAnsi" w:hAnsiTheme="minorHAnsi"/>
                <w:lang w:val="en-GB"/>
              </w:rPr>
            </w:pPr>
          </w:p>
        </w:tc>
        <w:tc>
          <w:tcPr>
            <w:tcW w:w="4178" w:type="dxa"/>
            <w:shd w:val="clear" w:color="auto" w:fill="auto"/>
          </w:tcPr>
          <w:p w14:paraId="2662EE95" w14:textId="77777777" w:rsidR="00DC423B" w:rsidRPr="00282A96" w:rsidRDefault="00DC423B" w:rsidP="00A224EC">
            <w:pPr>
              <w:rPr>
                <w:rFonts w:asciiTheme="minorHAnsi" w:hAnsiTheme="minorHAnsi"/>
                <w:lang w:val="en-GB"/>
              </w:rPr>
            </w:pPr>
            <w:r w:rsidRPr="00282A96">
              <w:rPr>
                <w:rFonts w:asciiTheme="minorHAnsi" w:hAnsiTheme="minorHAnsi"/>
                <w:lang w:val="en-GB"/>
              </w:rPr>
              <w:t xml:space="preserve">It should be possible to </w:t>
            </w:r>
            <w:r w:rsidR="004D3973">
              <w:rPr>
                <w:rFonts w:asciiTheme="minorHAnsi" w:hAnsiTheme="minorHAnsi"/>
                <w:lang w:val="en-GB"/>
              </w:rPr>
              <w:t>view images relating to the operation for each participant within the study</w:t>
            </w:r>
          </w:p>
        </w:tc>
        <w:sdt>
          <w:sdtPr>
            <w:rPr>
              <w:rFonts w:asciiTheme="minorHAnsi" w:hAnsiTheme="minorHAnsi"/>
              <w:lang w:val="en-GB"/>
            </w:rPr>
            <w:id w:val="938335813"/>
            <w:placeholder>
              <w:docPart w:val="DefaultPlaceholder_-1854013438"/>
            </w:placeholder>
            <w:dropDownList>
              <w:listItem w:displayText="High" w:value="High"/>
              <w:listItem w:displayText="Medium" w:value="Medium"/>
              <w:listItem w:displayText="Low" w:value="Low"/>
            </w:dropDownList>
          </w:sdtPr>
          <w:sdtEndPr/>
          <w:sdtContent>
            <w:tc>
              <w:tcPr>
                <w:tcW w:w="1951" w:type="dxa"/>
                <w:shd w:val="clear" w:color="auto" w:fill="auto"/>
              </w:tcPr>
              <w:p w14:paraId="3C678D31" w14:textId="77777777" w:rsidR="00DC423B" w:rsidRPr="00282A96" w:rsidRDefault="004D3973" w:rsidP="00A224EC">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6BA05A14" w14:textId="77777777" w:rsidR="00DC423B" w:rsidRPr="00282A96" w:rsidRDefault="004D3973" w:rsidP="00A224EC">
            <w:pPr>
              <w:rPr>
                <w:rFonts w:asciiTheme="minorHAnsi" w:hAnsiTheme="minorHAnsi"/>
                <w:lang w:val="en-GB"/>
              </w:rPr>
            </w:pPr>
            <w:r>
              <w:rPr>
                <w:rFonts w:asciiTheme="minorHAnsi" w:hAnsiTheme="minorHAnsi"/>
                <w:lang w:val="en-GB"/>
              </w:rPr>
              <w:t>This is one of the primary purposes of the application</w:t>
            </w:r>
          </w:p>
        </w:tc>
      </w:tr>
      <w:tr w:rsidR="004D3973" w:rsidRPr="00C83430" w14:paraId="208463AC" w14:textId="77777777" w:rsidTr="0011700E">
        <w:trPr>
          <w:cantSplit/>
        </w:trPr>
        <w:tc>
          <w:tcPr>
            <w:tcW w:w="1985" w:type="dxa"/>
            <w:shd w:val="clear" w:color="auto" w:fill="auto"/>
          </w:tcPr>
          <w:p w14:paraId="5715F1E0"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7FED13DC" w14:textId="77777777" w:rsidR="004D3973" w:rsidRPr="00282A96" w:rsidRDefault="004D3973" w:rsidP="004D3973">
            <w:pPr>
              <w:rPr>
                <w:rFonts w:asciiTheme="minorHAnsi" w:hAnsiTheme="minorHAnsi"/>
                <w:lang w:val="en-GB"/>
              </w:rPr>
            </w:pPr>
            <w:r>
              <w:rPr>
                <w:rFonts w:asciiTheme="minorHAnsi" w:hAnsiTheme="minorHAnsi"/>
                <w:lang w:val="en-GB"/>
              </w:rPr>
              <w:t>It should be possible to answer questions about each participants images.</w:t>
            </w:r>
          </w:p>
        </w:tc>
        <w:sdt>
          <w:sdtPr>
            <w:rPr>
              <w:rFonts w:asciiTheme="minorHAnsi" w:hAnsiTheme="minorHAnsi"/>
              <w:lang w:val="en-GB"/>
            </w:rPr>
            <w:id w:val="1766188926"/>
            <w:placeholder>
              <w:docPart w:val="AE645F66ED8F47D49D7B8C331106EA92"/>
            </w:placeholder>
            <w:dropDownList>
              <w:listItem w:displayText="High" w:value="High"/>
              <w:listItem w:displayText="Medium" w:value="Medium"/>
              <w:listItem w:displayText="Low" w:value="Low"/>
            </w:dropDownList>
          </w:sdtPr>
          <w:sdtEndPr/>
          <w:sdtContent>
            <w:tc>
              <w:tcPr>
                <w:tcW w:w="1951" w:type="dxa"/>
                <w:shd w:val="clear" w:color="auto" w:fill="auto"/>
              </w:tcPr>
              <w:p w14:paraId="451FEEEF"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751E2528" w14:textId="77777777" w:rsidR="004D3973" w:rsidRPr="00282A96" w:rsidRDefault="004D3973" w:rsidP="004D3973">
            <w:pPr>
              <w:rPr>
                <w:rFonts w:asciiTheme="minorHAnsi" w:hAnsiTheme="minorHAnsi"/>
                <w:lang w:val="en-GB"/>
              </w:rPr>
            </w:pPr>
            <w:r>
              <w:rPr>
                <w:rFonts w:asciiTheme="minorHAnsi" w:hAnsiTheme="minorHAnsi"/>
                <w:lang w:val="en-GB"/>
              </w:rPr>
              <w:t>Used for adjudication</w:t>
            </w:r>
          </w:p>
        </w:tc>
      </w:tr>
      <w:tr w:rsidR="004D3973" w:rsidRPr="00C83430" w14:paraId="6CBF10DA" w14:textId="77777777" w:rsidTr="0011700E">
        <w:trPr>
          <w:cantSplit/>
        </w:trPr>
        <w:tc>
          <w:tcPr>
            <w:tcW w:w="1985" w:type="dxa"/>
            <w:shd w:val="clear" w:color="auto" w:fill="auto"/>
          </w:tcPr>
          <w:p w14:paraId="11F085F1"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534F3AD4" w14:textId="77777777" w:rsidR="004D3973" w:rsidRDefault="004D3973" w:rsidP="004D3973">
            <w:pPr>
              <w:rPr>
                <w:rFonts w:asciiTheme="minorHAnsi" w:hAnsiTheme="minorHAnsi"/>
                <w:lang w:val="en-GB"/>
              </w:rPr>
            </w:pPr>
            <w:r>
              <w:rPr>
                <w:rFonts w:asciiTheme="minorHAnsi" w:hAnsiTheme="minorHAnsi"/>
                <w:lang w:val="en-GB"/>
              </w:rPr>
              <w:t>It should be possible for a “Manager” to specify the questions to be asked about each image type</w:t>
            </w:r>
          </w:p>
        </w:tc>
        <w:sdt>
          <w:sdtPr>
            <w:rPr>
              <w:rFonts w:asciiTheme="minorHAnsi" w:hAnsiTheme="minorHAnsi"/>
              <w:lang w:val="en-GB"/>
            </w:rPr>
            <w:id w:val="815839774"/>
            <w:placeholder>
              <w:docPart w:val="B51CDD36E83A4C90A003301217CBB038"/>
            </w:placeholder>
            <w:dropDownList>
              <w:listItem w:displayText="High" w:value="High"/>
              <w:listItem w:displayText="Medium" w:value="Medium"/>
              <w:listItem w:displayText="Low" w:value="Low"/>
            </w:dropDownList>
          </w:sdtPr>
          <w:sdtEndPr/>
          <w:sdtContent>
            <w:tc>
              <w:tcPr>
                <w:tcW w:w="1951" w:type="dxa"/>
                <w:shd w:val="clear" w:color="auto" w:fill="auto"/>
              </w:tcPr>
              <w:p w14:paraId="2190AD69"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4659592E" w14:textId="77777777" w:rsidR="004D3973" w:rsidRPr="00282A96" w:rsidRDefault="004D3973" w:rsidP="004D3973">
            <w:pPr>
              <w:rPr>
                <w:rFonts w:asciiTheme="minorHAnsi" w:hAnsiTheme="minorHAnsi"/>
                <w:lang w:val="en-GB"/>
              </w:rPr>
            </w:pPr>
            <w:r>
              <w:rPr>
                <w:rFonts w:asciiTheme="minorHAnsi" w:hAnsiTheme="minorHAnsi"/>
                <w:lang w:val="en-GB"/>
              </w:rPr>
              <w:t>Used for adjudication</w:t>
            </w:r>
          </w:p>
        </w:tc>
      </w:tr>
      <w:tr w:rsidR="004D3973" w:rsidRPr="00C83430" w14:paraId="39F03C5B" w14:textId="77777777" w:rsidTr="0011700E">
        <w:trPr>
          <w:cantSplit/>
        </w:trPr>
        <w:tc>
          <w:tcPr>
            <w:tcW w:w="1985" w:type="dxa"/>
            <w:shd w:val="clear" w:color="auto" w:fill="auto"/>
          </w:tcPr>
          <w:p w14:paraId="78F65E8C"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1E961BAB" w14:textId="77777777" w:rsidR="004D3973" w:rsidRDefault="004D3973" w:rsidP="004D3973">
            <w:pPr>
              <w:rPr>
                <w:rFonts w:asciiTheme="minorHAnsi" w:hAnsiTheme="minorHAnsi"/>
                <w:lang w:val="en-GB"/>
              </w:rPr>
            </w:pPr>
            <w:r>
              <w:rPr>
                <w:rFonts w:asciiTheme="minorHAnsi" w:hAnsiTheme="minorHAnsi"/>
                <w:lang w:val="en-GB"/>
              </w:rPr>
              <w:t>It should be possible to upload images associated with each participant to the system</w:t>
            </w:r>
          </w:p>
        </w:tc>
        <w:sdt>
          <w:sdtPr>
            <w:rPr>
              <w:rFonts w:asciiTheme="minorHAnsi" w:hAnsiTheme="minorHAnsi"/>
              <w:lang w:val="en-GB"/>
            </w:rPr>
            <w:id w:val="-232699961"/>
            <w:placeholder>
              <w:docPart w:val="821E38D3BFA94F549F40C8E7187EF5E9"/>
            </w:placeholder>
            <w:dropDownList>
              <w:listItem w:displayText="High" w:value="High"/>
              <w:listItem w:displayText="Medium" w:value="Medium"/>
              <w:listItem w:displayText="Low" w:value="Low"/>
            </w:dropDownList>
          </w:sdtPr>
          <w:sdtEndPr/>
          <w:sdtContent>
            <w:tc>
              <w:tcPr>
                <w:tcW w:w="1951" w:type="dxa"/>
                <w:shd w:val="clear" w:color="auto" w:fill="auto"/>
              </w:tcPr>
              <w:p w14:paraId="7FB03DDE"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27426A2E" w14:textId="77777777" w:rsidR="004D3973" w:rsidRPr="00282A96" w:rsidRDefault="004D3973" w:rsidP="004D3973">
            <w:pPr>
              <w:rPr>
                <w:rFonts w:asciiTheme="minorHAnsi" w:hAnsiTheme="minorHAnsi"/>
                <w:lang w:val="en-GB"/>
              </w:rPr>
            </w:pPr>
            <w:r>
              <w:rPr>
                <w:rFonts w:asciiTheme="minorHAnsi" w:hAnsiTheme="minorHAnsi"/>
                <w:lang w:val="en-GB"/>
              </w:rPr>
              <w:t>This is one of the primary purposes of the application</w:t>
            </w:r>
          </w:p>
        </w:tc>
      </w:tr>
      <w:tr w:rsidR="004D3973" w:rsidRPr="00C83430" w14:paraId="46A6A0C7" w14:textId="77777777" w:rsidTr="0011700E">
        <w:trPr>
          <w:cantSplit/>
        </w:trPr>
        <w:tc>
          <w:tcPr>
            <w:tcW w:w="1985" w:type="dxa"/>
            <w:shd w:val="clear" w:color="auto" w:fill="auto"/>
          </w:tcPr>
          <w:p w14:paraId="50483A23"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7DEB2AB3" w14:textId="77777777" w:rsidR="004D3973" w:rsidRDefault="004D3973" w:rsidP="004D3973">
            <w:pPr>
              <w:rPr>
                <w:rFonts w:asciiTheme="minorHAnsi" w:hAnsiTheme="minorHAnsi"/>
                <w:lang w:val="en-GB"/>
              </w:rPr>
            </w:pPr>
            <w:r>
              <w:rPr>
                <w:rFonts w:asciiTheme="minorHAnsi" w:hAnsiTheme="minorHAnsi"/>
                <w:lang w:val="en-GB"/>
              </w:rPr>
              <w:t>It should be possible to specify the meta data that is to be associated with each of the uploaded images</w:t>
            </w:r>
          </w:p>
        </w:tc>
        <w:sdt>
          <w:sdtPr>
            <w:rPr>
              <w:rFonts w:asciiTheme="minorHAnsi" w:hAnsiTheme="minorHAnsi"/>
              <w:lang w:val="en-GB"/>
            </w:rPr>
            <w:id w:val="1004020516"/>
            <w:placeholder>
              <w:docPart w:val="B20306A2B87C45AD9AFB8939B0D204B4"/>
            </w:placeholder>
            <w:dropDownList>
              <w:listItem w:displayText="High" w:value="High"/>
              <w:listItem w:displayText="Medium" w:value="Medium"/>
              <w:listItem w:displayText="Low" w:value="Low"/>
            </w:dropDownList>
          </w:sdtPr>
          <w:sdtEndPr/>
          <w:sdtContent>
            <w:tc>
              <w:tcPr>
                <w:tcW w:w="1951" w:type="dxa"/>
                <w:shd w:val="clear" w:color="auto" w:fill="auto"/>
              </w:tcPr>
              <w:p w14:paraId="41D21B00"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3462A026" w14:textId="77777777" w:rsidR="004D3973" w:rsidRPr="00282A96" w:rsidRDefault="004D3973" w:rsidP="004D3973">
            <w:pPr>
              <w:rPr>
                <w:rFonts w:asciiTheme="minorHAnsi" w:hAnsiTheme="minorHAnsi"/>
                <w:lang w:val="en-GB"/>
              </w:rPr>
            </w:pPr>
            <w:r>
              <w:rPr>
                <w:rFonts w:asciiTheme="minorHAnsi" w:hAnsiTheme="minorHAnsi"/>
                <w:lang w:val="en-GB"/>
              </w:rPr>
              <w:t>This is one of the primary purposes of the application</w:t>
            </w:r>
          </w:p>
        </w:tc>
      </w:tr>
      <w:tr w:rsidR="00FC77A7" w:rsidRPr="00C83430" w14:paraId="5508C3A7" w14:textId="77777777" w:rsidTr="0011700E">
        <w:trPr>
          <w:cantSplit/>
        </w:trPr>
        <w:tc>
          <w:tcPr>
            <w:tcW w:w="1985" w:type="dxa"/>
            <w:shd w:val="clear" w:color="auto" w:fill="auto"/>
          </w:tcPr>
          <w:p w14:paraId="5F4F2254" w14:textId="77777777" w:rsidR="00FC77A7" w:rsidRPr="0011700E" w:rsidRDefault="00FC77A7" w:rsidP="00FC77A7">
            <w:pPr>
              <w:pStyle w:val="ListParagraph"/>
              <w:numPr>
                <w:ilvl w:val="0"/>
                <w:numId w:val="3"/>
              </w:numPr>
              <w:rPr>
                <w:rFonts w:asciiTheme="minorHAnsi" w:hAnsiTheme="minorHAnsi"/>
                <w:lang w:val="en-GB"/>
              </w:rPr>
            </w:pPr>
          </w:p>
        </w:tc>
        <w:tc>
          <w:tcPr>
            <w:tcW w:w="4178" w:type="dxa"/>
            <w:shd w:val="clear" w:color="auto" w:fill="auto"/>
          </w:tcPr>
          <w:p w14:paraId="79E4DAC3" w14:textId="4118E59B" w:rsidR="00FC77A7" w:rsidRDefault="00FC77A7" w:rsidP="00FC77A7">
            <w:pPr>
              <w:rPr>
                <w:rFonts w:asciiTheme="minorHAnsi" w:hAnsiTheme="minorHAnsi"/>
                <w:lang w:val="en-GB"/>
              </w:rPr>
            </w:pPr>
            <w:r>
              <w:rPr>
                <w:rFonts w:asciiTheme="minorHAnsi" w:hAnsiTheme="minorHAnsi"/>
                <w:lang w:val="en-GB"/>
              </w:rPr>
              <w:t>User to confirm that all identifiable data has been removed from the image prior to uploading</w:t>
            </w:r>
          </w:p>
        </w:tc>
        <w:sdt>
          <w:sdtPr>
            <w:rPr>
              <w:rFonts w:asciiTheme="minorHAnsi" w:hAnsiTheme="minorHAnsi"/>
              <w:lang w:val="en-GB"/>
            </w:rPr>
            <w:id w:val="93989680"/>
            <w:placeholder>
              <w:docPart w:val="5A8F57DF45F547D1BE60D5158CD9514D"/>
            </w:placeholder>
            <w:dropDownList>
              <w:listItem w:displayText="High" w:value="High"/>
              <w:listItem w:displayText="Medium" w:value="Medium"/>
              <w:listItem w:displayText="Low" w:value="Low"/>
            </w:dropDownList>
          </w:sdtPr>
          <w:sdtEndPr/>
          <w:sdtContent>
            <w:tc>
              <w:tcPr>
                <w:tcW w:w="1951" w:type="dxa"/>
                <w:shd w:val="clear" w:color="auto" w:fill="auto"/>
              </w:tcPr>
              <w:p w14:paraId="5BA95A68" w14:textId="28610AC6" w:rsidR="00FC77A7" w:rsidRDefault="00FC77A7" w:rsidP="00FC77A7">
                <w:pPr>
                  <w:rPr>
                    <w:rFonts w:asciiTheme="minorHAnsi" w:hAnsiTheme="minorHAnsi"/>
                    <w:lang w:val="en-GB"/>
                  </w:rPr>
                </w:pPr>
                <w:r>
                  <w:rPr>
                    <w:rFonts w:asciiTheme="minorHAnsi" w:hAnsiTheme="minorHAnsi"/>
                    <w:lang w:val="en-GB"/>
                  </w:rPr>
                  <w:t>High</w:t>
                </w:r>
              </w:p>
            </w:tc>
          </w:sdtContent>
        </w:sdt>
        <w:tc>
          <w:tcPr>
            <w:tcW w:w="1384" w:type="dxa"/>
            <w:shd w:val="clear" w:color="auto" w:fill="auto"/>
          </w:tcPr>
          <w:p w14:paraId="0AFE3375" w14:textId="2A87B99B" w:rsidR="00FC77A7" w:rsidRDefault="00FC77A7" w:rsidP="00FC77A7">
            <w:pPr>
              <w:rPr>
                <w:rFonts w:asciiTheme="minorHAnsi" w:hAnsiTheme="minorHAnsi"/>
                <w:lang w:val="en-GB"/>
              </w:rPr>
            </w:pPr>
            <w:r>
              <w:rPr>
                <w:rFonts w:asciiTheme="minorHAnsi" w:hAnsiTheme="minorHAnsi"/>
                <w:lang w:val="en-GB"/>
              </w:rPr>
              <w:t>For information security purposes</w:t>
            </w:r>
          </w:p>
        </w:tc>
      </w:tr>
      <w:tr w:rsidR="00FC77A7" w:rsidRPr="00C83430" w14:paraId="3AA95F70" w14:textId="77777777" w:rsidTr="0011700E">
        <w:trPr>
          <w:cantSplit/>
        </w:trPr>
        <w:tc>
          <w:tcPr>
            <w:tcW w:w="1985" w:type="dxa"/>
            <w:shd w:val="clear" w:color="auto" w:fill="auto"/>
          </w:tcPr>
          <w:p w14:paraId="0172DD5F" w14:textId="77777777" w:rsidR="00FC77A7" w:rsidRPr="0011700E" w:rsidRDefault="00FC77A7" w:rsidP="00FC77A7">
            <w:pPr>
              <w:pStyle w:val="ListParagraph"/>
              <w:numPr>
                <w:ilvl w:val="0"/>
                <w:numId w:val="3"/>
              </w:numPr>
              <w:rPr>
                <w:rFonts w:asciiTheme="minorHAnsi" w:hAnsiTheme="minorHAnsi"/>
                <w:lang w:val="en-GB"/>
              </w:rPr>
            </w:pPr>
          </w:p>
        </w:tc>
        <w:tc>
          <w:tcPr>
            <w:tcW w:w="4178" w:type="dxa"/>
            <w:shd w:val="clear" w:color="auto" w:fill="auto"/>
          </w:tcPr>
          <w:p w14:paraId="2EA32848" w14:textId="77777777" w:rsidR="00FC77A7" w:rsidRDefault="00FC77A7" w:rsidP="00FC77A7">
            <w:pPr>
              <w:rPr>
                <w:rFonts w:asciiTheme="minorHAnsi" w:hAnsiTheme="minorHAnsi"/>
                <w:lang w:val="en-GB"/>
              </w:rPr>
            </w:pPr>
            <w:r>
              <w:rPr>
                <w:rFonts w:asciiTheme="minorHAnsi" w:hAnsiTheme="minorHAnsi"/>
                <w:lang w:val="en-GB"/>
              </w:rPr>
              <w:t>It should be possible to customise the application for a given study</w:t>
            </w:r>
          </w:p>
        </w:tc>
        <w:sdt>
          <w:sdtPr>
            <w:rPr>
              <w:rFonts w:asciiTheme="minorHAnsi" w:hAnsiTheme="minorHAnsi"/>
              <w:lang w:val="en-GB"/>
            </w:rPr>
            <w:id w:val="-68507718"/>
            <w:placeholder>
              <w:docPart w:val="E975931D8BF342D4A9D06155ABEEE043"/>
            </w:placeholder>
            <w:dropDownList>
              <w:listItem w:displayText="High" w:value="High"/>
              <w:listItem w:displayText="Medium" w:value="Medium"/>
              <w:listItem w:displayText="Low" w:value="Low"/>
            </w:dropDownList>
          </w:sdtPr>
          <w:sdtEndPr/>
          <w:sdtContent>
            <w:tc>
              <w:tcPr>
                <w:tcW w:w="1951" w:type="dxa"/>
                <w:shd w:val="clear" w:color="auto" w:fill="auto"/>
              </w:tcPr>
              <w:p w14:paraId="444D106C" w14:textId="77777777" w:rsidR="00FC77A7" w:rsidRPr="00282A96" w:rsidRDefault="00FC77A7" w:rsidP="00FC77A7">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5B7BE267" w14:textId="77777777" w:rsidR="00FC77A7" w:rsidRPr="00282A96" w:rsidRDefault="00FC77A7" w:rsidP="00FC77A7">
            <w:pPr>
              <w:rPr>
                <w:rFonts w:asciiTheme="minorHAnsi" w:hAnsiTheme="minorHAnsi"/>
                <w:lang w:val="en-GB"/>
              </w:rPr>
            </w:pPr>
            <w:r>
              <w:rPr>
                <w:rFonts w:asciiTheme="minorHAnsi" w:hAnsiTheme="minorHAnsi"/>
                <w:lang w:val="en-GB"/>
              </w:rPr>
              <w:t>Branding can be important.</w:t>
            </w:r>
          </w:p>
        </w:tc>
      </w:tr>
      <w:tr w:rsidR="00FC77A7" w:rsidRPr="00C83430" w14:paraId="5D8DFCE0" w14:textId="77777777" w:rsidTr="0011700E">
        <w:trPr>
          <w:cantSplit/>
        </w:trPr>
        <w:tc>
          <w:tcPr>
            <w:tcW w:w="1985" w:type="dxa"/>
            <w:shd w:val="clear" w:color="auto" w:fill="auto"/>
          </w:tcPr>
          <w:p w14:paraId="0EBF133F" w14:textId="77777777" w:rsidR="00FC77A7" w:rsidRPr="0011700E" w:rsidRDefault="00FC77A7" w:rsidP="00FC77A7">
            <w:pPr>
              <w:pStyle w:val="ListParagraph"/>
              <w:numPr>
                <w:ilvl w:val="0"/>
                <w:numId w:val="3"/>
              </w:numPr>
              <w:rPr>
                <w:rFonts w:asciiTheme="minorHAnsi" w:hAnsiTheme="minorHAnsi"/>
                <w:lang w:val="en-GB"/>
              </w:rPr>
            </w:pPr>
          </w:p>
        </w:tc>
        <w:tc>
          <w:tcPr>
            <w:tcW w:w="4178" w:type="dxa"/>
            <w:shd w:val="clear" w:color="auto" w:fill="auto"/>
          </w:tcPr>
          <w:p w14:paraId="53521D45" w14:textId="77777777" w:rsidR="00FC77A7" w:rsidRDefault="00FC77A7" w:rsidP="00FC77A7">
            <w:pPr>
              <w:rPr>
                <w:rFonts w:asciiTheme="minorHAnsi" w:hAnsiTheme="minorHAnsi"/>
                <w:lang w:val="en-GB"/>
              </w:rPr>
            </w:pPr>
            <w:r>
              <w:rPr>
                <w:rFonts w:asciiTheme="minorHAnsi" w:hAnsiTheme="minorHAnsi"/>
                <w:lang w:val="en-GB"/>
              </w:rPr>
              <w:t>It should be possible to assign a subset of images to each user for review</w:t>
            </w:r>
          </w:p>
        </w:tc>
        <w:sdt>
          <w:sdtPr>
            <w:rPr>
              <w:rFonts w:asciiTheme="minorHAnsi" w:hAnsiTheme="minorHAnsi"/>
              <w:lang w:val="en-GB"/>
            </w:rPr>
            <w:id w:val="352617276"/>
            <w:placeholder>
              <w:docPart w:val="EBBF463CEFDD4A0CA7CD7940545D18AC"/>
            </w:placeholder>
            <w:dropDownList>
              <w:listItem w:displayText="High" w:value="High"/>
              <w:listItem w:displayText="Medium" w:value="Medium"/>
              <w:listItem w:displayText="Low" w:value="Low"/>
            </w:dropDownList>
          </w:sdtPr>
          <w:sdtEndPr/>
          <w:sdtContent>
            <w:tc>
              <w:tcPr>
                <w:tcW w:w="1951" w:type="dxa"/>
                <w:shd w:val="clear" w:color="auto" w:fill="auto"/>
              </w:tcPr>
              <w:p w14:paraId="1039C18D" w14:textId="77777777" w:rsidR="00FC77A7" w:rsidRPr="00282A96" w:rsidRDefault="00FC77A7" w:rsidP="00FC77A7">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12C2FDC4" w14:textId="77777777" w:rsidR="00FC77A7" w:rsidRDefault="00FC77A7" w:rsidP="00FC77A7">
            <w:pPr>
              <w:rPr>
                <w:rFonts w:asciiTheme="minorHAnsi" w:hAnsiTheme="minorHAnsi"/>
                <w:lang w:val="en-GB"/>
              </w:rPr>
            </w:pPr>
            <w:r>
              <w:rPr>
                <w:rFonts w:asciiTheme="minorHAnsi" w:hAnsiTheme="minorHAnsi"/>
                <w:lang w:val="en-GB"/>
              </w:rPr>
              <w:t>To reduce burden</w:t>
            </w:r>
          </w:p>
        </w:tc>
      </w:tr>
      <w:tr w:rsidR="00FC77A7" w:rsidRPr="00C83430" w14:paraId="613C1C40" w14:textId="77777777" w:rsidTr="0011700E">
        <w:trPr>
          <w:cantSplit/>
        </w:trPr>
        <w:tc>
          <w:tcPr>
            <w:tcW w:w="1985" w:type="dxa"/>
            <w:shd w:val="clear" w:color="auto" w:fill="auto"/>
          </w:tcPr>
          <w:p w14:paraId="17B61852" w14:textId="77777777" w:rsidR="00FC77A7" w:rsidRPr="0011700E" w:rsidRDefault="00FC77A7" w:rsidP="00FC77A7">
            <w:pPr>
              <w:pStyle w:val="ListParagraph"/>
              <w:numPr>
                <w:ilvl w:val="0"/>
                <w:numId w:val="3"/>
              </w:numPr>
              <w:rPr>
                <w:rFonts w:asciiTheme="minorHAnsi" w:hAnsiTheme="minorHAnsi"/>
                <w:lang w:val="en-GB"/>
              </w:rPr>
            </w:pPr>
          </w:p>
        </w:tc>
        <w:tc>
          <w:tcPr>
            <w:tcW w:w="4178" w:type="dxa"/>
            <w:shd w:val="clear" w:color="auto" w:fill="auto"/>
          </w:tcPr>
          <w:p w14:paraId="3FCFC36D" w14:textId="08A1E7DC" w:rsidR="00FC77A7" w:rsidRDefault="00FC77A7" w:rsidP="00FC77A7">
            <w:pPr>
              <w:rPr>
                <w:rFonts w:asciiTheme="minorHAnsi" w:hAnsiTheme="minorHAnsi"/>
                <w:lang w:val="en-GB"/>
              </w:rPr>
            </w:pPr>
            <w:r>
              <w:rPr>
                <w:rFonts w:asciiTheme="minorHAnsi" w:hAnsiTheme="minorHAnsi"/>
                <w:lang w:val="en-GB"/>
              </w:rPr>
              <w:t>User home page to list the number of images outstanding for review</w:t>
            </w:r>
          </w:p>
        </w:tc>
        <w:sdt>
          <w:sdtPr>
            <w:rPr>
              <w:rFonts w:asciiTheme="minorHAnsi" w:hAnsiTheme="minorHAnsi"/>
              <w:lang w:val="en-GB"/>
            </w:rPr>
            <w:id w:val="1686708620"/>
            <w:placeholder>
              <w:docPart w:val="5382A6572A6840428BB824C4CCE06EB9"/>
            </w:placeholder>
            <w:dropDownList>
              <w:listItem w:displayText="High" w:value="High"/>
              <w:listItem w:displayText="Medium" w:value="Medium"/>
              <w:listItem w:displayText="Low" w:value="Low"/>
            </w:dropDownList>
          </w:sdtPr>
          <w:sdtEndPr/>
          <w:sdtContent>
            <w:tc>
              <w:tcPr>
                <w:tcW w:w="1951" w:type="dxa"/>
                <w:shd w:val="clear" w:color="auto" w:fill="auto"/>
              </w:tcPr>
              <w:p w14:paraId="20890AEF" w14:textId="770781C0" w:rsidR="00FC77A7" w:rsidRDefault="00FC77A7" w:rsidP="00FC77A7">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4475409A" w14:textId="52520BE7" w:rsidR="00FC77A7" w:rsidRDefault="00FC77A7" w:rsidP="00FC77A7">
            <w:pPr>
              <w:rPr>
                <w:rFonts w:asciiTheme="minorHAnsi" w:hAnsiTheme="minorHAnsi"/>
                <w:lang w:val="en-GB"/>
              </w:rPr>
            </w:pPr>
            <w:r>
              <w:rPr>
                <w:rFonts w:asciiTheme="minorHAnsi" w:hAnsiTheme="minorHAnsi"/>
                <w:lang w:val="en-GB"/>
              </w:rPr>
              <w:t>To reduce burden</w:t>
            </w:r>
          </w:p>
        </w:tc>
      </w:tr>
    </w:tbl>
    <w:p w14:paraId="2B2B11D1" w14:textId="77777777" w:rsidR="0009156A" w:rsidRDefault="0009156A" w:rsidP="0009156A">
      <w:pPr>
        <w:rPr>
          <w:rFonts w:asciiTheme="minorHAnsi" w:hAnsiTheme="minorHAnsi"/>
          <w:lang w:val="en-GB"/>
        </w:rPr>
      </w:pPr>
      <w:bookmarkStart w:id="24" w:name="_Toc379477465"/>
      <w:bookmarkStart w:id="25" w:name="_Toc9346719"/>
      <w:bookmarkStart w:id="26" w:name="_Toc106181251"/>
      <w:bookmarkStart w:id="27" w:name="_Toc176694324"/>
      <w:r>
        <w:rPr>
          <w:rFonts w:asciiTheme="minorHAnsi" w:hAnsiTheme="minorHAnsi"/>
          <w:lang w:val="en-GB"/>
        </w:rPr>
        <w:t>It is envisaged that the web-application has the following hierarchy:</w:t>
      </w:r>
    </w:p>
    <w:p w14:paraId="2E573CBE" w14:textId="77777777" w:rsidR="0009156A" w:rsidRDefault="0009156A" w:rsidP="0009156A">
      <w:pPr>
        <w:rPr>
          <w:rFonts w:asciiTheme="minorHAnsi" w:hAnsiTheme="minorHAnsi" w:cstheme="minorHAnsi"/>
          <w:lang w:val="en-GB"/>
        </w:rPr>
      </w:pPr>
    </w:p>
    <w:p w14:paraId="63C2193E" w14:textId="77777777" w:rsidR="0009156A" w:rsidRPr="0009156A" w:rsidRDefault="0009156A" w:rsidP="0009156A">
      <w:pPr>
        <w:rPr>
          <w:rFonts w:asciiTheme="minorHAnsi" w:hAnsiTheme="minorHAnsi" w:cstheme="minorHAnsi"/>
          <w:lang w:val="en-GB"/>
        </w:rPr>
      </w:pPr>
      <w:r w:rsidRPr="0009156A">
        <w:rPr>
          <w:rFonts w:asciiTheme="minorHAnsi" w:hAnsiTheme="minorHAnsi" w:cstheme="minorHAnsi"/>
          <w:lang w:val="en-GB"/>
        </w:rPr>
        <w:t>It envisage</w:t>
      </w:r>
      <w:r>
        <w:rPr>
          <w:rFonts w:asciiTheme="minorHAnsi" w:hAnsiTheme="minorHAnsi" w:cstheme="minorHAnsi"/>
          <w:lang w:val="en-GB"/>
        </w:rPr>
        <w:t>d</w:t>
      </w:r>
      <w:r w:rsidRPr="0009156A">
        <w:rPr>
          <w:rFonts w:asciiTheme="minorHAnsi" w:hAnsiTheme="minorHAnsi" w:cstheme="minorHAnsi"/>
          <w:lang w:val="en-GB"/>
        </w:rPr>
        <w:t xml:space="preserve"> </w:t>
      </w:r>
      <w:r>
        <w:rPr>
          <w:rFonts w:asciiTheme="minorHAnsi" w:hAnsiTheme="minorHAnsi" w:cstheme="minorHAnsi"/>
          <w:lang w:val="en-GB"/>
        </w:rPr>
        <w:t xml:space="preserve">that </w:t>
      </w:r>
      <w:r w:rsidRPr="0009156A">
        <w:rPr>
          <w:rFonts w:asciiTheme="minorHAnsi" w:hAnsiTheme="minorHAnsi" w:cstheme="minorHAnsi"/>
          <w:lang w:val="en-GB"/>
        </w:rPr>
        <w:t>the</w:t>
      </w:r>
      <w:r>
        <w:rPr>
          <w:rFonts w:asciiTheme="minorHAnsi" w:hAnsiTheme="minorHAnsi" w:cstheme="minorHAnsi"/>
          <w:lang w:val="en-GB"/>
        </w:rPr>
        <w:t xml:space="preserve"> following workflows would be managed by the system</w:t>
      </w:r>
    </w:p>
    <w:p w14:paraId="284F3FA9" w14:textId="77777777" w:rsidR="002830E5" w:rsidRPr="00C83430" w:rsidRDefault="005D71F3" w:rsidP="00DC423B">
      <w:pPr>
        <w:pStyle w:val="Heading1"/>
        <w:numPr>
          <w:ilvl w:val="0"/>
          <w:numId w:val="1"/>
        </w:numPr>
        <w:rPr>
          <w:rFonts w:asciiTheme="minorHAnsi" w:hAnsiTheme="minorHAnsi"/>
          <w:lang w:val="en-GB"/>
        </w:rPr>
      </w:pPr>
      <w:r w:rsidRPr="00C83430">
        <w:rPr>
          <w:rFonts w:asciiTheme="minorHAnsi" w:hAnsiTheme="minorHAnsi"/>
          <w:lang w:val="en-GB"/>
        </w:rPr>
        <w:t xml:space="preserve">Core </w:t>
      </w:r>
      <w:r w:rsidR="002830E5" w:rsidRPr="00C83430">
        <w:rPr>
          <w:rFonts w:asciiTheme="minorHAnsi" w:hAnsiTheme="minorHAnsi"/>
          <w:lang w:val="en-GB"/>
        </w:rPr>
        <w:t>Business Requirements</w:t>
      </w:r>
      <w:bookmarkEnd w:id="24"/>
      <w:bookmarkEnd w:id="25"/>
    </w:p>
    <w:p w14:paraId="0349EB99" w14:textId="77777777" w:rsidR="00282A96" w:rsidRDefault="00282A96" w:rsidP="00282A96">
      <w:pPr>
        <w:rPr>
          <w:rFonts w:asciiTheme="minorHAnsi" w:hAnsiTheme="minorHAnsi"/>
          <w:lang w:val="en-GB"/>
        </w:rPr>
      </w:pPr>
      <w:r w:rsidRPr="00282A96">
        <w:rPr>
          <w:rFonts w:asciiTheme="minorHAnsi" w:hAnsiTheme="minorHAnsi"/>
          <w:lang w:val="en-GB"/>
        </w:rPr>
        <w:t>The following items are within the scope for the whole application</w:t>
      </w:r>
    </w:p>
    <w:tbl>
      <w:tblPr>
        <w:tblW w:w="949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5"/>
        <w:gridCol w:w="4149"/>
        <w:gridCol w:w="1943"/>
        <w:gridCol w:w="1431"/>
      </w:tblGrid>
      <w:tr w:rsidR="00282A96" w:rsidRPr="00C83430" w14:paraId="04BC3BBD" w14:textId="77777777" w:rsidTr="00205241">
        <w:trPr>
          <w:cantSplit/>
          <w:tblHeader/>
        </w:trPr>
        <w:tc>
          <w:tcPr>
            <w:tcW w:w="1975" w:type="dxa"/>
            <w:shd w:val="clear" w:color="auto" w:fill="660033"/>
          </w:tcPr>
          <w:p w14:paraId="45DFFEB6"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ID</w:t>
            </w:r>
          </w:p>
        </w:tc>
        <w:tc>
          <w:tcPr>
            <w:tcW w:w="4149" w:type="dxa"/>
            <w:shd w:val="clear" w:color="auto" w:fill="660033"/>
          </w:tcPr>
          <w:p w14:paraId="3D3B5374"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Description</w:t>
            </w:r>
          </w:p>
        </w:tc>
        <w:tc>
          <w:tcPr>
            <w:tcW w:w="1943" w:type="dxa"/>
            <w:shd w:val="clear" w:color="auto" w:fill="660033"/>
          </w:tcPr>
          <w:p w14:paraId="27FD50A0"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Risk Severity</w:t>
            </w:r>
          </w:p>
        </w:tc>
        <w:tc>
          <w:tcPr>
            <w:tcW w:w="1431" w:type="dxa"/>
            <w:shd w:val="clear" w:color="auto" w:fill="660033"/>
          </w:tcPr>
          <w:p w14:paraId="3C0AC88A"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Comment</w:t>
            </w:r>
          </w:p>
        </w:tc>
      </w:tr>
      <w:tr w:rsidR="0011700E" w:rsidRPr="00C83430" w14:paraId="2DC442D6" w14:textId="77777777" w:rsidTr="00205241">
        <w:trPr>
          <w:cantSplit/>
        </w:trPr>
        <w:tc>
          <w:tcPr>
            <w:tcW w:w="1975" w:type="dxa"/>
            <w:shd w:val="clear" w:color="auto" w:fill="auto"/>
          </w:tcPr>
          <w:p w14:paraId="444C80D3" w14:textId="77777777" w:rsidR="0011700E" w:rsidRPr="0011700E" w:rsidRDefault="0011700E" w:rsidP="00D02B4C">
            <w:pPr>
              <w:pStyle w:val="ListParagraph"/>
              <w:numPr>
                <w:ilvl w:val="0"/>
                <w:numId w:val="3"/>
              </w:numPr>
              <w:rPr>
                <w:rFonts w:asciiTheme="minorHAnsi" w:hAnsiTheme="minorHAnsi"/>
                <w:lang w:val="en-GB"/>
              </w:rPr>
            </w:pPr>
          </w:p>
        </w:tc>
        <w:tc>
          <w:tcPr>
            <w:tcW w:w="4149" w:type="dxa"/>
            <w:shd w:val="clear" w:color="auto" w:fill="auto"/>
          </w:tcPr>
          <w:p w14:paraId="45F6FD36" w14:textId="77777777" w:rsidR="0011700E" w:rsidRPr="00282A96" w:rsidRDefault="00250735" w:rsidP="0011700E">
            <w:pPr>
              <w:rPr>
                <w:rFonts w:asciiTheme="minorHAnsi" w:hAnsiTheme="minorHAnsi"/>
                <w:lang w:val="en-GB"/>
              </w:rPr>
            </w:pPr>
            <w:r>
              <w:rPr>
                <w:rFonts w:asciiTheme="minorHAnsi" w:hAnsiTheme="minorHAnsi"/>
                <w:lang w:val="en-GB"/>
              </w:rPr>
              <w:t>Users should have to login to access any reports</w:t>
            </w:r>
            <w:r w:rsidR="004D3973">
              <w:rPr>
                <w:rFonts w:asciiTheme="minorHAnsi" w:hAnsiTheme="minorHAnsi"/>
                <w:lang w:val="en-GB"/>
              </w:rPr>
              <w:t xml:space="preserve"> or pseudo identifiable data</w:t>
            </w:r>
          </w:p>
        </w:tc>
        <w:sdt>
          <w:sdtPr>
            <w:rPr>
              <w:rFonts w:asciiTheme="minorHAnsi" w:hAnsiTheme="minorHAnsi"/>
              <w:lang w:val="en-GB"/>
            </w:rPr>
            <w:id w:val="-430042200"/>
            <w:placeholder>
              <w:docPart w:val="8A465E01A5454BC9AA46E6F6BE43B7D4"/>
            </w:placeholder>
            <w:dropDownList>
              <w:listItem w:displayText="High" w:value="High"/>
              <w:listItem w:displayText="Medium" w:value="Medium"/>
              <w:listItem w:displayText="Low" w:value="Low"/>
            </w:dropDownList>
          </w:sdtPr>
          <w:sdtEndPr/>
          <w:sdtContent>
            <w:tc>
              <w:tcPr>
                <w:tcW w:w="1943" w:type="dxa"/>
                <w:shd w:val="clear" w:color="auto" w:fill="auto"/>
              </w:tcPr>
              <w:p w14:paraId="2F5CE34D" w14:textId="77777777" w:rsidR="0011700E" w:rsidRPr="00282A96" w:rsidRDefault="004D3973" w:rsidP="0011700E">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1988BCEB" w14:textId="77777777" w:rsidR="0011700E" w:rsidRPr="00282A96" w:rsidRDefault="004D3973" w:rsidP="0011700E">
            <w:pPr>
              <w:rPr>
                <w:rFonts w:asciiTheme="minorHAnsi" w:hAnsiTheme="minorHAnsi"/>
                <w:lang w:val="en-GB"/>
              </w:rPr>
            </w:pPr>
            <w:r>
              <w:rPr>
                <w:rFonts w:asciiTheme="minorHAnsi" w:hAnsiTheme="minorHAnsi"/>
                <w:lang w:val="en-GB"/>
              </w:rPr>
              <w:t>For data security purposes</w:t>
            </w:r>
          </w:p>
        </w:tc>
      </w:tr>
      <w:tr w:rsidR="004D3973" w:rsidRPr="00C83430" w14:paraId="231E6BDA" w14:textId="77777777" w:rsidTr="00205241">
        <w:trPr>
          <w:cantSplit/>
        </w:trPr>
        <w:tc>
          <w:tcPr>
            <w:tcW w:w="1975" w:type="dxa"/>
            <w:shd w:val="clear" w:color="auto" w:fill="auto"/>
          </w:tcPr>
          <w:p w14:paraId="5D44DFCF" w14:textId="77777777" w:rsidR="004D3973" w:rsidRPr="0011700E" w:rsidRDefault="004D3973" w:rsidP="00D02B4C">
            <w:pPr>
              <w:pStyle w:val="ListParagraph"/>
              <w:numPr>
                <w:ilvl w:val="0"/>
                <w:numId w:val="3"/>
              </w:numPr>
              <w:rPr>
                <w:rFonts w:asciiTheme="minorHAnsi" w:hAnsiTheme="minorHAnsi"/>
                <w:lang w:val="en-GB"/>
              </w:rPr>
            </w:pPr>
          </w:p>
        </w:tc>
        <w:tc>
          <w:tcPr>
            <w:tcW w:w="4149" w:type="dxa"/>
            <w:shd w:val="clear" w:color="auto" w:fill="auto"/>
          </w:tcPr>
          <w:p w14:paraId="364B00C2" w14:textId="77777777" w:rsidR="004D3973" w:rsidRDefault="004D3973" w:rsidP="004D3973">
            <w:pPr>
              <w:rPr>
                <w:rFonts w:asciiTheme="minorHAnsi" w:hAnsiTheme="minorHAnsi"/>
                <w:lang w:val="en-GB"/>
              </w:rPr>
            </w:pPr>
            <w:r>
              <w:rPr>
                <w:rFonts w:asciiTheme="minorHAnsi" w:hAnsiTheme="minorHAnsi"/>
                <w:lang w:val="en-GB"/>
              </w:rPr>
              <w:t>Each user should be assigned to one of the following roles:</w:t>
            </w:r>
          </w:p>
          <w:p w14:paraId="7668F647" w14:textId="24281B70" w:rsidR="004D3973" w:rsidRDefault="004D3973" w:rsidP="00D02B4C">
            <w:pPr>
              <w:pStyle w:val="ListParagraph"/>
              <w:numPr>
                <w:ilvl w:val="0"/>
                <w:numId w:val="4"/>
              </w:numPr>
              <w:rPr>
                <w:rFonts w:asciiTheme="minorHAnsi" w:hAnsiTheme="minorHAnsi"/>
                <w:lang w:val="en-GB"/>
              </w:rPr>
            </w:pPr>
            <w:r>
              <w:rPr>
                <w:rFonts w:asciiTheme="minorHAnsi" w:hAnsiTheme="minorHAnsi"/>
                <w:lang w:val="en-GB"/>
              </w:rPr>
              <w:t>Administrator</w:t>
            </w:r>
            <w:r w:rsidR="00D81A60">
              <w:rPr>
                <w:rFonts w:asciiTheme="minorHAnsi" w:hAnsiTheme="minorHAnsi"/>
                <w:lang w:val="en-GB"/>
              </w:rPr>
              <w:t xml:space="preserve"> (Can access all studies)</w:t>
            </w:r>
          </w:p>
          <w:p w14:paraId="33BCFFE6" w14:textId="60117B9F" w:rsidR="004D3973" w:rsidRDefault="004D3973" w:rsidP="00D02B4C">
            <w:pPr>
              <w:pStyle w:val="ListParagraph"/>
              <w:numPr>
                <w:ilvl w:val="0"/>
                <w:numId w:val="4"/>
              </w:numPr>
              <w:rPr>
                <w:rFonts w:asciiTheme="minorHAnsi" w:hAnsiTheme="minorHAnsi"/>
                <w:lang w:val="en-GB"/>
              </w:rPr>
            </w:pPr>
            <w:r>
              <w:rPr>
                <w:rFonts w:asciiTheme="minorHAnsi" w:hAnsiTheme="minorHAnsi"/>
                <w:lang w:val="en-GB"/>
              </w:rPr>
              <w:t>Manager</w:t>
            </w:r>
            <w:r w:rsidR="00D81A60">
              <w:rPr>
                <w:rFonts w:asciiTheme="minorHAnsi" w:hAnsiTheme="minorHAnsi"/>
                <w:lang w:val="en-GB"/>
              </w:rPr>
              <w:t xml:space="preserve"> (Can only access a specific study)</w:t>
            </w:r>
          </w:p>
          <w:p w14:paraId="74B1E900" w14:textId="34844B00" w:rsidR="004D3973" w:rsidRDefault="004D3973" w:rsidP="00D02B4C">
            <w:pPr>
              <w:pStyle w:val="ListParagraph"/>
              <w:numPr>
                <w:ilvl w:val="0"/>
                <w:numId w:val="4"/>
              </w:numPr>
              <w:rPr>
                <w:rFonts w:asciiTheme="minorHAnsi" w:hAnsiTheme="minorHAnsi"/>
                <w:lang w:val="en-GB"/>
              </w:rPr>
            </w:pPr>
            <w:r>
              <w:rPr>
                <w:rFonts w:asciiTheme="minorHAnsi" w:hAnsiTheme="minorHAnsi"/>
                <w:lang w:val="en-GB"/>
              </w:rPr>
              <w:t>Supervisor</w:t>
            </w:r>
            <w:r w:rsidR="00D81A60">
              <w:rPr>
                <w:rFonts w:asciiTheme="minorHAnsi" w:hAnsiTheme="minorHAnsi"/>
                <w:lang w:val="en-GB"/>
              </w:rPr>
              <w:t xml:space="preserve"> (Can only access a specific study)</w:t>
            </w:r>
          </w:p>
          <w:p w14:paraId="730C73FA" w14:textId="47123173" w:rsidR="00D81A60" w:rsidRPr="00D81A60" w:rsidRDefault="00D81A60" w:rsidP="00D81A60">
            <w:pPr>
              <w:pStyle w:val="ListParagraph"/>
              <w:numPr>
                <w:ilvl w:val="0"/>
                <w:numId w:val="4"/>
              </w:numPr>
              <w:rPr>
                <w:rFonts w:asciiTheme="minorHAnsi" w:hAnsiTheme="minorHAnsi"/>
                <w:lang w:val="en-GB"/>
              </w:rPr>
            </w:pPr>
            <w:r>
              <w:rPr>
                <w:rFonts w:asciiTheme="minorHAnsi" w:hAnsiTheme="minorHAnsi"/>
                <w:lang w:val="en-GB"/>
              </w:rPr>
              <w:t>Uploader Supervisor (Can only access a specific study)</w:t>
            </w:r>
          </w:p>
          <w:p w14:paraId="6844AC05" w14:textId="7FB8E3EA" w:rsidR="004D3973" w:rsidRPr="004D3973" w:rsidRDefault="004D3973" w:rsidP="00D02B4C">
            <w:pPr>
              <w:pStyle w:val="ListParagraph"/>
              <w:numPr>
                <w:ilvl w:val="0"/>
                <w:numId w:val="4"/>
              </w:numPr>
              <w:rPr>
                <w:rFonts w:asciiTheme="minorHAnsi" w:hAnsiTheme="minorHAnsi"/>
                <w:lang w:val="en-GB"/>
              </w:rPr>
            </w:pPr>
            <w:r>
              <w:rPr>
                <w:rFonts w:asciiTheme="minorHAnsi" w:hAnsiTheme="minorHAnsi"/>
                <w:lang w:val="en-GB"/>
              </w:rPr>
              <w:t>Reviewer</w:t>
            </w:r>
            <w:r w:rsidR="00D81A60">
              <w:rPr>
                <w:rFonts w:asciiTheme="minorHAnsi" w:hAnsiTheme="minorHAnsi"/>
                <w:lang w:val="en-GB"/>
              </w:rPr>
              <w:t xml:space="preserve"> (Can only access a specific study)</w:t>
            </w:r>
          </w:p>
        </w:tc>
        <w:sdt>
          <w:sdtPr>
            <w:rPr>
              <w:rFonts w:asciiTheme="minorHAnsi" w:hAnsiTheme="minorHAnsi"/>
              <w:lang w:val="en-GB"/>
            </w:rPr>
            <w:id w:val="-409239036"/>
            <w:placeholder>
              <w:docPart w:val="7CE307FC20DA4F269A1D235E59CFF1DB"/>
            </w:placeholder>
            <w:dropDownList>
              <w:listItem w:displayText="High" w:value="High"/>
              <w:listItem w:displayText="Medium" w:value="Medium"/>
              <w:listItem w:displayText="Low" w:value="Low"/>
            </w:dropDownList>
          </w:sdtPr>
          <w:sdtEndPr/>
          <w:sdtContent>
            <w:tc>
              <w:tcPr>
                <w:tcW w:w="1943" w:type="dxa"/>
                <w:shd w:val="clear" w:color="auto" w:fill="auto"/>
              </w:tcPr>
              <w:p w14:paraId="2D8821F2" w14:textId="77777777" w:rsidR="004D3973" w:rsidRPr="00282A96" w:rsidRDefault="004D3973" w:rsidP="004D3973">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5A8B0A7E" w14:textId="77777777" w:rsidR="004D3973" w:rsidRPr="00282A96" w:rsidRDefault="004D3973" w:rsidP="004D3973">
            <w:pPr>
              <w:rPr>
                <w:rFonts w:asciiTheme="minorHAnsi" w:hAnsiTheme="minorHAnsi"/>
                <w:lang w:val="en-GB"/>
              </w:rPr>
            </w:pPr>
            <w:r>
              <w:rPr>
                <w:rFonts w:asciiTheme="minorHAnsi" w:hAnsiTheme="minorHAnsi"/>
                <w:lang w:val="en-GB"/>
              </w:rPr>
              <w:t>For data security purposes</w:t>
            </w:r>
          </w:p>
        </w:tc>
      </w:tr>
      <w:tr w:rsidR="00FC77A7" w:rsidRPr="00C83430" w14:paraId="074ACA74" w14:textId="77777777" w:rsidTr="00205241">
        <w:trPr>
          <w:cantSplit/>
        </w:trPr>
        <w:tc>
          <w:tcPr>
            <w:tcW w:w="1975" w:type="dxa"/>
            <w:shd w:val="clear" w:color="auto" w:fill="auto"/>
          </w:tcPr>
          <w:p w14:paraId="017FAC5A" w14:textId="77777777" w:rsidR="00FC77A7" w:rsidRPr="0011700E" w:rsidRDefault="00FC77A7" w:rsidP="00FC77A7">
            <w:pPr>
              <w:pStyle w:val="ListParagraph"/>
              <w:numPr>
                <w:ilvl w:val="0"/>
                <w:numId w:val="3"/>
              </w:numPr>
              <w:rPr>
                <w:rFonts w:asciiTheme="minorHAnsi" w:hAnsiTheme="minorHAnsi"/>
                <w:lang w:val="en-GB"/>
              </w:rPr>
            </w:pPr>
          </w:p>
        </w:tc>
        <w:tc>
          <w:tcPr>
            <w:tcW w:w="4149" w:type="dxa"/>
            <w:shd w:val="clear" w:color="auto" w:fill="auto"/>
          </w:tcPr>
          <w:p w14:paraId="2CB29F38" w14:textId="77777777" w:rsidR="00FC77A7" w:rsidRDefault="00FC77A7" w:rsidP="00FC77A7">
            <w:pPr>
              <w:rPr>
                <w:rFonts w:asciiTheme="minorHAnsi" w:hAnsiTheme="minorHAnsi"/>
                <w:lang w:val="en-GB"/>
              </w:rPr>
            </w:pPr>
            <w:r>
              <w:rPr>
                <w:rFonts w:asciiTheme="minorHAnsi" w:hAnsiTheme="minorHAnsi"/>
                <w:lang w:val="en-GB"/>
              </w:rPr>
              <w:t>The Reviewer role can</w:t>
            </w:r>
          </w:p>
          <w:p w14:paraId="1FBC9328" w14:textId="365E03FC"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Access a specific study</w:t>
            </w:r>
          </w:p>
          <w:p w14:paraId="6F23214E" w14:textId="2427A39D"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Access all images assigned to the user for review</w:t>
            </w:r>
          </w:p>
          <w:p w14:paraId="1A03A282" w14:textId="61E08CDA" w:rsidR="00FC77A7" w:rsidRPr="00D81A60" w:rsidRDefault="00FC77A7" w:rsidP="00FC77A7">
            <w:pPr>
              <w:pStyle w:val="ListParagraph"/>
              <w:numPr>
                <w:ilvl w:val="0"/>
                <w:numId w:val="4"/>
              </w:numPr>
              <w:rPr>
                <w:rFonts w:asciiTheme="minorHAnsi" w:hAnsiTheme="minorHAnsi"/>
                <w:lang w:val="en-GB"/>
              </w:rPr>
            </w:pPr>
            <w:r>
              <w:rPr>
                <w:rFonts w:asciiTheme="minorHAnsi" w:hAnsiTheme="minorHAnsi"/>
                <w:lang w:val="en-GB"/>
              </w:rPr>
              <w:t>Complete an assessment of the image, based on that defined by the manager</w:t>
            </w:r>
          </w:p>
        </w:tc>
        <w:sdt>
          <w:sdtPr>
            <w:rPr>
              <w:rFonts w:asciiTheme="minorHAnsi" w:hAnsiTheme="minorHAnsi"/>
              <w:lang w:val="en-GB"/>
            </w:rPr>
            <w:id w:val="1094980250"/>
            <w:placeholder>
              <w:docPart w:val="E93E91FED6ED4D83BD92E6C0EE6350FE"/>
            </w:placeholder>
            <w:dropDownList>
              <w:listItem w:displayText="High" w:value="High"/>
              <w:listItem w:displayText="Medium" w:value="Medium"/>
              <w:listItem w:displayText="Low" w:value="Low"/>
            </w:dropDownList>
          </w:sdtPr>
          <w:sdtEndPr/>
          <w:sdtContent>
            <w:tc>
              <w:tcPr>
                <w:tcW w:w="1943" w:type="dxa"/>
                <w:shd w:val="clear" w:color="auto" w:fill="auto"/>
              </w:tcPr>
              <w:p w14:paraId="187E1658" w14:textId="20910968" w:rsidR="00FC77A7" w:rsidRDefault="00FC77A7" w:rsidP="00FC77A7">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382BE707" w14:textId="1BD77A87" w:rsidR="00FC77A7" w:rsidRDefault="00FC77A7" w:rsidP="00FC77A7">
            <w:pPr>
              <w:rPr>
                <w:rFonts w:asciiTheme="minorHAnsi" w:hAnsiTheme="minorHAnsi"/>
                <w:lang w:val="en-GB"/>
              </w:rPr>
            </w:pPr>
            <w:r>
              <w:rPr>
                <w:rFonts w:asciiTheme="minorHAnsi" w:hAnsiTheme="minorHAnsi"/>
                <w:lang w:val="en-GB"/>
              </w:rPr>
              <w:t>This is one of the primary purposes of the application</w:t>
            </w:r>
          </w:p>
        </w:tc>
      </w:tr>
      <w:tr w:rsidR="00FC77A7" w:rsidRPr="00C83430" w14:paraId="2E0F4755" w14:textId="77777777" w:rsidTr="00205241">
        <w:trPr>
          <w:cantSplit/>
        </w:trPr>
        <w:tc>
          <w:tcPr>
            <w:tcW w:w="1975" w:type="dxa"/>
            <w:shd w:val="clear" w:color="auto" w:fill="auto"/>
          </w:tcPr>
          <w:p w14:paraId="5355EC0A" w14:textId="77777777" w:rsidR="00FC77A7" w:rsidRPr="0011700E" w:rsidRDefault="00FC77A7" w:rsidP="00FC77A7">
            <w:pPr>
              <w:pStyle w:val="ListParagraph"/>
              <w:numPr>
                <w:ilvl w:val="0"/>
                <w:numId w:val="3"/>
              </w:numPr>
              <w:rPr>
                <w:rFonts w:asciiTheme="minorHAnsi" w:hAnsiTheme="minorHAnsi"/>
                <w:lang w:val="en-GB"/>
              </w:rPr>
            </w:pPr>
          </w:p>
        </w:tc>
        <w:tc>
          <w:tcPr>
            <w:tcW w:w="4149" w:type="dxa"/>
            <w:shd w:val="clear" w:color="auto" w:fill="auto"/>
          </w:tcPr>
          <w:p w14:paraId="3E60A59F" w14:textId="77777777" w:rsidR="00FC77A7" w:rsidRDefault="00FC77A7" w:rsidP="00FC77A7">
            <w:pPr>
              <w:rPr>
                <w:rFonts w:asciiTheme="minorHAnsi" w:hAnsiTheme="minorHAnsi"/>
                <w:lang w:val="en-GB"/>
              </w:rPr>
            </w:pPr>
            <w:r>
              <w:rPr>
                <w:rFonts w:asciiTheme="minorHAnsi" w:hAnsiTheme="minorHAnsi"/>
                <w:lang w:val="en-GB"/>
              </w:rPr>
              <w:t>The Uploader role can:</w:t>
            </w:r>
          </w:p>
          <w:p w14:paraId="4E802069"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Access a specific study</w:t>
            </w:r>
          </w:p>
          <w:p w14:paraId="32E235AB"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Upload a participants images</w:t>
            </w:r>
          </w:p>
          <w:p w14:paraId="135E702F"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Associate those images with a randomisation number and study time point</w:t>
            </w:r>
          </w:p>
          <w:p w14:paraId="224D2A4E" w14:textId="5AFA2A67" w:rsidR="00FC77A7" w:rsidRP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View a list of study participants for a site that are outstanding</w:t>
            </w:r>
          </w:p>
        </w:tc>
        <w:sdt>
          <w:sdtPr>
            <w:rPr>
              <w:rFonts w:asciiTheme="minorHAnsi" w:hAnsiTheme="minorHAnsi"/>
              <w:lang w:val="en-GB"/>
            </w:rPr>
            <w:id w:val="58143229"/>
            <w:placeholder>
              <w:docPart w:val="28E3CD77B9BC478186A9208276347DD4"/>
            </w:placeholder>
            <w:dropDownList>
              <w:listItem w:displayText="High" w:value="High"/>
              <w:listItem w:displayText="Medium" w:value="Medium"/>
              <w:listItem w:displayText="Low" w:value="Low"/>
            </w:dropDownList>
          </w:sdtPr>
          <w:sdtEndPr/>
          <w:sdtContent>
            <w:tc>
              <w:tcPr>
                <w:tcW w:w="1943" w:type="dxa"/>
                <w:shd w:val="clear" w:color="auto" w:fill="auto"/>
              </w:tcPr>
              <w:p w14:paraId="055CB0AE" w14:textId="5949255B" w:rsidR="00FC77A7" w:rsidRDefault="00FC77A7" w:rsidP="00FC77A7">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4FF2BB7B" w14:textId="708A264F" w:rsidR="00FC77A7" w:rsidRDefault="00FC77A7" w:rsidP="00FC77A7">
            <w:pPr>
              <w:rPr>
                <w:rFonts w:asciiTheme="minorHAnsi" w:hAnsiTheme="minorHAnsi"/>
                <w:lang w:val="en-GB"/>
              </w:rPr>
            </w:pPr>
            <w:r>
              <w:rPr>
                <w:rFonts w:asciiTheme="minorHAnsi" w:hAnsiTheme="minorHAnsi"/>
                <w:lang w:val="en-GB"/>
              </w:rPr>
              <w:t>This is one of the primary purposes of the application</w:t>
            </w:r>
          </w:p>
        </w:tc>
      </w:tr>
      <w:tr w:rsidR="00FC77A7" w:rsidRPr="00C83430" w14:paraId="1EB6DDC9" w14:textId="77777777" w:rsidTr="00205241">
        <w:trPr>
          <w:cantSplit/>
        </w:trPr>
        <w:tc>
          <w:tcPr>
            <w:tcW w:w="1975" w:type="dxa"/>
            <w:shd w:val="clear" w:color="auto" w:fill="auto"/>
          </w:tcPr>
          <w:p w14:paraId="46736408" w14:textId="77777777" w:rsidR="00FC77A7" w:rsidRPr="0011700E" w:rsidRDefault="00FC77A7" w:rsidP="00FC77A7">
            <w:pPr>
              <w:pStyle w:val="ListParagraph"/>
              <w:numPr>
                <w:ilvl w:val="0"/>
                <w:numId w:val="3"/>
              </w:numPr>
              <w:rPr>
                <w:rFonts w:asciiTheme="minorHAnsi" w:hAnsiTheme="minorHAnsi"/>
                <w:lang w:val="en-GB"/>
              </w:rPr>
            </w:pPr>
          </w:p>
        </w:tc>
        <w:tc>
          <w:tcPr>
            <w:tcW w:w="4149" w:type="dxa"/>
            <w:shd w:val="clear" w:color="auto" w:fill="auto"/>
          </w:tcPr>
          <w:p w14:paraId="7DE5D6F5" w14:textId="77777777" w:rsidR="00FC77A7" w:rsidRDefault="00FC77A7" w:rsidP="00FC77A7">
            <w:pPr>
              <w:rPr>
                <w:rFonts w:asciiTheme="minorHAnsi" w:hAnsiTheme="minorHAnsi"/>
                <w:lang w:val="en-GB"/>
              </w:rPr>
            </w:pPr>
            <w:r>
              <w:rPr>
                <w:rFonts w:asciiTheme="minorHAnsi" w:hAnsiTheme="minorHAnsi"/>
                <w:lang w:val="en-GB"/>
              </w:rPr>
              <w:t>The supervisor can:</w:t>
            </w:r>
          </w:p>
          <w:p w14:paraId="32576CA9"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Undertake all activities that can be undertaken by an Uploader and Reviewer</w:t>
            </w:r>
          </w:p>
          <w:p w14:paraId="518342DD"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View all results</w:t>
            </w:r>
          </w:p>
          <w:p w14:paraId="53D1574E" w14:textId="18B269E7" w:rsidR="00FC77A7" w:rsidRP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 xml:space="preserve">View </w:t>
            </w:r>
            <w:r w:rsidR="007D7778">
              <w:rPr>
                <w:rFonts w:asciiTheme="minorHAnsi" w:hAnsiTheme="minorHAnsi"/>
                <w:lang w:val="en-GB"/>
              </w:rPr>
              <w:t>outstanding reviews</w:t>
            </w:r>
          </w:p>
        </w:tc>
        <w:sdt>
          <w:sdtPr>
            <w:rPr>
              <w:rFonts w:asciiTheme="minorHAnsi" w:hAnsiTheme="minorHAnsi"/>
              <w:lang w:val="en-GB"/>
            </w:rPr>
            <w:id w:val="619424328"/>
            <w:placeholder>
              <w:docPart w:val="29934A1D1D9C46E7A8860E9790D6CB9C"/>
            </w:placeholder>
            <w:dropDownList>
              <w:listItem w:displayText="High" w:value="High"/>
              <w:listItem w:displayText="Medium" w:value="Medium"/>
              <w:listItem w:displayText="Low" w:value="Low"/>
            </w:dropDownList>
          </w:sdtPr>
          <w:sdtEndPr/>
          <w:sdtContent>
            <w:tc>
              <w:tcPr>
                <w:tcW w:w="1943" w:type="dxa"/>
                <w:shd w:val="clear" w:color="auto" w:fill="auto"/>
              </w:tcPr>
              <w:p w14:paraId="210F215B" w14:textId="13F5F30E" w:rsidR="00FC77A7" w:rsidRDefault="00FC77A7" w:rsidP="00FC77A7">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5C7F679D" w14:textId="49A8E8CD" w:rsidR="00FC77A7" w:rsidRDefault="00FC77A7" w:rsidP="00FC77A7">
            <w:pPr>
              <w:rPr>
                <w:rFonts w:asciiTheme="minorHAnsi" w:hAnsiTheme="minorHAnsi"/>
                <w:lang w:val="en-GB"/>
              </w:rPr>
            </w:pPr>
            <w:r>
              <w:rPr>
                <w:rFonts w:asciiTheme="minorHAnsi" w:hAnsiTheme="minorHAnsi"/>
                <w:lang w:val="en-GB"/>
              </w:rPr>
              <w:t>This is one of the primary purposes of the application</w:t>
            </w:r>
          </w:p>
        </w:tc>
      </w:tr>
      <w:tr w:rsidR="007D7778" w:rsidRPr="00C83430" w14:paraId="029E8A6F" w14:textId="77777777" w:rsidTr="00205241">
        <w:trPr>
          <w:cantSplit/>
        </w:trPr>
        <w:tc>
          <w:tcPr>
            <w:tcW w:w="1975" w:type="dxa"/>
            <w:shd w:val="clear" w:color="auto" w:fill="auto"/>
          </w:tcPr>
          <w:p w14:paraId="33C5CB42"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5A204074" w14:textId="77777777" w:rsidR="007D7778" w:rsidRDefault="007D7778" w:rsidP="007D7778">
            <w:pPr>
              <w:rPr>
                <w:rFonts w:asciiTheme="minorHAnsi" w:hAnsiTheme="minorHAnsi"/>
                <w:lang w:val="en-GB"/>
              </w:rPr>
            </w:pPr>
            <w:r>
              <w:rPr>
                <w:rFonts w:asciiTheme="minorHAnsi" w:hAnsiTheme="minorHAnsi"/>
                <w:lang w:val="en-GB"/>
              </w:rPr>
              <w:t>The manager can:</w:t>
            </w:r>
          </w:p>
          <w:p w14:paraId="0A62348A"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Undertake all activities that can be undertaken by a supervisor</w:t>
            </w:r>
          </w:p>
          <w:p w14:paraId="4ACA142B"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Setup users</w:t>
            </w:r>
          </w:p>
          <w:p w14:paraId="0E373877" w14:textId="0F04B72A"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Manage users (except for administrators)</w:t>
            </w:r>
          </w:p>
          <w:p w14:paraId="6A540636"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Setup sites</w:t>
            </w:r>
          </w:p>
          <w:p w14:paraId="56C8CE82"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Manage sites</w:t>
            </w:r>
          </w:p>
          <w:p w14:paraId="4613795E" w14:textId="51EE1DE5" w:rsidR="007D7778" w:rsidRP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Specify review questions</w:t>
            </w:r>
          </w:p>
        </w:tc>
        <w:sdt>
          <w:sdtPr>
            <w:rPr>
              <w:rFonts w:asciiTheme="minorHAnsi" w:hAnsiTheme="minorHAnsi"/>
              <w:lang w:val="en-GB"/>
            </w:rPr>
            <w:id w:val="1246766984"/>
            <w:placeholder>
              <w:docPart w:val="05986276B0BD46C9B34B93134E0AC56A"/>
            </w:placeholder>
            <w:dropDownList>
              <w:listItem w:displayText="High" w:value="High"/>
              <w:listItem w:displayText="Medium" w:value="Medium"/>
              <w:listItem w:displayText="Low" w:value="Low"/>
            </w:dropDownList>
          </w:sdtPr>
          <w:sdtEndPr/>
          <w:sdtContent>
            <w:tc>
              <w:tcPr>
                <w:tcW w:w="1943" w:type="dxa"/>
                <w:shd w:val="clear" w:color="auto" w:fill="auto"/>
              </w:tcPr>
              <w:p w14:paraId="7423F58B" w14:textId="48934472" w:rsidR="007D7778" w:rsidRDefault="007D7778" w:rsidP="007D7778">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228FD301" w14:textId="103C25B2" w:rsidR="007D7778" w:rsidRDefault="007D7778" w:rsidP="007D7778">
            <w:pPr>
              <w:rPr>
                <w:rFonts w:asciiTheme="minorHAnsi" w:hAnsiTheme="minorHAnsi"/>
                <w:lang w:val="en-GB"/>
              </w:rPr>
            </w:pPr>
            <w:r>
              <w:rPr>
                <w:rFonts w:asciiTheme="minorHAnsi" w:hAnsiTheme="minorHAnsi"/>
                <w:lang w:val="en-GB"/>
              </w:rPr>
              <w:t>This is one of the primary purposes of the application</w:t>
            </w:r>
          </w:p>
        </w:tc>
      </w:tr>
      <w:tr w:rsidR="007D7778" w:rsidRPr="00C83430" w14:paraId="5EADE5F3" w14:textId="77777777" w:rsidTr="00205241">
        <w:trPr>
          <w:cantSplit/>
        </w:trPr>
        <w:tc>
          <w:tcPr>
            <w:tcW w:w="1975" w:type="dxa"/>
            <w:shd w:val="clear" w:color="auto" w:fill="auto"/>
          </w:tcPr>
          <w:p w14:paraId="1986BA19"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55CCC0E7" w14:textId="77777777" w:rsidR="007D7778" w:rsidRDefault="007D7778" w:rsidP="007D7778">
            <w:pPr>
              <w:rPr>
                <w:rFonts w:asciiTheme="minorHAnsi" w:hAnsiTheme="minorHAnsi"/>
                <w:lang w:val="en-GB"/>
              </w:rPr>
            </w:pPr>
            <w:r>
              <w:rPr>
                <w:rFonts w:asciiTheme="minorHAnsi" w:hAnsiTheme="minorHAnsi"/>
                <w:lang w:val="en-GB"/>
              </w:rPr>
              <w:t>The administrator can:</w:t>
            </w:r>
          </w:p>
          <w:p w14:paraId="4A3B5C2D" w14:textId="7E3E6A45"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Undertake all activities that can be undertaken by a manager</w:t>
            </w:r>
          </w:p>
          <w:p w14:paraId="609E08D4" w14:textId="040EDE21" w:rsidR="007D7778" w:rsidRP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Configure Studies</w:t>
            </w:r>
          </w:p>
        </w:tc>
        <w:sdt>
          <w:sdtPr>
            <w:rPr>
              <w:rFonts w:asciiTheme="minorHAnsi" w:hAnsiTheme="minorHAnsi"/>
              <w:lang w:val="en-GB"/>
            </w:rPr>
            <w:id w:val="-2078274398"/>
            <w:placeholder>
              <w:docPart w:val="213467474D4E43A39594B8864A2F925D"/>
            </w:placeholder>
            <w:dropDownList>
              <w:listItem w:displayText="High" w:value="High"/>
              <w:listItem w:displayText="Medium" w:value="Medium"/>
              <w:listItem w:displayText="Low" w:value="Low"/>
            </w:dropDownList>
          </w:sdtPr>
          <w:sdtEndPr/>
          <w:sdtContent>
            <w:tc>
              <w:tcPr>
                <w:tcW w:w="1943" w:type="dxa"/>
                <w:shd w:val="clear" w:color="auto" w:fill="auto"/>
              </w:tcPr>
              <w:p w14:paraId="29C58C40" w14:textId="0C5B0ED4" w:rsidR="007D7778" w:rsidRDefault="007D7778" w:rsidP="007D7778">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1AA247EC" w14:textId="7DF8309A" w:rsidR="007D7778" w:rsidRDefault="007D7778" w:rsidP="007D7778">
            <w:pPr>
              <w:rPr>
                <w:rFonts w:asciiTheme="minorHAnsi" w:hAnsiTheme="minorHAnsi"/>
                <w:lang w:val="en-GB"/>
              </w:rPr>
            </w:pPr>
            <w:r>
              <w:rPr>
                <w:rFonts w:asciiTheme="minorHAnsi" w:hAnsiTheme="minorHAnsi"/>
                <w:lang w:val="en-GB"/>
              </w:rPr>
              <w:t>This is one of the primary purposes of the application</w:t>
            </w:r>
          </w:p>
        </w:tc>
      </w:tr>
      <w:tr w:rsidR="007D7778" w:rsidRPr="00C83430" w14:paraId="3EB9829D" w14:textId="77777777" w:rsidTr="00205241">
        <w:trPr>
          <w:cantSplit/>
        </w:trPr>
        <w:tc>
          <w:tcPr>
            <w:tcW w:w="1975" w:type="dxa"/>
            <w:shd w:val="clear" w:color="auto" w:fill="auto"/>
          </w:tcPr>
          <w:p w14:paraId="06C4BA30"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442772A4" w14:textId="7474269A" w:rsidR="007D7778" w:rsidRDefault="007D7778" w:rsidP="007D7778">
            <w:pPr>
              <w:rPr>
                <w:rFonts w:asciiTheme="minorHAnsi" w:hAnsiTheme="minorHAnsi"/>
                <w:lang w:val="en-GB"/>
              </w:rPr>
            </w:pPr>
            <w:r>
              <w:rPr>
                <w:rFonts w:asciiTheme="minorHAnsi" w:hAnsiTheme="minorHAnsi"/>
                <w:lang w:val="en-GB"/>
              </w:rPr>
              <w:t>All uploaded images to be collated by study, site and status</w:t>
            </w:r>
          </w:p>
        </w:tc>
        <w:sdt>
          <w:sdtPr>
            <w:rPr>
              <w:rFonts w:asciiTheme="minorHAnsi" w:hAnsiTheme="minorHAnsi"/>
              <w:lang w:val="en-GB"/>
            </w:rPr>
            <w:id w:val="-996181957"/>
            <w:placeholder>
              <w:docPart w:val="20630AC9A48B4C498ADF3982D9EB6897"/>
            </w:placeholder>
            <w:dropDownList>
              <w:listItem w:displayText="High" w:value="High"/>
              <w:listItem w:displayText="Medium" w:value="Medium"/>
              <w:listItem w:displayText="Low" w:value="Low"/>
            </w:dropDownList>
          </w:sdtPr>
          <w:sdtEndPr/>
          <w:sdtContent>
            <w:tc>
              <w:tcPr>
                <w:tcW w:w="1943" w:type="dxa"/>
                <w:shd w:val="clear" w:color="auto" w:fill="auto"/>
              </w:tcPr>
              <w:p w14:paraId="3865E80D" w14:textId="4512F383" w:rsidR="007D7778" w:rsidRDefault="007D7778" w:rsidP="007D7778">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388418D5" w14:textId="5B5B8D80" w:rsidR="007D7778" w:rsidRDefault="007D7778" w:rsidP="007D7778">
            <w:pPr>
              <w:rPr>
                <w:rFonts w:asciiTheme="minorHAnsi" w:hAnsiTheme="minorHAnsi"/>
                <w:lang w:val="en-GB"/>
              </w:rPr>
            </w:pPr>
            <w:r>
              <w:rPr>
                <w:rFonts w:asciiTheme="minorHAnsi" w:hAnsiTheme="minorHAnsi"/>
                <w:lang w:val="en-GB"/>
              </w:rPr>
              <w:t>To reduce burden</w:t>
            </w:r>
          </w:p>
        </w:tc>
      </w:tr>
      <w:tr w:rsidR="00BC4530" w:rsidRPr="00C83430" w14:paraId="09194EA1" w14:textId="77777777" w:rsidTr="00205241">
        <w:trPr>
          <w:cantSplit/>
        </w:trPr>
        <w:tc>
          <w:tcPr>
            <w:tcW w:w="1975" w:type="dxa"/>
            <w:shd w:val="clear" w:color="auto" w:fill="auto"/>
          </w:tcPr>
          <w:p w14:paraId="30BFEB84"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4DBAF793" w14:textId="60271EFB" w:rsidR="00BC4530" w:rsidRDefault="00BC4530" w:rsidP="00BC4530">
            <w:pPr>
              <w:rPr>
                <w:rFonts w:asciiTheme="minorHAnsi" w:hAnsiTheme="minorHAnsi"/>
                <w:lang w:val="en-GB"/>
              </w:rPr>
            </w:pPr>
            <w:r>
              <w:rPr>
                <w:rFonts w:asciiTheme="minorHAnsi" w:hAnsiTheme="minorHAnsi"/>
                <w:lang w:val="en-GB"/>
              </w:rPr>
              <w:t>Images can only be uploaded as jpg/</w:t>
            </w:r>
            <w:proofErr w:type="spellStart"/>
            <w:r>
              <w:rPr>
                <w:rFonts w:asciiTheme="minorHAnsi" w:hAnsiTheme="minorHAnsi"/>
                <w:lang w:val="en-GB"/>
              </w:rPr>
              <w:t>diacom</w:t>
            </w:r>
            <w:proofErr w:type="spellEnd"/>
            <w:r>
              <w:rPr>
                <w:rFonts w:asciiTheme="minorHAnsi" w:hAnsiTheme="minorHAnsi"/>
                <w:lang w:val="en-GB"/>
              </w:rPr>
              <w:t>/</w:t>
            </w:r>
            <w:proofErr w:type="spellStart"/>
            <w:r>
              <w:rPr>
                <w:rFonts w:asciiTheme="minorHAnsi" w:hAnsiTheme="minorHAnsi"/>
                <w:lang w:val="en-GB"/>
              </w:rPr>
              <w:t>png</w:t>
            </w:r>
            <w:proofErr w:type="spellEnd"/>
            <w:r>
              <w:rPr>
                <w:rFonts w:asciiTheme="minorHAnsi" w:hAnsiTheme="minorHAnsi"/>
                <w:lang w:val="en-GB"/>
              </w:rPr>
              <w:t xml:space="preserve"> format</w:t>
            </w:r>
          </w:p>
        </w:tc>
        <w:sdt>
          <w:sdtPr>
            <w:rPr>
              <w:rFonts w:asciiTheme="minorHAnsi" w:hAnsiTheme="minorHAnsi"/>
              <w:lang w:val="en-GB"/>
            </w:rPr>
            <w:id w:val="-1802912246"/>
            <w:placeholder>
              <w:docPart w:val="1A60AC45819F4157B2E0C9DD40E4BEFD"/>
            </w:placeholder>
            <w:dropDownList>
              <w:listItem w:displayText="High" w:value="High"/>
              <w:listItem w:displayText="Medium" w:value="Medium"/>
              <w:listItem w:displayText="Low" w:value="Low"/>
            </w:dropDownList>
          </w:sdtPr>
          <w:sdtEndPr/>
          <w:sdtContent>
            <w:tc>
              <w:tcPr>
                <w:tcW w:w="1943" w:type="dxa"/>
                <w:shd w:val="clear" w:color="auto" w:fill="auto"/>
              </w:tcPr>
              <w:p w14:paraId="18B8AD54" w14:textId="50780673" w:rsidR="00BC4530" w:rsidRDefault="00BC4530" w:rsidP="00BC4530">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7FDE2AB5" w14:textId="65A6C7A1" w:rsidR="00BC4530" w:rsidRDefault="00BC4530" w:rsidP="00BC4530">
            <w:pPr>
              <w:rPr>
                <w:rFonts w:asciiTheme="minorHAnsi" w:hAnsiTheme="minorHAnsi"/>
                <w:lang w:val="en-GB"/>
              </w:rPr>
            </w:pPr>
            <w:r>
              <w:rPr>
                <w:rFonts w:asciiTheme="minorHAnsi" w:hAnsiTheme="minorHAnsi"/>
                <w:lang w:val="en-GB"/>
              </w:rPr>
              <w:t>To reduce burden</w:t>
            </w:r>
          </w:p>
        </w:tc>
      </w:tr>
      <w:tr w:rsidR="00BC4530" w:rsidRPr="00C83430" w14:paraId="144DB6AF" w14:textId="77777777" w:rsidTr="00205241">
        <w:trPr>
          <w:cantSplit/>
        </w:trPr>
        <w:tc>
          <w:tcPr>
            <w:tcW w:w="1975" w:type="dxa"/>
            <w:shd w:val="clear" w:color="auto" w:fill="auto"/>
          </w:tcPr>
          <w:p w14:paraId="445DC289"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5BFCE1E7" w14:textId="197F24CA" w:rsidR="00BC4530" w:rsidRDefault="00BC4530" w:rsidP="00BC4530">
            <w:pPr>
              <w:rPr>
                <w:rFonts w:asciiTheme="minorHAnsi" w:hAnsiTheme="minorHAnsi"/>
                <w:lang w:val="en-GB"/>
              </w:rPr>
            </w:pPr>
            <w:r>
              <w:rPr>
                <w:rFonts w:asciiTheme="minorHAnsi" w:hAnsiTheme="minorHAnsi"/>
                <w:lang w:val="en-GB"/>
              </w:rPr>
              <w:t>All images to be displayed as thumbnails</w:t>
            </w:r>
          </w:p>
        </w:tc>
        <w:sdt>
          <w:sdtPr>
            <w:rPr>
              <w:rFonts w:asciiTheme="minorHAnsi" w:hAnsiTheme="minorHAnsi"/>
              <w:lang w:val="en-GB"/>
            </w:rPr>
            <w:id w:val="2065761808"/>
            <w:placeholder>
              <w:docPart w:val="8EC830A8C17A49E19AC498F867A3001F"/>
            </w:placeholder>
            <w:dropDownList>
              <w:listItem w:displayText="High" w:value="High"/>
              <w:listItem w:displayText="Medium" w:value="Medium"/>
              <w:listItem w:displayText="Low" w:value="Low"/>
            </w:dropDownList>
          </w:sdtPr>
          <w:sdtEndPr/>
          <w:sdtContent>
            <w:tc>
              <w:tcPr>
                <w:tcW w:w="1943" w:type="dxa"/>
                <w:shd w:val="clear" w:color="auto" w:fill="auto"/>
              </w:tcPr>
              <w:p w14:paraId="0F73367C" w14:textId="4129F425" w:rsidR="00BC4530" w:rsidRDefault="00BC4530" w:rsidP="00BC4530">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51FDE52C" w14:textId="08BC5EE5" w:rsidR="00BC4530" w:rsidRDefault="00BC4530" w:rsidP="00BC4530">
            <w:pPr>
              <w:rPr>
                <w:rFonts w:asciiTheme="minorHAnsi" w:hAnsiTheme="minorHAnsi"/>
                <w:lang w:val="en-GB"/>
              </w:rPr>
            </w:pPr>
            <w:r>
              <w:rPr>
                <w:rFonts w:asciiTheme="minorHAnsi" w:hAnsiTheme="minorHAnsi"/>
                <w:lang w:val="en-GB"/>
              </w:rPr>
              <w:t>To reduce burden</w:t>
            </w:r>
          </w:p>
        </w:tc>
      </w:tr>
      <w:tr w:rsidR="00BC4530" w:rsidRPr="00C83430" w14:paraId="0E8220A3" w14:textId="77777777" w:rsidTr="00205241">
        <w:trPr>
          <w:cantSplit/>
        </w:trPr>
        <w:tc>
          <w:tcPr>
            <w:tcW w:w="1975" w:type="dxa"/>
            <w:shd w:val="clear" w:color="auto" w:fill="auto"/>
          </w:tcPr>
          <w:p w14:paraId="70AFA950"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1DFF681D" w14:textId="6FBE28C3" w:rsidR="00BC4530" w:rsidRDefault="00BC4530" w:rsidP="00BC4530">
            <w:pPr>
              <w:rPr>
                <w:rFonts w:asciiTheme="minorHAnsi" w:hAnsiTheme="minorHAnsi"/>
                <w:lang w:val="en-GB"/>
              </w:rPr>
            </w:pPr>
            <w:r>
              <w:rPr>
                <w:rFonts w:asciiTheme="minorHAnsi" w:hAnsiTheme="minorHAnsi"/>
                <w:lang w:val="en-GB"/>
              </w:rPr>
              <w:t>Images when selected to be displayed in as large a format as possible, with the ability to zoom in</w:t>
            </w:r>
          </w:p>
        </w:tc>
        <w:sdt>
          <w:sdtPr>
            <w:rPr>
              <w:rFonts w:asciiTheme="minorHAnsi" w:hAnsiTheme="minorHAnsi"/>
              <w:lang w:val="en-GB"/>
            </w:rPr>
            <w:id w:val="-557086856"/>
            <w:placeholder>
              <w:docPart w:val="BFF2E6F74CA54F5484AA67DFD28046BC"/>
            </w:placeholder>
            <w:dropDownList>
              <w:listItem w:displayText="High" w:value="High"/>
              <w:listItem w:displayText="Medium" w:value="Medium"/>
              <w:listItem w:displayText="Low" w:value="Low"/>
            </w:dropDownList>
          </w:sdtPr>
          <w:sdtEndPr/>
          <w:sdtContent>
            <w:tc>
              <w:tcPr>
                <w:tcW w:w="1943" w:type="dxa"/>
                <w:shd w:val="clear" w:color="auto" w:fill="auto"/>
              </w:tcPr>
              <w:p w14:paraId="6A49D25C" w14:textId="4D06C83E" w:rsidR="00BC4530" w:rsidRDefault="00BC4530" w:rsidP="00BC4530">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2D180B9C" w14:textId="202DAFE2" w:rsidR="00BC4530" w:rsidRDefault="00BC4530" w:rsidP="00BC4530">
            <w:pPr>
              <w:rPr>
                <w:rFonts w:asciiTheme="minorHAnsi" w:hAnsiTheme="minorHAnsi"/>
                <w:lang w:val="en-GB"/>
              </w:rPr>
            </w:pPr>
            <w:r>
              <w:rPr>
                <w:rFonts w:asciiTheme="minorHAnsi" w:hAnsiTheme="minorHAnsi"/>
                <w:lang w:val="en-GB"/>
              </w:rPr>
              <w:t>To reduce burden</w:t>
            </w:r>
          </w:p>
        </w:tc>
      </w:tr>
      <w:tr w:rsidR="00BC4530" w:rsidRPr="00C83430" w14:paraId="66D39393" w14:textId="77777777" w:rsidTr="00205241">
        <w:trPr>
          <w:cantSplit/>
        </w:trPr>
        <w:tc>
          <w:tcPr>
            <w:tcW w:w="1975" w:type="dxa"/>
            <w:shd w:val="clear" w:color="auto" w:fill="auto"/>
          </w:tcPr>
          <w:p w14:paraId="611C4922"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152E8D5F" w14:textId="77777777" w:rsidR="00BC4530" w:rsidRDefault="00BC4530" w:rsidP="00BC4530">
            <w:pPr>
              <w:rPr>
                <w:rFonts w:asciiTheme="minorHAnsi" w:hAnsiTheme="minorHAnsi"/>
                <w:lang w:val="en-GB"/>
              </w:rPr>
            </w:pPr>
            <w:r>
              <w:rPr>
                <w:rFonts w:asciiTheme="minorHAnsi" w:hAnsiTheme="minorHAnsi"/>
                <w:lang w:val="en-GB"/>
              </w:rPr>
              <w:t>Any changes to data should require a reason for change</w:t>
            </w:r>
          </w:p>
        </w:tc>
        <w:sdt>
          <w:sdtPr>
            <w:rPr>
              <w:rFonts w:asciiTheme="minorHAnsi" w:hAnsiTheme="minorHAnsi"/>
              <w:lang w:val="en-GB"/>
            </w:rPr>
            <w:id w:val="82572198"/>
            <w:placeholder>
              <w:docPart w:val="E3B992D6C2E444F89A11AA02391209A5"/>
            </w:placeholder>
            <w:dropDownList>
              <w:listItem w:displayText="High" w:value="High"/>
              <w:listItem w:displayText="Medium" w:value="Medium"/>
              <w:listItem w:displayText="Low" w:value="Low"/>
            </w:dropDownList>
          </w:sdtPr>
          <w:sdtEndPr/>
          <w:sdtContent>
            <w:tc>
              <w:tcPr>
                <w:tcW w:w="1943" w:type="dxa"/>
                <w:shd w:val="clear" w:color="auto" w:fill="auto"/>
              </w:tcPr>
              <w:p w14:paraId="35F23E31" w14:textId="77777777" w:rsidR="00BC4530" w:rsidRPr="00282A96" w:rsidRDefault="00BC4530" w:rsidP="00BC453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2948BEFC" w14:textId="77777777" w:rsidR="00BC4530" w:rsidRPr="00282A96" w:rsidRDefault="00BC4530" w:rsidP="00BC4530">
            <w:pPr>
              <w:rPr>
                <w:rFonts w:asciiTheme="minorHAnsi" w:hAnsiTheme="minorHAnsi"/>
                <w:lang w:val="en-GB"/>
              </w:rPr>
            </w:pPr>
            <w:r>
              <w:rPr>
                <w:rFonts w:asciiTheme="minorHAnsi" w:hAnsiTheme="minorHAnsi"/>
                <w:lang w:val="en-GB"/>
              </w:rPr>
              <w:t>For data security purposes</w:t>
            </w:r>
          </w:p>
        </w:tc>
      </w:tr>
      <w:tr w:rsidR="00BC4530" w:rsidRPr="00C83430" w14:paraId="64655D93" w14:textId="77777777" w:rsidTr="00205241">
        <w:trPr>
          <w:cantSplit/>
        </w:trPr>
        <w:tc>
          <w:tcPr>
            <w:tcW w:w="1975" w:type="dxa"/>
            <w:shd w:val="clear" w:color="auto" w:fill="auto"/>
          </w:tcPr>
          <w:p w14:paraId="3DFE0497"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5502EBEC" w14:textId="7BB67D35" w:rsidR="00BC4530" w:rsidRDefault="00BC4530" w:rsidP="00BC4530">
            <w:pPr>
              <w:rPr>
                <w:rFonts w:asciiTheme="minorHAnsi" w:hAnsiTheme="minorHAnsi"/>
                <w:lang w:val="en-GB"/>
              </w:rPr>
            </w:pPr>
            <w:r>
              <w:rPr>
                <w:rFonts w:asciiTheme="minorHAnsi" w:hAnsiTheme="minorHAnsi"/>
                <w:lang w:val="en-GB"/>
              </w:rPr>
              <w:t>User must be able to reset their own password without administrator action</w:t>
            </w:r>
          </w:p>
        </w:tc>
        <w:sdt>
          <w:sdtPr>
            <w:rPr>
              <w:rFonts w:asciiTheme="minorHAnsi" w:hAnsiTheme="minorHAnsi"/>
              <w:lang w:val="en-GB"/>
            </w:rPr>
            <w:id w:val="-1304845891"/>
            <w:placeholder>
              <w:docPart w:val="03DAFA361EA44F568064D33854711005"/>
            </w:placeholder>
            <w:dropDownList>
              <w:listItem w:displayText="High" w:value="High"/>
              <w:listItem w:displayText="Medium" w:value="Medium"/>
              <w:listItem w:displayText="Low" w:value="Low"/>
            </w:dropDownList>
          </w:sdtPr>
          <w:sdtEndPr/>
          <w:sdtContent>
            <w:tc>
              <w:tcPr>
                <w:tcW w:w="1943" w:type="dxa"/>
                <w:shd w:val="clear" w:color="auto" w:fill="auto"/>
              </w:tcPr>
              <w:p w14:paraId="6C21991E" w14:textId="033DA504" w:rsidR="00BC4530" w:rsidRDefault="00BC4530" w:rsidP="00BC453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5FFC12AD" w14:textId="47D1DD22" w:rsidR="00BC4530" w:rsidRDefault="00BC4530" w:rsidP="00BC4530">
            <w:pPr>
              <w:rPr>
                <w:rFonts w:asciiTheme="minorHAnsi" w:hAnsiTheme="minorHAnsi"/>
                <w:lang w:val="en-GB"/>
              </w:rPr>
            </w:pPr>
            <w:r>
              <w:rPr>
                <w:rFonts w:asciiTheme="minorHAnsi" w:hAnsiTheme="minorHAnsi"/>
                <w:lang w:val="en-GB"/>
              </w:rPr>
              <w:t>For data security purposes</w:t>
            </w:r>
          </w:p>
        </w:tc>
      </w:tr>
      <w:tr w:rsidR="00BC4530" w:rsidRPr="00C83430" w14:paraId="3EC35D2B" w14:textId="77777777" w:rsidTr="00205241">
        <w:trPr>
          <w:cantSplit/>
        </w:trPr>
        <w:tc>
          <w:tcPr>
            <w:tcW w:w="1975" w:type="dxa"/>
            <w:shd w:val="clear" w:color="auto" w:fill="auto"/>
          </w:tcPr>
          <w:p w14:paraId="65B520C5"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70B718BB" w14:textId="3E4A977F" w:rsidR="00BC4530" w:rsidRDefault="00BC4530" w:rsidP="00BC4530">
            <w:pPr>
              <w:rPr>
                <w:rFonts w:asciiTheme="minorHAnsi" w:hAnsiTheme="minorHAnsi"/>
                <w:lang w:val="en-GB"/>
              </w:rPr>
            </w:pPr>
            <w:r>
              <w:rPr>
                <w:rFonts w:asciiTheme="minorHAnsi" w:hAnsiTheme="minorHAnsi"/>
                <w:lang w:val="en-GB"/>
              </w:rPr>
              <w:t>All users must be able to have their access disabled</w:t>
            </w:r>
          </w:p>
        </w:tc>
        <w:sdt>
          <w:sdtPr>
            <w:rPr>
              <w:rFonts w:asciiTheme="minorHAnsi" w:hAnsiTheme="minorHAnsi"/>
              <w:lang w:val="en-GB"/>
            </w:rPr>
            <w:id w:val="1811202643"/>
            <w:placeholder>
              <w:docPart w:val="C4FE48387BA5495F9FB7326AF7E3C5C6"/>
            </w:placeholder>
            <w:dropDownList>
              <w:listItem w:displayText="High" w:value="High"/>
              <w:listItem w:displayText="Medium" w:value="Medium"/>
              <w:listItem w:displayText="Low" w:value="Low"/>
            </w:dropDownList>
          </w:sdtPr>
          <w:sdtEndPr/>
          <w:sdtContent>
            <w:tc>
              <w:tcPr>
                <w:tcW w:w="1943" w:type="dxa"/>
                <w:shd w:val="clear" w:color="auto" w:fill="auto"/>
              </w:tcPr>
              <w:p w14:paraId="3B3C9EBE" w14:textId="6B27B9F8" w:rsidR="00BC4530" w:rsidRDefault="00BC4530" w:rsidP="00BC453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1FA2AC94" w14:textId="044A6B13" w:rsidR="00BC4530" w:rsidRDefault="00BC4530" w:rsidP="00BC4530">
            <w:pPr>
              <w:rPr>
                <w:rFonts w:asciiTheme="minorHAnsi" w:hAnsiTheme="minorHAnsi"/>
                <w:lang w:val="en-GB"/>
              </w:rPr>
            </w:pPr>
            <w:r>
              <w:rPr>
                <w:rFonts w:asciiTheme="minorHAnsi" w:hAnsiTheme="minorHAnsi"/>
                <w:lang w:val="en-GB"/>
              </w:rPr>
              <w:t>For data security purposes</w:t>
            </w:r>
          </w:p>
        </w:tc>
      </w:tr>
      <w:tr w:rsidR="00BC4530" w:rsidRPr="00C83430" w14:paraId="3A48644C" w14:textId="77777777" w:rsidTr="00205241">
        <w:trPr>
          <w:cantSplit/>
        </w:trPr>
        <w:tc>
          <w:tcPr>
            <w:tcW w:w="1975" w:type="dxa"/>
            <w:shd w:val="clear" w:color="auto" w:fill="auto"/>
          </w:tcPr>
          <w:p w14:paraId="0EAB9B4B"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6BAD4226" w14:textId="77777777" w:rsidR="00BC4530" w:rsidRDefault="00BC4530" w:rsidP="00BC4530">
            <w:pPr>
              <w:rPr>
                <w:rFonts w:asciiTheme="minorHAnsi" w:hAnsiTheme="minorHAnsi"/>
                <w:lang w:val="en-GB"/>
              </w:rPr>
            </w:pPr>
            <w:r>
              <w:rPr>
                <w:rFonts w:asciiTheme="minorHAnsi" w:hAnsiTheme="minorHAnsi"/>
                <w:lang w:val="en-GB"/>
              </w:rPr>
              <w:t>Password rule to be enforced:</w:t>
            </w:r>
          </w:p>
          <w:p w14:paraId="44147769" w14:textId="77777777" w:rsidR="00BC4530" w:rsidRDefault="00BC4530" w:rsidP="00BC4530">
            <w:pPr>
              <w:pStyle w:val="ListParagraph"/>
              <w:numPr>
                <w:ilvl w:val="0"/>
                <w:numId w:val="4"/>
              </w:numPr>
              <w:rPr>
                <w:rFonts w:asciiTheme="minorHAnsi" w:hAnsiTheme="minorHAnsi"/>
                <w:lang w:val="en-GB"/>
              </w:rPr>
            </w:pPr>
            <w:r>
              <w:rPr>
                <w:rFonts w:asciiTheme="minorHAnsi" w:hAnsiTheme="minorHAnsi"/>
                <w:lang w:val="en-GB"/>
              </w:rPr>
              <w:t>12-20 Characters</w:t>
            </w:r>
          </w:p>
          <w:p w14:paraId="743D1A96" w14:textId="77777777" w:rsidR="00BC4530" w:rsidRDefault="00BC4530" w:rsidP="00BC4530">
            <w:pPr>
              <w:pStyle w:val="ListParagraph"/>
              <w:numPr>
                <w:ilvl w:val="0"/>
                <w:numId w:val="4"/>
              </w:numPr>
              <w:rPr>
                <w:rFonts w:asciiTheme="minorHAnsi" w:hAnsiTheme="minorHAnsi"/>
                <w:lang w:val="en-GB"/>
              </w:rPr>
            </w:pPr>
            <w:r>
              <w:rPr>
                <w:rFonts w:asciiTheme="minorHAnsi" w:hAnsiTheme="minorHAnsi"/>
                <w:lang w:val="en-GB"/>
              </w:rPr>
              <w:t>At least one Upper case</w:t>
            </w:r>
          </w:p>
          <w:p w14:paraId="0F069FA9" w14:textId="77777777" w:rsidR="00BC4530" w:rsidRDefault="00BC4530" w:rsidP="00BC4530">
            <w:pPr>
              <w:pStyle w:val="ListParagraph"/>
              <w:numPr>
                <w:ilvl w:val="0"/>
                <w:numId w:val="4"/>
              </w:numPr>
              <w:rPr>
                <w:rFonts w:asciiTheme="minorHAnsi" w:hAnsiTheme="minorHAnsi"/>
                <w:lang w:val="en-GB"/>
              </w:rPr>
            </w:pPr>
            <w:r>
              <w:rPr>
                <w:rFonts w:asciiTheme="minorHAnsi" w:hAnsiTheme="minorHAnsi"/>
                <w:lang w:val="en-GB"/>
              </w:rPr>
              <w:t>At least one lower case</w:t>
            </w:r>
          </w:p>
          <w:p w14:paraId="5797B493" w14:textId="77777777" w:rsidR="00BC4530" w:rsidRDefault="00BC4530" w:rsidP="00BC4530">
            <w:pPr>
              <w:pStyle w:val="ListParagraph"/>
              <w:numPr>
                <w:ilvl w:val="0"/>
                <w:numId w:val="4"/>
              </w:numPr>
              <w:rPr>
                <w:rFonts w:asciiTheme="minorHAnsi" w:hAnsiTheme="minorHAnsi"/>
                <w:lang w:val="en-GB"/>
              </w:rPr>
            </w:pPr>
            <w:r>
              <w:rPr>
                <w:rFonts w:asciiTheme="minorHAnsi" w:hAnsiTheme="minorHAnsi"/>
                <w:lang w:val="en-GB"/>
              </w:rPr>
              <w:t>At least one number</w:t>
            </w:r>
          </w:p>
          <w:p w14:paraId="712282AA" w14:textId="77777777" w:rsidR="00BC4530" w:rsidRDefault="00BC4530" w:rsidP="00BC4530">
            <w:pPr>
              <w:pStyle w:val="ListParagraph"/>
              <w:numPr>
                <w:ilvl w:val="0"/>
                <w:numId w:val="4"/>
              </w:numPr>
              <w:rPr>
                <w:rFonts w:asciiTheme="minorHAnsi" w:hAnsiTheme="minorHAnsi"/>
                <w:lang w:val="en-GB"/>
              </w:rPr>
            </w:pPr>
            <w:r>
              <w:rPr>
                <w:rFonts w:asciiTheme="minorHAnsi" w:hAnsiTheme="minorHAnsi"/>
                <w:lang w:val="en-GB"/>
              </w:rPr>
              <w:t>At least one special character</w:t>
            </w:r>
          </w:p>
          <w:p w14:paraId="6871523A" w14:textId="366A41E1" w:rsidR="00BC4530" w:rsidRPr="00D81A60" w:rsidRDefault="00BC4530" w:rsidP="00BC4530">
            <w:pPr>
              <w:pStyle w:val="ListParagraph"/>
              <w:numPr>
                <w:ilvl w:val="0"/>
                <w:numId w:val="4"/>
              </w:numPr>
              <w:rPr>
                <w:rFonts w:asciiTheme="minorHAnsi" w:hAnsiTheme="minorHAnsi"/>
                <w:lang w:val="en-GB"/>
              </w:rPr>
            </w:pPr>
            <w:r>
              <w:rPr>
                <w:rFonts w:asciiTheme="minorHAnsi" w:hAnsiTheme="minorHAnsi"/>
                <w:lang w:val="en-GB"/>
              </w:rPr>
              <w:t>No spaces</w:t>
            </w:r>
          </w:p>
        </w:tc>
        <w:sdt>
          <w:sdtPr>
            <w:rPr>
              <w:rFonts w:asciiTheme="minorHAnsi" w:hAnsiTheme="minorHAnsi"/>
              <w:lang w:val="en-GB"/>
            </w:rPr>
            <w:id w:val="16671619"/>
            <w:placeholder>
              <w:docPart w:val="305AC96F5DF24C648C70181CE6164448"/>
            </w:placeholder>
            <w:dropDownList>
              <w:listItem w:displayText="High" w:value="High"/>
              <w:listItem w:displayText="Medium" w:value="Medium"/>
              <w:listItem w:displayText="Low" w:value="Low"/>
            </w:dropDownList>
          </w:sdtPr>
          <w:sdtEndPr/>
          <w:sdtContent>
            <w:tc>
              <w:tcPr>
                <w:tcW w:w="1943" w:type="dxa"/>
                <w:shd w:val="clear" w:color="auto" w:fill="auto"/>
              </w:tcPr>
              <w:p w14:paraId="5E6C6DEF" w14:textId="73314FCB" w:rsidR="00BC4530" w:rsidRDefault="00BC4530" w:rsidP="00BC453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00C25520" w14:textId="28848F6F" w:rsidR="00BC4530" w:rsidRDefault="00BC4530" w:rsidP="00BC4530">
            <w:pPr>
              <w:rPr>
                <w:rFonts w:asciiTheme="minorHAnsi" w:hAnsiTheme="minorHAnsi"/>
                <w:lang w:val="en-GB"/>
              </w:rPr>
            </w:pPr>
            <w:r>
              <w:rPr>
                <w:rFonts w:asciiTheme="minorHAnsi" w:hAnsiTheme="minorHAnsi"/>
                <w:lang w:val="en-GB"/>
              </w:rPr>
              <w:t>For data security purposes</w:t>
            </w:r>
          </w:p>
        </w:tc>
      </w:tr>
      <w:tr w:rsidR="00BC4530" w:rsidRPr="00C83430" w14:paraId="50AF388C" w14:textId="77777777" w:rsidTr="00205241">
        <w:trPr>
          <w:cantSplit/>
        </w:trPr>
        <w:tc>
          <w:tcPr>
            <w:tcW w:w="1975" w:type="dxa"/>
            <w:shd w:val="clear" w:color="auto" w:fill="auto"/>
          </w:tcPr>
          <w:p w14:paraId="20C9111B"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5CA1F4F9" w14:textId="09441118" w:rsidR="00BC4530" w:rsidRDefault="00BC4530" w:rsidP="00BC4530">
            <w:pPr>
              <w:rPr>
                <w:rFonts w:asciiTheme="minorHAnsi" w:hAnsiTheme="minorHAnsi"/>
                <w:lang w:val="en-GB"/>
              </w:rPr>
            </w:pPr>
            <w:r>
              <w:rPr>
                <w:rFonts w:asciiTheme="minorHAnsi" w:hAnsiTheme="minorHAnsi"/>
                <w:lang w:val="en-GB"/>
              </w:rPr>
              <w:t>Contain a page to explain data usage and cookies for the application</w:t>
            </w:r>
          </w:p>
        </w:tc>
        <w:sdt>
          <w:sdtPr>
            <w:rPr>
              <w:rFonts w:asciiTheme="minorHAnsi" w:hAnsiTheme="minorHAnsi"/>
              <w:lang w:val="en-GB"/>
            </w:rPr>
            <w:id w:val="-1221902489"/>
            <w:placeholder>
              <w:docPart w:val="4219106FADAB44649116040DB4159528"/>
            </w:placeholder>
            <w:dropDownList>
              <w:listItem w:displayText="High" w:value="High"/>
              <w:listItem w:displayText="Medium" w:value="Medium"/>
              <w:listItem w:displayText="Low" w:value="Low"/>
            </w:dropDownList>
          </w:sdtPr>
          <w:sdtEndPr/>
          <w:sdtContent>
            <w:tc>
              <w:tcPr>
                <w:tcW w:w="1943" w:type="dxa"/>
                <w:shd w:val="clear" w:color="auto" w:fill="auto"/>
              </w:tcPr>
              <w:p w14:paraId="4C3FEF30" w14:textId="1277AD27" w:rsidR="00BC4530" w:rsidRDefault="00BC4530" w:rsidP="00BC453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4BC7F282" w14:textId="0FF78A12" w:rsidR="00BC4530" w:rsidRDefault="00BC4530" w:rsidP="00BC4530">
            <w:pPr>
              <w:rPr>
                <w:rFonts w:asciiTheme="minorHAnsi" w:hAnsiTheme="minorHAnsi"/>
                <w:lang w:val="en-GB"/>
              </w:rPr>
            </w:pPr>
            <w:r>
              <w:rPr>
                <w:rFonts w:asciiTheme="minorHAnsi" w:hAnsiTheme="minorHAnsi"/>
                <w:lang w:val="en-GB"/>
              </w:rPr>
              <w:t>Regulatory requirements</w:t>
            </w:r>
          </w:p>
        </w:tc>
      </w:tr>
      <w:tr w:rsidR="00BC4530" w:rsidRPr="00C83430" w14:paraId="5689D3F3" w14:textId="77777777" w:rsidTr="00205241">
        <w:trPr>
          <w:cantSplit/>
        </w:trPr>
        <w:tc>
          <w:tcPr>
            <w:tcW w:w="1975" w:type="dxa"/>
            <w:shd w:val="clear" w:color="auto" w:fill="auto"/>
          </w:tcPr>
          <w:p w14:paraId="7B96C534"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62185100" w14:textId="31BFADB7" w:rsidR="00BC4530" w:rsidRDefault="00BC4530" w:rsidP="00BC4530">
            <w:pPr>
              <w:rPr>
                <w:rFonts w:asciiTheme="minorHAnsi" w:hAnsiTheme="minorHAnsi"/>
                <w:lang w:val="en-GB"/>
              </w:rPr>
            </w:pPr>
            <w:r>
              <w:rPr>
                <w:rFonts w:asciiTheme="minorHAnsi" w:hAnsiTheme="minorHAnsi"/>
                <w:lang w:val="en-GB"/>
              </w:rPr>
              <w:t>All pages displaying any patient data or user data can only be visible if logged in</w:t>
            </w:r>
          </w:p>
        </w:tc>
        <w:sdt>
          <w:sdtPr>
            <w:rPr>
              <w:rFonts w:asciiTheme="minorHAnsi" w:hAnsiTheme="minorHAnsi"/>
              <w:lang w:val="en-GB"/>
            </w:rPr>
            <w:id w:val="-1596391402"/>
            <w:placeholder>
              <w:docPart w:val="C1E883A6EEB04C1AB63264EED9599CE5"/>
            </w:placeholder>
            <w:dropDownList>
              <w:listItem w:displayText="High" w:value="High"/>
              <w:listItem w:displayText="Medium" w:value="Medium"/>
              <w:listItem w:displayText="Low" w:value="Low"/>
            </w:dropDownList>
          </w:sdtPr>
          <w:sdtEndPr/>
          <w:sdtContent>
            <w:tc>
              <w:tcPr>
                <w:tcW w:w="1943" w:type="dxa"/>
                <w:shd w:val="clear" w:color="auto" w:fill="auto"/>
              </w:tcPr>
              <w:p w14:paraId="59E8699B" w14:textId="231AF127" w:rsidR="00BC4530" w:rsidRDefault="00BC4530" w:rsidP="00BC453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44283BC5" w14:textId="5165FB78" w:rsidR="00BC4530" w:rsidRDefault="00BC4530" w:rsidP="00BC4530">
            <w:pPr>
              <w:rPr>
                <w:rFonts w:asciiTheme="minorHAnsi" w:hAnsiTheme="minorHAnsi"/>
                <w:lang w:val="en-GB"/>
              </w:rPr>
            </w:pPr>
            <w:r>
              <w:rPr>
                <w:rFonts w:asciiTheme="minorHAnsi" w:hAnsiTheme="minorHAnsi"/>
                <w:lang w:val="en-GB"/>
              </w:rPr>
              <w:t>For data security purposes</w:t>
            </w:r>
          </w:p>
        </w:tc>
      </w:tr>
      <w:tr w:rsidR="00BC4530" w:rsidRPr="00C83430" w14:paraId="2F24A5BD" w14:textId="77777777" w:rsidTr="00205241">
        <w:trPr>
          <w:cantSplit/>
        </w:trPr>
        <w:tc>
          <w:tcPr>
            <w:tcW w:w="1975" w:type="dxa"/>
            <w:shd w:val="clear" w:color="auto" w:fill="auto"/>
          </w:tcPr>
          <w:p w14:paraId="6D504A9B"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3C4B1C70" w14:textId="20E7B3B4" w:rsidR="00BC4530" w:rsidRDefault="00BC4530" w:rsidP="00BC4530">
            <w:pPr>
              <w:rPr>
                <w:rFonts w:asciiTheme="minorHAnsi" w:hAnsiTheme="minorHAnsi"/>
                <w:lang w:val="en-GB"/>
              </w:rPr>
            </w:pPr>
            <w:r>
              <w:rPr>
                <w:rFonts w:asciiTheme="minorHAnsi" w:hAnsiTheme="minorHAnsi"/>
                <w:lang w:val="en-GB"/>
              </w:rPr>
              <w:t>If no activity in the last 5 minutes display a pop-up warning that the user will be logged out in 2 minutes time</w:t>
            </w:r>
          </w:p>
        </w:tc>
        <w:sdt>
          <w:sdtPr>
            <w:rPr>
              <w:rFonts w:asciiTheme="minorHAnsi" w:hAnsiTheme="minorHAnsi"/>
              <w:lang w:val="en-GB"/>
            </w:rPr>
            <w:id w:val="-1035423893"/>
            <w:placeholder>
              <w:docPart w:val="930B0B0483E24707959BC71F025DAE4D"/>
            </w:placeholder>
            <w:dropDownList>
              <w:listItem w:displayText="High" w:value="High"/>
              <w:listItem w:displayText="Medium" w:value="Medium"/>
              <w:listItem w:displayText="Low" w:value="Low"/>
            </w:dropDownList>
          </w:sdtPr>
          <w:sdtEndPr/>
          <w:sdtContent>
            <w:tc>
              <w:tcPr>
                <w:tcW w:w="1943" w:type="dxa"/>
                <w:shd w:val="clear" w:color="auto" w:fill="auto"/>
              </w:tcPr>
              <w:p w14:paraId="288EBF8B" w14:textId="02B551AF" w:rsidR="00BC4530" w:rsidRDefault="00BC4530" w:rsidP="00BC453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0756FC95" w14:textId="3935BCBD" w:rsidR="00BC4530" w:rsidRDefault="00BC4530" w:rsidP="00BC4530">
            <w:pPr>
              <w:rPr>
                <w:rFonts w:asciiTheme="minorHAnsi" w:hAnsiTheme="minorHAnsi"/>
                <w:lang w:val="en-GB"/>
              </w:rPr>
            </w:pPr>
            <w:r>
              <w:rPr>
                <w:rFonts w:asciiTheme="minorHAnsi" w:hAnsiTheme="minorHAnsi"/>
                <w:lang w:val="en-GB"/>
              </w:rPr>
              <w:t>For data security purposes</w:t>
            </w:r>
          </w:p>
        </w:tc>
      </w:tr>
      <w:tr w:rsidR="00BC4530" w:rsidRPr="00C83430" w14:paraId="61499442" w14:textId="77777777" w:rsidTr="00205241">
        <w:trPr>
          <w:cantSplit/>
        </w:trPr>
        <w:tc>
          <w:tcPr>
            <w:tcW w:w="1975" w:type="dxa"/>
            <w:shd w:val="clear" w:color="auto" w:fill="auto"/>
          </w:tcPr>
          <w:p w14:paraId="117057B1" w14:textId="77777777" w:rsidR="00BC4530" w:rsidRPr="0011700E" w:rsidRDefault="00BC4530" w:rsidP="00BC4530">
            <w:pPr>
              <w:pStyle w:val="ListParagraph"/>
              <w:numPr>
                <w:ilvl w:val="0"/>
                <w:numId w:val="3"/>
              </w:numPr>
              <w:rPr>
                <w:rFonts w:asciiTheme="minorHAnsi" w:hAnsiTheme="minorHAnsi"/>
                <w:lang w:val="en-GB"/>
              </w:rPr>
            </w:pPr>
          </w:p>
        </w:tc>
        <w:tc>
          <w:tcPr>
            <w:tcW w:w="4149" w:type="dxa"/>
            <w:shd w:val="clear" w:color="auto" w:fill="auto"/>
          </w:tcPr>
          <w:p w14:paraId="1DE0E9C2" w14:textId="4443B736" w:rsidR="00BC4530" w:rsidRDefault="00BC4530" w:rsidP="00BC4530">
            <w:pPr>
              <w:rPr>
                <w:rFonts w:asciiTheme="minorHAnsi" w:hAnsiTheme="minorHAnsi"/>
                <w:lang w:val="en-GB"/>
              </w:rPr>
            </w:pPr>
            <w:r>
              <w:rPr>
                <w:rFonts w:asciiTheme="minorHAnsi" w:hAnsiTheme="minorHAnsi"/>
                <w:lang w:val="en-GB"/>
              </w:rPr>
              <w:t>Auto log the user out if no activity for 7 minutes</w:t>
            </w:r>
          </w:p>
        </w:tc>
        <w:sdt>
          <w:sdtPr>
            <w:rPr>
              <w:rFonts w:asciiTheme="minorHAnsi" w:hAnsiTheme="minorHAnsi"/>
              <w:lang w:val="en-GB"/>
            </w:rPr>
            <w:id w:val="-374074291"/>
            <w:placeholder>
              <w:docPart w:val="468C4818DCAF45E8A1BBB57DA8ACF226"/>
            </w:placeholder>
            <w:dropDownList>
              <w:listItem w:displayText="High" w:value="High"/>
              <w:listItem w:displayText="Medium" w:value="Medium"/>
              <w:listItem w:displayText="Low" w:value="Low"/>
            </w:dropDownList>
          </w:sdtPr>
          <w:sdtEndPr/>
          <w:sdtContent>
            <w:tc>
              <w:tcPr>
                <w:tcW w:w="1943" w:type="dxa"/>
                <w:shd w:val="clear" w:color="auto" w:fill="auto"/>
              </w:tcPr>
              <w:p w14:paraId="587483C1" w14:textId="3BFB158E" w:rsidR="00BC4530" w:rsidRDefault="00BC4530" w:rsidP="00BC453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08EF5982" w14:textId="0B772533" w:rsidR="00BC4530" w:rsidRDefault="00BC4530" w:rsidP="00BC4530">
            <w:pPr>
              <w:rPr>
                <w:rFonts w:asciiTheme="minorHAnsi" w:hAnsiTheme="minorHAnsi"/>
                <w:lang w:val="en-GB"/>
              </w:rPr>
            </w:pPr>
            <w:r>
              <w:rPr>
                <w:rFonts w:asciiTheme="minorHAnsi" w:hAnsiTheme="minorHAnsi"/>
                <w:lang w:val="en-GB"/>
              </w:rPr>
              <w:t>For data security purposes</w:t>
            </w:r>
          </w:p>
        </w:tc>
      </w:tr>
    </w:tbl>
    <w:p w14:paraId="5DD159EC" w14:textId="77777777" w:rsidR="00DC423B" w:rsidRPr="00C83430" w:rsidRDefault="00DC423B" w:rsidP="00DC423B">
      <w:pPr>
        <w:pStyle w:val="Heading1"/>
        <w:numPr>
          <w:ilvl w:val="0"/>
          <w:numId w:val="1"/>
        </w:numPr>
        <w:rPr>
          <w:rFonts w:asciiTheme="minorHAnsi" w:hAnsiTheme="minorHAnsi"/>
          <w:lang w:val="en-GB"/>
        </w:rPr>
      </w:pPr>
      <w:bookmarkStart w:id="28" w:name="_Toc9346720"/>
      <w:r w:rsidRPr="00C83430">
        <w:rPr>
          <w:rFonts w:asciiTheme="minorHAnsi" w:hAnsiTheme="minorHAnsi"/>
          <w:lang w:val="en-GB"/>
        </w:rPr>
        <w:t>Common Technical Requirements for the system</w:t>
      </w:r>
      <w:bookmarkEnd w:id="28"/>
    </w:p>
    <w:p w14:paraId="4373A5AD" w14:textId="77777777" w:rsidR="00DC423B" w:rsidRDefault="00DC423B" w:rsidP="00DC423B">
      <w:pPr>
        <w:rPr>
          <w:rFonts w:asciiTheme="minorHAnsi" w:hAnsiTheme="minorHAnsi"/>
          <w:lang w:val="en-GB"/>
        </w:rPr>
      </w:pPr>
      <w:r w:rsidRPr="00C83430">
        <w:rPr>
          <w:rFonts w:asciiTheme="minorHAnsi" w:hAnsiTheme="minorHAnsi"/>
          <w:lang w:val="en-GB"/>
        </w:rPr>
        <w:t xml:space="preserve">The following sections define requirements that are Common and Technical and that apply to the whole system. </w:t>
      </w:r>
    </w:p>
    <w:tbl>
      <w:tblPr>
        <w:tblW w:w="949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178"/>
        <w:gridCol w:w="1951"/>
        <w:gridCol w:w="1384"/>
      </w:tblGrid>
      <w:tr w:rsidR="00282A96" w:rsidRPr="00C83430" w14:paraId="474C9AE7" w14:textId="77777777" w:rsidTr="0011700E">
        <w:trPr>
          <w:cantSplit/>
          <w:tblHeader/>
        </w:trPr>
        <w:tc>
          <w:tcPr>
            <w:tcW w:w="1985" w:type="dxa"/>
            <w:shd w:val="clear" w:color="auto" w:fill="660033"/>
          </w:tcPr>
          <w:p w14:paraId="46A7A9C0"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ID</w:t>
            </w:r>
          </w:p>
        </w:tc>
        <w:tc>
          <w:tcPr>
            <w:tcW w:w="4178" w:type="dxa"/>
            <w:shd w:val="clear" w:color="auto" w:fill="660033"/>
          </w:tcPr>
          <w:p w14:paraId="292804AA"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Description</w:t>
            </w:r>
          </w:p>
        </w:tc>
        <w:tc>
          <w:tcPr>
            <w:tcW w:w="1951" w:type="dxa"/>
            <w:shd w:val="clear" w:color="auto" w:fill="660033"/>
          </w:tcPr>
          <w:p w14:paraId="7F47C665"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Risk Severity</w:t>
            </w:r>
          </w:p>
        </w:tc>
        <w:tc>
          <w:tcPr>
            <w:tcW w:w="1384" w:type="dxa"/>
            <w:shd w:val="clear" w:color="auto" w:fill="660033"/>
          </w:tcPr>
          <w:p w14:paraId="7F930C52"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Comment</w:t>
            </w:r>
          </w:p>
        </w:tc>
      </w:tr>
      <w:tr w:rsidR="00250735" w:rsidRPr="00C83430" w14:paraId="2561323E" w14:textId="77777777" w:rsidTr="0011700E">
        <w:trPr>
          <w:cantSplit/>
        </w:trPr>
        <w:tc>
          <w:tcPr>
            <w:tcW w:w="1985" w:type="dxa"/>
            <w:shd w:val="clear" w:color="auto" w:fill="auto"/>
          </w:tcPr>
          <w:p w14:paraId="60DF6629"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755F0F5A" w14:textId="77777777" w:rsidR="00250735" w:rsidRDefault="00250735" w:rsidP="00250735">
            <w:pPr>
              <w:rPr>
                <w:rFonts w:asciiTheme="minorHAnsi" w:hAnsiTheme="minorHAnsi"/>
                <w:lang w:val="en-GB"/>
              </w:rPr>
            </w:pPr>
            <w:r>
              <w:rPr>
                <w:rFonts w:asciiTheme="minorHAnsi" w:hAnsiTheme="minorHAnsi"/>
                <w:lang w:val="en-GB"/>
              </w:rPr>
              <w:t>All identifiable data to be encrypted at rest</w:t>
            </w:r>
          </w:p>
        </w:tc>
        <w:sdt>
          <w:sdtPr>
            <w:rPr>
              <w:rFonts w:asciiTheme="minorHAnsi" w:hAnsiTheme="minorHAnsi"/>
              <w:lang w:val="en-GB"/>
            </w:rPr>
            <w:id w:val="-921870403"/>
            <w:placeholder>
              <w:docPart w:val="20BB6E16F14D478290BB2996A056E051"/>
            </w:placeholder>
            <w:dropDownList>
              <w:listItem w:displayText="High" w:value="High"/>
              <w:listItem w:displayText="Medium" w:value="Medium"/>
              <w:listItem w:displayText="Low" w:value="Low"/>
            </w:dropDownList>
          </w:sdtPr>
          <w:sdtEndPr/>
          <w:sdtContent>
            <w:tc>
              <w:tcPr>
                <w:tcW w:w="1951" w:type="dxa"/>
                <w:shd w:val="clear" w:color="auto" w:fill="auto"/>
              </w:tcPr>
              <w:p w14:paraId="5ADCF571" w14:textId="77777777" w:rsidR="00250735" w:rsidRPr="00282A96" w:rsidRDefault="004D3973" w:rsidP="00250735">
                <w:pPr>
                  <w:rPr>
                    <w:rFonts w:asciiTheme="minorHAnsi" w:hAnsiTheme="minorHAnsi"/>
                    <w:lang w:val="en-GB"/>
                  </w:rPr>
                </w:pPr>
                <w:r>
                  <w:rPr>
                    <w:rFonts w:asciiTheme="minorHAnsi" w:hAnsiTheme="minorHAnsi"/>
                    <w:lang w:val="en-GB"/>
                  </w:rPr>
                  <w:t>High</w:t>
                </w:r>
              </w:p>
            </w:tc>
          </w:sdtContent>
        </w:sdt>
        <w:tc>
          <w:tcPr>
            <w:tcW w:w="1384" w:type="dxa"/>
            <w:shd w:val="clear" w:color="auto" w:fill="auto"/>
          </w:tcPr>
          <w:p w14:paraId="69C0D2BB" w14:textId="77777777" w:rsidR="00250735" w:rsidRDefault="00250735" w:rsidP="00250735">
            <w:pPr>
              <w:rPr>
                <w:rFonts w:asciiTheme="minorHAnsi" w:hAnsiTheme="minorHAnsi"/>
                <w:lang w:val="en-GB"/>
              </w:rPr>
            </w:pPr>
            <w:r>
              <w:rPr>
                <w:rFonts w:asciiTheme="minorHAnsi" w:hAnsiTheme="minorHAnsi"/>
                <w:lang w:val="en-GB"/>
              </w:rPr>
              <w:t>For data security purposes</w:t>
            </w:r>
          </w:p>
        </w:tc>
      </w:tr>
      <w:tr w:rsidR="00250735" w:rsidRPr="00C83430" w14:paraId="72B491BC" w14:textId="77777777" w:rsidTr="0011700E">
        <w:trPr>
          <w:cantSplit/>
        </w:trPr>
        <w:tc>
          <w:tcPr>
            <w:tcW w:w="1985" w:type="dxa"/>
            <w:shd w:val="clear" w:color="auto" w:fill="auto"/>
          </w:tcPr>
          <w:p w14:paraId="1CD133FD"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20C444FB" w14:textId="77777777" w:rsidR="00250735" w:rsidRDefault="00250735" w:rsidP="00250735">
            <w:pPr>
              <w:rPr>
                <w:rFonts w:asciiTheme="minorHAnsi" w:hAnsiTheme="minorHAnsi"/>
                <w:lang w:val="en-GB"/>
              </w:rPr>
            </w:pPr>
            <w:r>
              <w:rPr>
                <w:rFonts w:asciiTheme="minorHAnsi" w:hAnsiTheme="minorHAnsi"/>
                <w:lang w:val="en-GB"/>
              </w:rPr>
              <w:t>The application should only be accessible over a secure (https) connection</w:t>
            </w:r>
          </w:p>
        </w:tc>
        <w:sdt>
          <w:sdtPr>
            <w:rPr>
              <w:rFonts w:asciiTheme="minorHAnsi" w:hAnsiTheme="minorHAnsi"/>
              <w:lang w:val="en-GB"/>
            </w:rPr>
            <w:id w:val="-665777009"/>
            <w:placeholder>
              <w:docPart w:val="EC095994DB854CAE80ABC3D5B2933A55"/>
            </w:placeholder>
            <w:dropDownList>
              <w:listItem w:displayText="High" w:value="High"/>
              <w:listItem w:displayText="Medium" w:value="Medium"/>
              <w:listItem w:displayText="Low" w:value="Low"/>
            </w:dropDownList>
          </w:sdtPr>
          <w:sdtEndPr/>
          <w:sdtContent>
            <w:tc>
              <w:tcPr>
                <w:tcW w:w="1951" w:type="dxa"/>
                <w:shd w:val="clear" w:color="auto" w:fill="auto"/>
              </w:tcPr>
              <w:p w14:paraId="24972362" w14:textId="77777777" w:rsidR="00250735" w:rsidRPr="00282A96" w:rsidRDefault="004D3973" w:rsidP="00250735">
                <w:pPr>
                  <w:rPr>
                    <w:rFonts w:asciiTheme="minorHAnsi" w:hAnsiTheme="minorHAnsi"/>
                    <w:lang w:val="en-GB"/>
                  </w:rPr>
                </w:pPr>
                <w:r>
                  <w:rPr>
                    <w:rFonts w:asciiTheme="minorHAnsi" w:hAnsiTheme="minorHAnsi"/>
                    <w:lang w:val="en-GB"/>
                  </w:rPr>
                  <w:t>High</w:t>
                </w:r>
              </w:p>
            </w:tc>
          </w:sdtContent>
        </w:sdt>
        <w:tc>
          <w:tcPr>
            <w:tcW w:w="1384" w:type="dxa"/>
            <w:shd w:val="clear" w:color="auto" w:fill="auto"/>
          </w:tcPr>
          <w:p w14:paraId="5535240B" w14:textId="77777777" w:rsidR="00250735" w:rsidRDefault="00250735" w:rsidP="00250735">
            <w:pPr>
              <w:rPr>
                <w:rFonts w:asciiTheme="minorHAnsi" w:hAnsiTheme="minorHAnsi"/>
                <w:lang w:val="en-GB"/>
              </w:rPr>
            </w:pPr>
            <w:r>
              <w:rPr>
                <w:rFonts w:asciiTheme="minorHAnsi" w:hAnsiTheme="minorHAnsi"/>
                <w:lang w:val="en-GB"/>
              </w:rPr>
              <w:t>For data security purposes</w:t>
            </w:r>
          </w:p>
        </w:tc>
      </w:tr>
      <w:tr w:rsidR="00250735" w:rsidRPr="00C83430" w14:paraId="17F74926" w14:textId="77777777" w:rsidTr="0011700E">
        <w:trPr>
          <w:cantSplit/>
        </w:trPr>
        <w:tc>
          <w:tcPr>
            <w:tcW w:w="1985" w:type="dxa"/>
            <w:shd w:val="clear" w:color="auto" w:fill="auto"/>
          </w:tcPr>
          <w:p w14:paraId="1447CE0A"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21B8091C" w14:textId="77777777" w:rsidR="00250735" w:rsidRPr="00282A96" w:rsidRDefault="00250735" w:rsidP="00250735">
            <w:pPr>
              <w:rPr>
                <w:rFonts w:asciiTheme="minorHAnsi" w:hAnsiTheme="minorHAnsi"/>
                <w:lang w:val="en-GB"/>
              </w:rPr>
            </w:pPr>
            <w:r>
              <w:rPr>
                <w:rFonts w:asciiTheme="minorHAnsi" w:hAnsiTheme="minorHAnsi"/>
                <w:lang w:val="en-GB"/>
              </w:rPr>
              <w:t>The application should be written in PHP v7.1</w:t>
            </w:r>
          </w:p>
        </w:tc>
        <w:sdt>
          <w:sdtPr>
            <w:rPr>
              <w:rFonts w:asciiTheme="minorHAnsi" w:hAnsiTheme="minorHAnsi"/>
              <w:lang w:val="en-GB"/>
            </w:rPr>
            <w:id w:val="1495534556"/>
            <w:placeholder>
              <w:docPart w:val="37D9342037E04E61A74CE3A81F9E7FBC"/>
            </w:placeholder>
            <w:dropDownList>
              <w:listItem w:displayText="High" w:value="High"/>
              <w:listItem w:displayText="Medium" w:value="Medium"/>
              <w:listItem w:displayText="Low" w:value="Low"/>
            </w:dropDownList>
          </w:sdtPr>
          <w:sdtEndPr/>
          <w:sdtContent>
            <w:tc>
              <w:tcPr>
                <w:tcW w:w="1951" w:type="dxa"/>
                <w:shd w:val="clear" w:color="auto" w:fill="auto"/>
              </w:tcPr>
              <w:p w14:paraId="2C4248D8" w14:textId="77777777" w:rsidR="00250735" w:rsidRPr="00282A96"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05F15FDD" w14:textId="77777777" w:rsidR="00250735" w:rsidRPr="00282A96" w:rsidRDefault="00250735" w:rsidP="00250735">
            <w:pPr>
              <w:rPr>
                <w:rFonts w:asciiTheme="minorHAnsi" w:hAnsiTheme="minorHAnsi"/>
                <w:lang w:val="en-GB"/>
              </w:rPr>
            </w:pPr>
            <w:r>
              <w:rPr>
                <w:rFonts w:asciiTheme="minorHAnsi" w:hAnsiTheme="minorHAnsi"/>
                <w:lang w:val="en-GB"/>
              </w:rPr>
              <w:t>PHP 7.1 is supported by all our servers</w:t>
            </w:r>
          </w:p>
        </w:tc>
      </w:tr>
      <w:tr w:rsidR="00250735" w:rsidRPr="00C83430" w14:paraId="79341F08" w14:textId="77777777" w:rsidTr="0011700E">
        <w:trPr>
          <w:cantSplit/>
        </w:trPr>
        <w:tc>
          <w:tcPr>
            <w:tcW w:w="1985" w:type="dxa"/>
            <w:shd w:val="clear" w:color="auto" w:fill="auto"/>
          </w:tcPr>
          <w:p w14:paraId="04BE0290"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0874F3EE" w14:textId="77777777" w:rsidR="00250735" w:rsidRDefault="00250735" w:rsidP="00250735">
            <w:pPr>
              <w:rPr>
                <w:rFonts w:asciiTheme="minorHAnsi" w:hAnsiTheme="minorHAnsi"/>
                <w:lang w:val="en-GB"/>
              </w:rPr>
            </w:pPr>
            <w:r>
              <w:rPr>
                <w:rFonts w:asciiTheme="minorHAnsi" w:hAnsiTheme="minorHAnsi"/>
                <w:lang w:val="en-GB"/>
              </w:rPr>
              <w:t>The application should use the Laravel 5.8 as the application framework</w:t>
            </w:r>
          </w:p>
        </w:tc>
        <w:sdt>
          <w:sdtPr>
            <w:rPr>
              <w:rFonts w:asciiTheme="minorHAnsi" w:hAnsiTheme="minorHAnsi"/>
              <w:lang w:val="en-GB"/>
            </w:rPr>
            <w:id w:val="-324662069"/>
            <w:placeholder>
              <w:docPart w:val="1264EA310897401B80633FA547FDD4ED"/>
            </w:placeholder>
            <w:dropDownList>
              <w:listItem w:displayText="High" w:value="High"/>
              <w:listItem w:displayText="Medium" w:value="Medium"/>
              <w:listItem w:displayText="Low" w:value="Low"/>
            </w:dropDownList>
          </w:sdtPr>
          <w:sdtEndPr/>
          <w:sdtContent>
            <w:tc>
              <w:tcPr>
                <w:tcW w:w="1951" w:type="dxa"/>
                <w:shd w:val="clear" w:color="auto" w:fill="auto"/>
              </w:tcPr>
              <w:p w14:paraId="09BEABFC" w14:textId="77777777" w:rsidR="00250735" w:rsidRPr="00282A96"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72D890B3" w14:textId="77777777" w:rsidR="00250735" w:rsidRPr="00282A96" w:rsidRDefault="00250735" w:rsidP="00250735">
            <w:pPr>
              <w:rPr>
                <w:rFonts w:asciiTheme="minorHAnsi" w:hAnsiTheme="minorHAnsi"/>
                <w:lang w:val="en-GB"/>
              </w:rPr>
            </w:pPr>
            <w:r>
              <w:rPr>
                <w:rFonts w:asciiTheme="minorHAnsi" w:hAnsiTheme="minorHAnsi"/>
                <w:lang w:val="en-GB"/>
              </w:rPr>
              <w:t>This is a common framework that should be used where possible.</w:t>
            </w:r>
          </w:p>
        </w:tc>
      </w:tr>
      <w:tr w:rsidR="00250735" w:rsidRPr="00C83430" w14:paraId="7D286B82" w14:textId="77777777" w:rsidTr="0011700E">
        <w:trPr>
          <w:cantSplit/>
        </w:trPr>
        <w:tc>
          <w:tcPr>
            <w:tcW w:w="1985" w:type="dxa"/>
            <w:shd w:val="clear" w:color="auto" w:fill="auto"/>
          </w:tcPr>
          <w:p w14:paraId="5F97676C"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4E677B44" w14:textId="77777777" w:rsidR="00250735" w:rsidRDefault="00250735" w:rsidP="00250735">
            <w:pPr>
              <w:rPr>
                <w:rFonts w:asciiTheme="minorHAnsi" w:hAnsiTheme="minorHAnsi"/>
                <w:lang w:val="en-GB"/>
              </w:rPr>
            </w:pPr>
            <w:r>
              <w:rPr>
                <w:rFonts w:asciiTheme="minorHAnsi" w:hAnsiTheme="minorHAnsi"/>
                <w:lang w:val="en-GB"/>
              </w:rPr>
              <w:t>Application usable via Chrome version 74.0.3729.157</w:t>
            </w:r>
            <w:r>
              <w:rPr>
                <w:rFonts w:ascii="Segoe UI" w:hAnsi="Segoe UI"/>
                <w:color w:val="5F6368"/>
                <w:sz w:val="20"/>
                <w:szCs w:val="20"/>
              </w:rPr>
              <w:t xml:space="preserve"> at a minimum</w:t>
            </w:r>
          </w:p>
        </w:tc>
        <w:sdt>
          <w:sdtPr>
            <w:rPr>
              <w:rFonts w:asciiTheme="minorHAnsi" w:hAnsiTheme="minorHAnsi"/>
              <w:lang w:val="en-GB"/>
            </w:rPr>
            <w:id w:val="748924137"/>
            <w:placeholder>
              <w:docPart w:val="C0BCA54DF4E84A6CA87F25F49257EB1E"/>
            </w:placeholder>
            <w:dropDownList>
              <w:listItem w:displayText="High" w:value="High"/>
              <w:listItem w:displayText="Medium" w:value="Medium"/>
              <w:listItem w:displayText="Low" w:value="Low"/>
            </w:dropDownList>
          </w:sdtPr>
          <w:sdtEndPr/>
          <w:sdtContent>
            <w:tc>
              <w:tcPr>
                <w:tcW w:w="1951" w:type="dxa"/>
                <w:shd w:val="clear" w:color="auto" w:fill="auto"/>
              </w:tcPr>
              <w:p w14:paraId="72F0C228"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19556C4C"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19E23BF3" w14:textId="77777777" w:rsidTr="0011700E">
        <w:trPr>
          <w:cantSplit/>
        </w:trPr>
        <w:tc>
          <w:tcPr>
            <w:tcW w:w="1985" w:type="dxa"/>
            <w:shd w:val="clear" w:color="auto" w:fill="auto"/>
          </w:tcPr>
          <w:p w14:paraId="12B15A82"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38E9DF81" w14:textId="77777777" w:rsidR="00250735" w:rsidRDefault="00250735" w:rsidP="00250735">
            <w:pPr>
              <w:rPr>
                <w:rFonts w:asciiTheme="minorHAnsi" w:hAnsiTheme="minorHAnsi"/>
                <w:lang w:val="en-GB"/>
              </w:rPr>
            </w:pPr>
            <w:r>
              <w:rPr>
                <w:rFonts w:asciiTheme="minorHAnsi" w:hAnsiTheme="minorHAnsi"/>
                <w:lang w:val="en-GB"/>
              </w:rPr>
              <w:t>Application usable via Firefox version 67.0 at a minimum</w:t>
            </w:r>
          </w:p>
        </w:tc>
        <w:sdt>
          <w:sdtPr>
            <w:rPr>
              <w:rFonts w:asciiTheme="minorHAnsi" w:hAnsiTheme="minorHAnsi"/>
              <w:lang w:val="en-GB"/>
            </w:rPr>
            <w:id w:val="-495642660"/>
            <w:placeholder>
              <w:docPart w:val="257DA16C6D7847EB81D46569B1A34284"/>
            </w:placeholder>
            <w:dropDownList>
              <w:listItem w:displayText="High" w:value="High"/>
              <w:listItem w:displayText="Medium" w:value="Medium"/>
              <w:listItem w:displayText="Low" w:value="Low"/>
            </w:dropDownList>
          </w:sdtPr>
          <w:sdtEndPr/>
          <w:sdtContent>
            <w:tc>
              <w:tcPr>
                <w:tcW w:w="1951" w:type="dxa"/>
                <w:shd w:val="clear" w:color="auto" w:fill="auto"/>
              </w:tcPr>
              <w:p w14:paraId="7F302D21"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76403FF3"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4285B323" w14:textId="77777777" w:rsidTr="0011700E">
        <w:trPr>
          <w:cantSplit/>
        </w:trPr>
        <w:tc>
          <w:tcPr>
            <w:tcW w:w="1985" w:type="dxa"/>
            <w:shd w:val="clear" w:color="auto" w:fill="auto"/>
          </w:tcPr>
          <w:p w14:paraId="172297B2"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252246E8" w14:textId="77777777" w:rsidR="00250735" w:rsidRDefault="00250735" w:rsidP="00250735">
            <w:pPr>
              <w:rPr>
                <w:rFonts w:asciiTheme="minorHAnsi" w:hAnsiTheme="minorHAnsi"/>
                <w:lang w:val="en-GB"/>
              </w:rPr>
            </w:pPr>
            <w:r>
              <w:rPr>
                <w:rFonts w:asciiTheme="minorHAnsi" w:hAnsiTheme="minorHAnsi"/>
                <w:lang w:val="en-GB"/>
              </w:rPr>
              <w:t>Application usable via Internet Explorer version 11.766 at a minimum</w:t>
            </w:r>
          </w:p>
        </w:tc>
        <w:sdt>
          <w:sdtPr>
            <w:rPr>
              <w:rFonts w:asciiTheme="minorHAnsi" w:hAnsiTheme="minorHAnsi"/>
              <w:lang w:val="en-GB"/>
            </w:rPr>
            <w:id w:val="-1070736512"/>
            <w:placeholder>
              <w:docPart w:val="6C78F23C185D43D58AB101C25E0CE225"/>
            </w:placeholder>
            <w:dropDownList>
              <w:listItem w:displayText="High" w:value="High"/>
              <w:listItem w:displayText="Medium" w:value="Medium"/>
              <w:listItem w:displayText="Low" w:value="Low"/>
            </w:dropDownList>
          </w:sdtPr>
          <w:sdtEndPr/>
          <w:sdtContent>
            <w:tc>
              <w:tcPr>
                <w:tcW w:w="1951" w:type="dxa"/>
                <w:shd w:val="clear" w:color="auto" w:fill="auto"/>
              </w:tcPr>
              <w:p w14:paraId="2F06F172"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386980F9"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06F54454" w14:textId="77777777" w:rsidTr="0011700E">
        <w:trPr>
          <w:cantSplit/>
        </w:trPr>
        <w:tc>
          <w:tcPr>
            <w:tcW w:w="1985" w:type="dxa"/>
            <w:shd w:val="clear" w:color="auto" w:fill="auto"/>
          </w:tcPr>
          <w:p w14:paraId="1E362806"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1EAA2DA5" w14:textId="77777777" w:rsidR="00250735" w:rsidRDefault="00250735" w:rsidP="00250735">
            <w:pPr>
              <w:rPr>
                <w:rFonts w:asciiTheme="minorHAnsi" w:hAnsiTheme="minorHAnsi"/>
                <w:lang w:val="en-GB"/>
              </w:rPr>
            </w:pPr>
            <w:r>
              <w:rPr>
                <w:rFonts w:asciiTheme="minorHAnsi" w:hAnsiTheme="minorHAnsi"/>
                <w:lang w:val="en-GB"/>
              </w:rPr>
              <w:t xml:space="preserve">Application usable via Edge version </w:t>
            </w:r>
            <w:r w:rsidRPr="00250735">
              <w:rPr>
                <w:rFonts w:asciiTheme="minorHAnsi" w:hAnsiTheme="minorHAnsi"/>
                <w:lang w:val="en-GB"/>
              </w:rPr>
              <w:t>42.17134.1.0</w:t>
            </w:r>
            <w:r>
              <w:rPr>
                <w:rFonts w:asciiTheme="minorHAnsi" w:hAnsiTheme="minorHAnsi"/>
                <w:lang w:val="en-GB"/>
              </w:rPr>
              <w:t xml:space="preserve"> at a minimum</w:t>
            </w:r>
          </w:p>
        </w:tc>
        <w:sdt>
          <w:sdtPr>
            <w:rPr>
              <w:rFonts w:asciiTheme="minorHAnsi" w:hAnsiTheme="minorHAnsi"/>
              <w:lang w:val="en-GB"/>
            </w:rPr>
            <w:id w:val="1049414477"/>
            <w:placeholder>
              <w:docPart w:val="3837BDF5F3E2446293EC9129238F78CE"/>
            </w:placeholder>
            <w:dropDownList>
              <w:listItem w:displayText="High" w:value="High"/>
              <w:listItem w:displayText="Medium" w:value="Medium"/>
              <w:listItem w:displayText="Low" w:value="Low"/>
            </w:dropDownList>
          </w:sdtPr>
          <w:sdtEndPr/>
          <w:sdtContent>
            <w:tc>
              <w:tcPr>
                <w:tcW w:w="1951" w:type="dxa"/>
                <w:shd w:val="clear" w:color="auto" w:fill="auto"/>
              </w:tcPr>
              <w:p w14:paraId="01A5E704"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549C3049"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7F0DC5ED" w14:textId="77777777" w:rsidTr="0011700E">
        <w:trPr>
          <w:cantSplit/>
        </w:trPr>
        <w:tc>
          <w:tcPr>
            <w:tcW w:w="1985" w:type="dxa"/>
            <w:shd w:val="clear" w:color="auto" w:fill="auto"/>
          </w:tcPr>
          <w:p w14:paraId="0A4B075C"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7B661AC7" w14:textId="77777777" w:rsidR="00250735" w:rsidRDefault="00250735" w:rsidP="00250735">
            <w:pPr>
              <w:rPr>
                <w:rFonts w:asciiTheme="minorHAnsi" w:hAnsiTheme="minorHAnsi"/>
                <w:lang w:val="en-GB"/>
              </w:rPr>
            </w:pPr>
            <w:r>
              <w:rPr>
                <w:rFonts w:asciiTheme="minorHAnsi" w:hAnsiTheme="minorHAnsi"/>
                <w:lang w:val="en-GB"/>
              </w:rPr>
              <w:t>Application usable via Safari version 1.2 (windows) at a minimum</w:t>
            </w:r>
          </w:p>
        </w:tc>
        <w:sdt>
          <w:sdtPr>
            <w:rPr>
              <w:rFonts w:asciiTheme="minorHAnsi" w:hAnsiTheme="minorHAnsi"/>
              <w:lang w:val="en-GB"/>
            </w:rPr>
            <w:id w:val="903411050"/>
            <w:placeholder>
              <w:docPart w:val="DFCA5E2A480B4C2FB483193B7A580499"/>
            </w:placeholder>
            <w:dropDownList>
              <w:listItem w:displayText="High" w:value="High"/>
              <w:listItem w:displayText="Medium" w:value="Medium"/>
              <w:listItem w:displayText="Low" w:value="Low"/>
            </w:dropDownList>
          </w:sdtPr>
          <w:sdtEndPr/>
          <w:sdtContent>
            <w:tc>
              <w:tcPr>
                <w:tcW w:w="1951" w:type="dxa"/>
                <w:shd w:val="clear" w:color="auto" w:fill="auto"/>
              </w:tcPr>
              <w:p w14:paraId="171E33A4"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7CAFCB0E"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3AFF8060" w14:textId="77777777" w:rsidTr="0011700E">
        <w:trPr>
          <w:cantSplit/>
        </w:trPr>
        <w:tc>
          <w:tcPr>
            <w:tcW w:w="1985" w:type="dxa"/>
            <w:shd w:val="clear" w:color="auto" w:fill="auto"/>
          </w:tcPr>
          <w:p w14:paraId="4E6F2064"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183A6995" w14:textId="77777777" w:rsidR="00250735" w:rsidRDefault="00250735" w:rsidP="00250735">
            <w:pPr>
              <w:rPr>
                <w:rFonts w:asciiTheme="minorHAnsi" w:hAnsiTheme="minorHAnsi"/>
                <w:lang w:val="en-GB"/>
              </w:rPr>
            </w:pPr>
            <w:r>
              <w:rPr>
                <w:rFonts w:asciiTheme="minorHAnsi" w:hAnsiTheme="minorHAnsi"/>
                <w:lang w:val="en-GB"/>
              </w:rPr>
              <w:t>Application should be usable on a tablet with a minimum size of 9.7”</w:t>
            </w:r>
          </w:p>
        </w:tc>
        <w:sdt>
          <w:sdtPr>
            <w:rPr>
              <w:rFonts w:asciiTheme="minorHAnsi" w:hAnsiTheme="minorHAnsi"/>
              <w:lang w:val="en-GB"/>
            </w:rPr>
            <w:id w:val="-1634166148"/>
            <w:placeholder>
              <w:docPart w:val="E8353670E5574C1BB8359175A3A8B31B"/>
            </w:placeholder>
            <w:dropDownList>
              <w:listItem w:displayText="High" w:value="High"/>
              <w:listItem w:displayText="Medium" w:value="Medium"/>
              <w:listItem w:displayText="Low" w:value="Low"/>
            </w:dropDownList>
          </w:sdtPr>
          <w:sdtEndPr/>
          <w:sdtContent>
            <w:tc>
              <w:tcPr>
                <w:tcW w:w="1951" w:type="dxa"/>
                <w:shd w:val="clear" w:color="auto" w:fill="auto"/>
              </w:tcPr>
              <w:p w14:paraId="13F13706"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27D89602" w14:textId="77777777" w:rsidR="00250735" w:rsidRDefault="00250735" w:rsidP="00250735">
            <w:pPr>
              <w:rPr>
                <w:rFonts w:asciiTheme="minorHAnsi" w:hAnsiTheme="minorHAnsi"/>
                <w:lang w:val="en-GB"/>
              </w:rPr>
            </w:pPr>
            <w:r>
              <w:rPr>
                <w:rFonts w:asciiTheme="minorHAnsi" w:hAnsiTheme="minorHAnsi"/>
                <w:lang w:val="en-GB"/>
              </w:rPr>
              <w:t>Some users will access the application from a tablet</w:t>
            </w:r>
          </w:p>
        </w:tc>
      </w:tr>
      <w:tr w:rsidR="00025536" w:rsidRPr="00C83430" w14:paraId="5CE9AE70" w14:textId="77777777" w:rsidTr="0011700E">
        <w:trPr>
          <w:cantSplit/>
        </w:trPr>
        <w:tc>
          <w:tcPr>
            <w:tcW w:w="1985" w:type="dxa"/>
            <w:shd w:val="clear" w:color="auto" w:fill="auto"/>
          </w:tcPr>
          <w:p w14:paraId="172EB4C6" w14:textId="77777777" w:rsidR="00025536" w:rsidRPr="0011700E" w:rsidRDefault="00025536" w:rsidP="00D02B4C">
            <w:pPr>
              <w:pStyle w:val="ListParagraph"/>
              <w:numPr>
                <w:ilvl w:val="0"/>
                <w:numId w:val="3"/>
              </w:numPr>
              <w:rPr>
                <w:rFonts w:asciiTheme="minorHAnsi" w:hAnsiTheme="minorHAnsi"/>
                <w:lang w:val="en-GB"/>
              </w:rPr>
            </w:pPr>
          </w:p>
        </w:tc>
        <w:tc>
          <w:tcPr>
            <w:tcW w:w="4178" w:type="dxa"/>
            <w:shd w:val="clear" w:color="auto" w:fill="auto"/>
          </w:tcPr>
          <w:p w14:paraId="78CBDAD2" w14:textId="77777777" w:rsidR="00025536" w:rsidRDefault="00025536" w:rsidP="00250735">
            <w:pPr>
              <w:rPr>
                <w:rFonts w:asciiTheme="minorHAnsi" w:hAnsiTheme="minorHAnsi"/>
                <w:lang w:val="en-GB"/>
              </w:rPr>
            </w:pPr>
            <w:r>
              <w:rPr>
                <w:rFonts w:asciiTheme="minorHAnsi" w:hAnsiTheme="minorHAnsi"/>
                <w:lang w:val="en-GB"/>
              </w:rPr>
              <w:t>Files to be stored in the structure:</w:t>
            </w:r>
          </w:p>
          <w:p w14:paraId="5C2AAC0C" w14:textId="77777777" w:rsidR="00025536" w:rsidRDefault="00025536" w:rsidP="00250735">
            <w:pPr>
              <w:rPr>
                <w:rFonts w:asciiTheme="minorHAnsi" w:hAnsiTheme="minorHAnsi"/>
                <w:lang w:val="en-GB"/>
              </w:rPr>
            </w:pPr>
            <w:r>
              <w:rPr>
                <w:rFonts w:asciiTheme="minorHAnsi" w:hAnsiTheme="minorHAnsi"/>
                <w:lang w:val="en-GB"/>
              </w:rPr>
              <w:t>Study</w:t>
            </w:r>
          </w:p>
          <w:p w14:paraId="7A11588F" w14:textId="77777777" w:rsidR="00025536" w:rsidRDefault="00025536" w:rsidP="00025536">
            <w:pPr>
              <w:pStyle w:val="ListParagraph"/>
              <w:numPr>
                <w:ilvl w:val="0"/>
                <w:numId w:val="4"/>
              </w:numPr>
              <w:rPr>
                <w:rFonts w:asciiTheme="minorHAnsi" w:hAnsiTheme="minorHAnsi"/>
                <w:lang w:val="en-GB"/>
              </w:rPr>
            </w:pPr>
            <w:r>
              <w:rPr>
                <w:rFonts w:asciiTheme="minorHAnsi" w:hAnsiTheme="minorHAnsi"/>
                <w:lang w:val="en-GB"/>
              </w:rPr>
              <w:t>Site</w:t>
            </w:r>
          </w:p>
          <w:p w14:paraId="77AF6C89" w14:textId="77777777" w:rsidR="00025536" w:rsidRDefault="00025536" w:rsidP="00025536">
            <w:pPr>
              <w:pStyle w:val="ListParagraph"/>
              <w:numPr>
                <w:ilvl w:val="0"/>
                <w:numId w:val="4"/>
              </w:numPr>
              <w:ind w:left="1021"/>
              <w:rPr>
                <w:rFonts w:asciiTheme="minorHAnsi" w:hAnsiTheme="minorHAnsi"/>
                <w:lang w:val="en-GB"/>
              </w:rPr>
            </w:pPr>
            <w:r>
              <w:rPr>
                <w:rFonts w:asciiTheme="minorHAnsi" w:hAnsiTheme="minorHAnsi"/>
                <w:lang w:val="en-GB"/>
              </w:rPr>
              <w:t>Randomisation Number</w:t>
            </w:r>
          </w:p>
          <w:p w14:paraId="75D9CFFE" w14:textId="27C55881" w:rsidR="00025536" w:rsidRPr="00025536" w:rsidRDefault="00025536" w:rsidP="00025536">
            <w:pPr>
              <w:pStyle w:val="ListParagraph"/>
              <w:numPr>
                <w:ilvl w:val="0"/>
                <w:numId w:val="4"/>
              </w:numPr>
              <w:ind w:left="1447"/>
              <w:rPr>
                <w:rFonts w:asciiTheme="minorHAnsi" w:hAnsiTheme="minorHAnsi"/>
                <w:lang w:val="en-GB"/>
              </w:rPr>
            </w:pPr>
            <w:r>
              <w:rPr>
                <w:rFonts w:asciiTheme="minorHAnsi" w:hAnsiTheme="minorHAnsi"/>
                <w:lang w:val="en-GB"/>
              </w:rPr>
              <w:t>Time-</w:t>
            </w:r>
            <w:bookmarkStart w:id="29" w:name="_GoBack"/>
            <w:bookmarkEnd w:id="29"/>
            <w:r>
              <w:rPr>
                <w:rFonts w:asciiTheme="minorHAnsi" w:hAnsiTheme="minorHAnsi"/>
                <w:lang w:val="en-GB"/>
              </w:rPr>
              <w:t>Point</w:t>
            </w:r>
          </w:p>
        </w:tc>
        <w:tc>
          <w:tcPr>
            <w:tcW w:w="1951" w:type="dxa"/>
            <w:shd w:val="clear" w:color="auto" w:fill="auto"/>
          </w:tcPr>
          <w:p w14:paraId="400D28BA" w14:textId="3AB17299" w:rsidR="00025536" w:rsidRDefault="00025536" w:rsidP="00250735">
            <w:pPr>
              <w:rPr>
                <w:rFonts w:asciiTheme="minorHAnsi" w:hAnsiTheme="minorHAnsi"/>
                <w:lang w:val="en-GB"/>
              </w:rPr>
            </w:pPr>
            <w:r>
              <w:rPr>
                <w:rFonts w:asciiTheme="minorHAnsi" w:hAnsiTheme="minorHAnsi"/>
                <w:lang w:val="en-GB"/>
              </w:rPr>
              <w:t>Medium</w:t>
            </w:r>
          </w:p>
        </w:tc>
        <w:tc>
          <w:tcPr>
            <w:tcW w:w="1384" w:type="dxa"/>
            <w:shd w:val="clear" w:color="auto" w:fill="auto"/>
          </w:tcPr>
          <w:p w14:paraId="53E03F4F" w14:textId="7DFE81C5" w:rsidR="00025536" w:rsidRDefault="00025536" w:rsidP="00250735">
            <w:pPr>
              <w:rPr>
                <w:rFonts w:asciiTheme="minorHAnsi" w:hAnsiTheme="minorHAnsi"/>
                <w:lang w:val="en-GB"/>
              </w:rPr>
            </w:pPr>
            <w:r>
              <w:rPr>
                <w:rFonts w:asciiTheme="minorHAnsi" w:hAnsiTheme="minorHAnsi"/>
                <w:lang w:val="en-GB"/>
              </w:rPr>
              <w:t>Separation of concerns</w:t>
            </w:r>
          </w:p>
        </w:tc>
      </w:tr>
    </w:tbl>
    <w:p w14:paraId="76ECBECF" w14:textId="77777777" w:rsidR="00E01E49" w:rsidRPr="00C83430" w:rsidRDefault="00E01E49" w:rsidP="00DC423B">
      <w:pPr>
        <w:pStyle w:val="Heading1"/>
        <w:numPr>
          <w:ilvl w:val="0"/>
          <w:numId w:val="1"/>
        </w:numPr>
        <w:rPr>
          <w:rFonts w:asciiTheme="minorHAnsi" w:hAnsiTheme="minorHAnsi"/>
          <w:lang w:val="en-GB"/>
        </w:rPr>
      </w:pPr>
      <w:bookmarkStart w:id="30" w:name="_Toc9346721"/>
      <w:bookmarkEnd w:id="26"/>
      <w:bookmarkEnd w:id="27"/>
      <w:r w:rsidRPr="00C83430">
        <w:rPr>
          <w:rFonts w:asciiTheme="minorHAnsi" w:hAnsiTheme="minorHAnsi"/>
          <w:lang w:val="en-GB"/>
        </w:rPr>
        <w:t>Reporting Requirements</w:t>
      </w:r>
      <w:bookmarkEnd w:id="30"/>
    </w:p>
    <w:p w14:paraId="73610687" w14:textId="77777777" w:rsidR="00282A96" w:rsidRDefault="00282A96" w:rsidP="00282A96">
      <w:pPr>
        <w:rPr>
          <w:rFonts w:asciiTheme="minorHAnsi" w:hAnsiTheme="minorHAnsi"/>
          <w:lang w:val="en-GB"/>
        </w:rPr>
      </w:pPr>
      <w:r w:rsidRPr="00282A96">
        <w:rPr>
          <w:rFonts w:asciiTheme="minorHAnsi" w:hAnsiTheme="minorHAnsi"/>
          <w:lang w:val="en-GB"/>
        </w:rPr>
        <w:t>The following items are within the scope for the whole application</w:t>
      </w:r>
    </w:p>
    <w:tbl>
      <w:tblPr>
        <w:tblW w:w="949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178"/>
        <w:gridCol w:w="1951"/>
        <w:gridCol w:w="1384"/>
      </w:tblGrid>
      <w:tr w:rsidR="0011700E" w:rsidRPr="00C83430" w14:paraId="76729345" w14:textId="77777777" w:rsidTr="0011700E">
        <w:trPr>
          <w:cantSplit/>
          <w:tblHeader/>
        </w:trPr>
        <w:tc>
          <w:tcPr>
            <w:tcW w:w="1985" w:type="dxa"/>
            <w:shd w:val="clear" w:color="auto" w:fill="660033"/>
          </w:tcPr>
          <w:p w14:paraId="6C4468A5" w14:textId="77777777" w:rsidR="0011700E" w:rsidRPr="00282A96" w:rsidRDefault="0011700E" w:rsidP="00406B6F">
            <w:pPr>
              <w:rPr>
                <w:rFonts w:asciiTheme="minorHAnsi" w:hAnsiTheme="minorHAnsi"/>
                <w:b/>
                <w:lang w:val="en-GB"/>
              </w:rPr>
            </w:pPr>
            <w:r w:rsidRPr="00282A96">
              <w:rPr>
                <w:rFonts w:asciiTheme="minorHAnsi" w:hAnsiTheme="minorHAnsi"/>
                <w:b/>
                <w:lang w:val="en-GB"/>
              </w:rPr>
              <w:lastRenderedPageBreak/>
              <w:t>User Requirement Specification ID</w:t>
            </w:r>
          </w:p>
        </w:tc>
        <w:tc>
          <w:tcPr>
            <w:tcW w:w="4178" w:type="dxa"/>
            <w:shd w:val="clear" w:color="auto" w:fill="660033"/>
          </w:tcPr>
          <w:p w14:paraId="176F68AC" w14:textId="77777777" w:rsidR="0011700E" w:rsidRPr="00282A96" w:rsidRDefault="0011700E" w:rsidP="00406B6F">
            <w:pPr>
              <w:rPr>
                <w:rFonts w:asciiTheme="minorHAnsi" w:hAnsiTheme="minorHAnsi"/>
                <w:b/>
                <w:lang w:val="en-GB"/>
              </w:rPr>
            </w:pPr>
            <w:r w:rsidRPr="00282A96">
              <w:rPr>
                <w:rFonts w:asciiTheme="minorHAnsi" w:hAnsiTheme="minorHAnsi"/>
                <w:b/>
                <w:lang w:val="en-GB"/>
              </w:rPr>
              <w:t>User Requirement Specification Description</w:t>
            </w:r>
          </w:p>
        </w:tc>
        <w:tc>
          <w:tcPr>
            <w:tcW w:w="1951" w:type="dxa"/>
            <w:shd w:val="clear" w:color="auto" w:fill="660033"/>
          </w:tcPr>
          <w:p w14:paraId="280F4329" w14:textId="77777777" w:rsidR="0011700E" w:rsidRPr="00282A96" w:rsidRDefault="0011700E" w:rsidP="00406B6F">
            <w:pPr>
              <w:rPr>
                <w:rFonts w:asciiTheme="minorHAnsi" w:hAnsiTheme="minorHAnsi"/>
                <w:b/>
                <w:lang w:val="en-GB"/>
              </w:rPr>
            </w:pPr>
            <w:r w:rsidRPr="00282A96">
              <w:rPr>
                <w:rFonts w:asciiTheme="minorHAnsi" w:hAnsiTheme="minorHAnsi"/>
                <w:b/>
                <w:lang w:val="en-GB"/>
              </w:rPr>
              <w:t>User Requirement Specification Risk Severity</w:t>
            </w:r>
          </w:p>
        </w:tc>
        <w:tc>
          <w:tcPr>
            <w:tcW w:w="1384" w:type="dxa"/>
            <w:shd w:val="clear" w:color="auto" w:fill="660033"/>
          </w:tcPr>
          <w:p w14:paraId="6C9049F8" w14:textId="77777777" w:rsidR="0011700E" w:rsidRPr="00282A96" w:rsidRDefault="0011700E" w:rsidP="00406B6F">
            <w:pPr>
              <w:rPr>
                <w:rFonts w:asciiTheme="minorHAnsi" w:hAnsiTheme="minorHAnsi"/>
                <w:b/>
                <w:lang w:val="en-GB"/>
              </w:rPr>
            </w:pPr>
            <w:r w:rsidRPr="00282A96">
              <w:rPr>
                <w:rFonts w:asciiTheme="minorHAnsi" w:hAnsiTheme="minorHAnsi"/>
                <w:b/>
                <w:lang w:val="en-GB"/>
              </w:rPr>
              <w:t>Comment</w:t>
            </w:r>
          </w:p>
        </w:tc>
      </w:tr>
      <w:tr w:rsidR="0011700E" w:rsidRPr="00C83430" w14:paraId="747376ED" w14:textId="77777777" w:rsidTr="0011700E">
        <w:trPr>
          <w:cantSplit/>
        </w:trPr>
        <w:tc>
          <w:tcPr>
            <w:tcW w:w="1985" w:type="dxa"/>
            <w:shd w:val="clear" w:color="auto" w:fill="auto"/>
          </w:tcPr>
          <w:p w14:paraId="2488B8BA" w14:textId="77777777" w:rsidR="0011700E" w:rsidRPr="0011700E" w:rsidRDefault="0011700E" w:rsidP="00D02B4C">
            <w:pPr>
              <w:pStyle w:val="ListParagraph"/>
              <w:numPr>
                <w:ilvl w:val="0"/>
                <w:numId w:val="3"/>
              </w:numPr>
              <w:rPr>
                <w:rFonts w:asciiTheme="minorHAnsi" w:hAnsiTheme="minorHAnsi"/>
                <w:lang w:val="en-GB"/>
              </w:rPr>
            </w:pPr>
          </w:p>
        </w:tc>
        <w:tc>
          <w:tcPr>
            <w:tcW w:w="4178" w:type="dxa"/>
            <w:shd w:val="clear" w:color="auto" w:fill="auto"/>
          </w:tcPr>
          <w:p w14:paraId="2C237863" w14:textId="77777777" w:rsidR="0011700E" w:rsidRPr="00282A96" w:rsidRDefault="0011700E" w:rsidP="0011700E">
            <w:pPr>
              <w:rPr>
                <w:rFonts w:asciiTheme="minorHAnsi" w:hAnsiTheme="minorHAnsi"/>
                <w:lang w:val="en-GB"/>
              </w:rPr>
            </w:pPr>
            <w:r w:rsidRPr="00282A96">
              <w:rPr>
                <w:rFonts w:asciiTheme="minorHAnsi" w:hAnsiTheme="minorHAnsi"/>
                <w:lang w:val="en-GB"/>
              </w:rPr>
              <w:t xml:space="preserve">It should be possible </w:t>
            </w:r>
            <w:r w:rsidR="00250735">
              <w:rPr>
                <w:rFonts w:asciiTheme="minorHAnsi" w:hAnsiTheme="minorHAnsi"/>
                <w:lang w:val="en-GB"/>
              </w:rPr>
              <w:t>for a user to see a list of all their actions within the application</w:t>
            </w:r>
          </w:p>
        </w:tc>
        <w:sdt>
          <w:sdtPr>
            <w:rPr>
              <w:rFonts w:asciiTheme="minorHAnsi" w:hAnsiTheme="minorHAnsi"/>
              <w:lang w:val="en-GB"/>
            </w:rPr>
            <w:id w:val="-1816020624"/>
            <w:placeholder>
              <w:docPart w:val="E54C521FE0C74A7980EA419C8979533E"/>
            </w:placeholder>
            <w:dropDownList>
              <w:listItem w:displayText="High" w:value="High"/>
              <w:listItem w:displayText="Medium" w:value="Medium"/>
              <w:listItem w:displayText="Low" w:value="Low"/>
            </w:dropDownList>
          </w:sdtPr>
          <w:sdtEndPr/>
          <w:sdtContent>
            <w:tc>
              <w:tcPr>
                <w:tcW w:w="1951" w:type="dxa"/>
                <w:shd w:val="clear" w:color="auto" w:fill="auto"/>
              </w:tcPr>
              <w:p w14:paraId="67CE2602" w14:textId="77777777" w:rsidR="0011700E" w:rsidRPr="00282A96" w:rsidRDefault="00250735" w:rsidP="0011700E">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6A9515D5" w14:textId="77777777" w:rsidR="0011700E" w:rsidRPr="00282A96" w:rsidRDefault="00250735" w:rsidP="0011700E">
            <w:pPr>
              <w:rPr>
                <w:rFonts w:asciiTheme="minorHAnsi" w:hAnsiTheme="minorHAnsi"/>
                <w:lang w:val="en-GB"/>
              </w:rPr>
            </w:pPr>
            <w:r>
              <w:rPr>
                <w:rFonts w:asciiTheme="minorHAnsi" w:hAnsiTheme="minorHAnsi"/>
                <w:lang w:val="en-GB"/>
              </w:rPr>
              <w:t>For auditing purposes</w:t>
            </w:r>
          </w:p>
        </w:tc>
      </w:tr>
      <w:tr w:rsidR="00250735" w:rsidRPr="00C83430" w14:paraId="31B34F30" w14:textId="77777777" w:rsidTr="0011700E">
        <w:trPr>
          <w:cantSplit/>
        </w:trPr>
        <w:tc>
          <w:tcPr>
            <w:tcW w:w="1985" w:type="dxa"/>
            <w:shd w:val="clear" w:color="auto" w:fill="auto"/>
          </w:tcPr>
          <w:p w14:paraId="0CA6472E"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62056489" w14:textId="77777777" w:rsidR="00250735" w:rsidRPr="00282A96" w:rsidRDefault="00250735" w:rsidP="00250735">
            <w:pPr>
              <w:rPr>
                <w:rFonts w:asciiTheme="minorHAnsi" w:hAnsiTheme="minorHAnsi"/>
                <w:lang w:val="en-GB"/>
              </w:rPr>
            </w:pPr>
            <w:r w:rsidRPr="00282A96">
              <w:rPr>
                <w:rFonts w:asciiTheme="minorHAnsi" w:hAnsiTheme="minorHAnsi"/>
                <w:lang w:val="en-GB"/>
              </w:rPr>
              <w:t xml:space="preserve">It should be possible </w:t>
            </w:r>
            <w:r>
              <w:rPr>
                <w:rFonts w:asciiTheme="minorHAnsi" w:hAnsiTheme="minorHAnsi"/>
                <w:lang w:val="en-GB"/>
              </w:rPr>
              <w:t>for an administrator to see a list of all users actions within the application</w:t>
            </w:r>
          </w:p>
        </w:tc>
        <w:sdt>
          <w:sdtPr>
            <w:rPr>
              <w:rFonts w:asciiTheme="minorHAnsi" w:hAnsiTheme="minorHAnsi"/>
              <w:lang w:val="en-GB"/>
            </w:rPr>
            <w:id w:val="-912012866"/>
            <w:placeholder>
              <w:docPart w:val="691C4950ED8F4262BFDA494D69FF22E8"/>
            </w:placeholder>
            <w:dropDownList>
              <w:listItem w:displayText="High" w:value="High"/>
              <w:listItem w:displayText="Medium" w:value="Medium"/>
              <w:listItem w:displayText="Low" w:value="Low"/>
            </w:dropDownList>
          </w:sdtPr>
          <w:sdtEndPr/>
          <w:sdtContent>
            <w:tc>
              <w:tcPr>
                <w:tcW w:w="1951" w:type="dxa"/>
                <w:shd w:val="clear" w:color="auto" w:fill="auto"/>
              </w:tcPr>
              <w:p w14:paraId="03EEB7C9" w14:textId="77777777" w:rsidR="00250735" w:rsidRPr="00282A96" w:rsidRDefault="00250735" w:rsidP="00250735">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780D4F97" w14:textId="77777777" w:rsidR="00250735" w:rsidRPr="00282A96" w:rsidRDefault="00250735" w:rsidP="00250735">
            <w:pPr>
              <w:rPr>
                <w:rFonts w:asciiTheme="minorHAnsi" w:hAnsiTheme="minorHAnsi"/>
                <w:lang w:val="en-GB"/>
              </w:rPr>
            </w:pPr>
            <w:r>
              <w:rPr>
                <w:rFonts w:asciiTheme="minorHAnsi" w:hAnsiTheme="minorHAnsi"/>
                <w:lang w:val="en-GB"/>
              </w:rPr>
              <w:t>For auditing purposes</w:t>
            </w:r>
          </w:p>
        </w:tc>
      </w:tr>
      <w:tr w:rsidR="004D3973" w:rsidRPr="00C83430" w14:paraId="2E987CB6" w14:textId="77777777" w:rsidTr="0011700E">
        <w:trPr>
          <w:cantSplit/>
        </w:trPr>
        <w:tc>
          <w:tcPr>
            <w:tcW w:w="1985" w:type="dxa"/>
            <w:shd w:val="clear" w:color="auto" w:fill="auto"/>
          </w:tcPr>
          <w:p w14:paraId="46F1BDAD"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43067C80" w14:textId="77777777" w:rsidR="004D3973" w:rsidRPr="00282A96" w:rsidRDefault="004D3973" w:rsidP="004D3973">
            <w:pPr>
              <w:rPr>
                <w:rFonts w:asciiTheme="minorHAnsi" w:hAnsiTheme="minorHAnsi"/>
                <w:lang w:val="en-GB"/>
              </w:rPr>
            </w:pPr>
            <w:r>
              <w:rPr>
                <w:rFonts w:asciiTheme="minorHAnsi" w:hAnsiTheme="minorHAnsi"/>
                <w:lang w:val="en-GB"/>
              </w:rPr>
              <w:t>It should be possible to view the review status of all images</w:t>
            </w:r>
          </w:p>
        </w:tc>
        <w:sdt>
          <w:sdtPr>
            <w:rPr>
              <w:rFonts w:asciiTheme="minorHAnsi" w:hAnsiTheme="minorHAnsi"/>
              <w:lang w:val="en-GB"/>
            </w:rPr>
            <w:id w:val="380908274"/>
            <w:placeholder>
              <w:docPart w:val="9F659C11C47A4583B75ABB4545845FE1"/>
            </w:placeholder>
            <w:dropDownList>
              <w:listItem w:displayText="High" w:value="High"/>
              <w:listItem w:displayText="Medium" w:value="Medium"/>
              <w:listItem w:displayText="Low" w:value="Low"/>
            </w:dropDownList>
          </w:sdtPr>
          <w:sdtEndPr/>
          <w:sdtContent>
            <w:tc>
              <w:tcPr>
                <w:tcW w:w="1951" w:type="dxa"/>
                <w:shd w:val="clear" w:color="auto" w:fill="auto"/>
              </w:tcPr>
              <w:p w14:paraId="6AE30E7E"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23AFE95E" w14:textId="77777777" w:rsidR="004D3973" w:rsidRPr="00282A96" w:rsidRDefault="004D3973" w:rsidP="004D3973">
            <w:pPr>
              <w:rPr>
                <w:rFonts w:asciiTheme="minorHAnsi" w:hAnsiTheme="minorHAnsi"/>
                <w:lang w:val="en-GB"/>
              </w:rPr>
            </w:pPr>
            <w:r>
              <w:rPr>
                <w:rFonts w:asciiTheme="minorHAnsi" w:hAnsiTheme="minorHAnsi"/>
                <w:lang w:val="en-GB"/>
              </w:rPr>
              <w:t>For adjudication purposes</w:t>
            </w:r>
          </w:p>
        </w:tc>
      </w:tr>
      <w:tr w:rsidR="00D81A60" w:rsidRPr="00C83430" w14:paraId="74A7D678" w14:textId="77777777" w:rsidTr="0011700E">
        <w:trPr>
          <w:cantSplit/>
        </w:trPr>
        <w:tc>
          <w:tcPr>
            <w:tcW w:w="1985" w:type="dxa"/>
            <w:shd w:val="clear" w:color="auto" w:fill="auto"/>
          </w:tcPr>
          <w:p w14:paraId="5348B02A" w14:textId="77777777" w:rsidR="00D81A60" w:rsidRPr="0011700E" w:rsidRDefault="00D81A60" w:rsidP="00D02B4C">
            <w:pPr>
              <w:pStyle w:val="ListParagraph"/>
              <w:numPr>
                <w:ilvl w:val="0"/>
                <w:numId w:val="3"/>
              </w:numPr>
              <w:rPr>
                <w:rFonts w:asciiTheme="minorHAnsi" w:hAnsiTheme="minorHAnsi"/>
                <w:lang w:val="en-GB"/>
              </w:rPr>
            </w:pPr>
          </w:p>
        </w:tc>
        <w:tc>
          <w:tcPr>
            <w:tcW w:w="4178" w:type="dxa"/>
            <w:shd w:val="clear" w:color="auto" w:fill="auto"/>
          </w:tcPr>
          <w:p w14:paraId="07AF32A7" w14:textId="77777777" w:rsidR="00D81A60" w:rsidRDefault="00D81A60" w:rsidP="004D3973">
            <w:pPr>
              <w:rPr>
                <w:rFonts w:asciiTheme="minorHAnsi" w:hAnsiTheme="minorHAnsi"/>
                <w:lang w:val="en-GB"/>
              </w:rPr>
            </w:pPr>
            <w:r>
              <w:rPr>
                <w:rFonts w:asciiTheme="minorHAnsi" w:hAnsiTheme="minorHAnsi"/>
                <w:lang w:val="en-GB"/>
              </w:rPr>
              <w:t>It should be possible to download a the results for all assessments with the format:</w:t>
            </w:r>
          </w:p>
          <w:p w14:paraId="269B2A4E" w14:textId="316A6EBF" w:rsidR="00D81A60" w:rsidRDefault="00D81A60" w:rsidP="004D3973">
            <w:pPr>
              <w:rPr>
                <w:rFonts w:asciiTheme="minorHAnsi" w:hAnsiTheme="minorHAnsi"/>
                <w:lang w:val="en-GB"/>
              </w:rPr>
            </w:pPr>
            <w:proofErr w:type="spellStart"/>
            <w:r>
              <w:rPr>
                <w:rFonts w:asciiTheme="minorHAnsi" w:hAnsiTheme="minorHAnsi"/>
                <w:lang w:val="en-GB"/>
              </w:rPr>
              <w:t>RandomisationNumber</w:t>
            </w:r>
            <w:proofErr w:type="spellEnd"/>
            <w:r>
              <w:rPr>
                <w:rFonts w:asciiTheme="minorHAnsi" w:hAnsiTheme="minorHAnsi"/>
                <w:lang w:val="en-GB"/>
              </w:rPr>
              <w:t xml:space="preserve">, </w:t>
            </w:r>
            <w:r w:rsidR="00FC77A7">
              <w:rPr>
                <w:rFonts w:asciiTheme="minorHAnsi" w:hAnsiTheme="minorHAnsi"/>
                <w:lang w:val="en-GB"/>
              </w:rPr>
              <w:t xml:space="preserve">Timepoint, </w:t>
            </w:r>
            <w:r>
              <w:rPr>
                <w:rFonts w:asciiTheme="minorHAnsi" w:hAnsiTheme="minorHAnsi"/>
                <w:lang w:val="en-GB"/>
              </w:rPr>
              <w:t>Review1, Review2, Review3, DateOfReview1, DateOfReview2, dateOfReview3</w:t>
            </w:r>
          </w:p>
        </w:tc>
        <w:tc>
          <w:tcPr>
            <w:tcW w:w="1951" w:type="dxa"/>
            <w:shd w:val="clear" w:color="auto" w:fill="auto"/>
          </w:tcPr>
          <w:p w14:paraId="29B2AD28" w14:textId="06B49399" w:rsidR="00D81A60" w:rsidRDefault="00D81A60" w:rsidP="004D3973">
            <w:pPr>
              <w:rPr>
                <w:rFonts w:asciiTheme="minorHAnsi" w:hAnsiTheme="minorHAnsi"/>
                <w:lang w:val="en-GB"/>
              </w:rPr>
            </w:pPr>
            <w:r>
              <w:rPr>
                <w:rFonts w:asciiTheme="minorHAnsi" w:hAnsiTheme="minorHAnsi"/>
                <w:lang w:val="en-GB"/>
              </w:rPr>
              <w:t>Medium</w:t>
            </w:r>
          </w:p>
        </w:tc>
        <w:tc>
          <w:tcPr>
            <w:tcW w:w="1384" w:type="dxa"/>
            <w:shd w:val="clear" w:color="auto" w:fill="auto"/>
          </w:tcPr>
          <w:p w14:paraId="46A9A18F" w14:textId="48C77696" w:rsidR="00D81A60" w:rsidRDefault="00D81A60" w:rsidP="004D3973">
            <w:pPr>
              <w:rPr>
                <w:rFonts w:asciiTheme="minorHAnsi" w:hAnsiTheme="minorHAnsi"/>
                <w:lang w:val="en-GB"/>
              </w:rPr>
            </w:pPr>
            <w:r>
              <w:rPr>
                <w:rFonts w:asciiTheme="minorHAnsi" w:hAnsiTheme="minorHAnsi"/>
                <w:lang w:val="en-GB"/>
              </w:rPr>
              <w:t>For adjudication purposes</w:t>
            </w:r>
          </w:p>
        </w:tc>
      </w:tr>
      <w:tr w:rsidR="00D81A60" w:rsidRPr="00C83430" w14:paraId="6E8F9981" w14:textId="77777777" w:rsidTr="0011700E">
        <w:trPr>
          <w:cantSplit/>
        </w:trPr>
        <w:tc>
          <w:tcPr>
            <w:tcW w:w="1985" w:type="dxa"/>
            <w:shd w:val="clear" w:color="auto" w:fill="auto"/>
          </w:tcPr>
          <w:p w14:paraId="1C49F2A9" w14:textId="77777777" w:rsidR="00D81A60" w:rsidRPr="0011700E" w:rsidRDefault="00D81A60" w:rsidP="00D02B4C">
            <w:pPr>
              <w:pStyle w:val="ListParagraph"/>
              <w:numPr>
                <w:ilvl w:val="0"/>
                <w:numId w:val="3"/>
              </w:numPr>
              <w:rPr>
                <w:rFonts w:asciiTheme="minorHAnsi" w:hAnsiTheme="minorHAnsi"/>
                <w:lang w:val="en-GB"/>
              </w:rPr>
            </w:pPr>
          </w:p>
        </w:tc>
        <w:tc>
          <w:tcPr>
            <w:tcW w:w="4178" w:type="dxa"/>
            <w:shd w:val="clear" w:color="auto" w:fill="auto"/>
          </w:tcPr>
          <w:p w14:paraId="5BEF0327" w14:textId="2F2F2762" w:rsidR="00D81A60" w:rsidRDefault="00D81A60" w:rsidP="004D3973">
            <w:pPr>
              <w:rPr>
                <w:rFonts w:asciiTheme="minorHAnsi" w:hAnsiTheme="minorHAnsi"/>
                <w:lang w:val="en-GB"/>
              </w:rPr>
            </w:pPr>
            <w:r>
              <w:rPr>
                <w:rFonts w:asciiTheme="minorHAnsi" w:hAnsiTheme="minorHAnsi"/>
                <w:lang w:val="en-GB"/>
              </w:rPr>
              <w:t>It should be possible to obtain a list of outstanding reviews by reviewer</w:t>
            </w:r>
          </w:p>
        </w:tc>
        <w:tc>
          <w:tcPr>
            <w:tcW w:w="1951" w:type="dxa"/>
            <w:shd w:val="clear" w:color="auto" w:fill="auto"/>
          </w:tcPr>
          <w:p w14:paraId="7B58CD20" w14:textId="05952FCF" w:rsidR="00D81A60" w:rsidRDefault="00D81A60" w:rsidP="004D3973">
            <w:pPr>
              <w:rPr>
                <w:rFonts w:asciiTheme="minorHAnsi" w:hAnsiTheme="minorHAnsi"/>
                <w:lang w:val="en-GB"/>
              </w:rPr>
            </w:pPr>
            <w:r>
              <w:rPr>
                <w:rFonts w:asciiTheme="minorHAnsi" w:hAnsiTheme="minorHAnsi"/>
                <w:lang w:val="en-GB"/>
              </w:rPr>
              <w:t>Medium</w:t>
            </w:r>
          </w:p>
        </w:tc>
        <w:tc>
          <w:tcPr>
            <w:tcW w:w="1384" w:type="dxa"/>
            <w:shd w:val="clear" w:color="auto" w:fill="auto"/>
          </w:tcPr>
          <w:p w14:paraId="18C23C4A" w14:textId="7A3C4920" w:rsidR="00D81A60" w:rsidRDefault="00D81A60" w:rsidP="004D3973">
            <w:pPr>
              <w:rPr>
                <w:rFonts w:asciiTheme="minorHAnsi" w:hAnsiTheme="minorHAnsi"/>
                <w:lang w:val="en-GB"/>
              </w:rPr>
            </w:pPr>
            <w:r>
              <w:rPr>
                <w:rFonts w:asciiTheme="minorHAnsi" w:hAnsiTheme="minorHAnsi"/>
                <w:lang w:val="en-GB"/>
              </w:rPr>
              <w:t>For adjudication purposes</w:t>
            </w:r>
          </w:p>
        </w:tc>
      </w:tr>
      <w:tr w:rsidR="00D81A60" w:rsidRPr="00C83430" w14:paraId="2920AA9D" w14:textId="77777777" w:rsidTr="0011700E">
        <w:trPr>
          <w:cantSplit/>
        </w:trPr>
        <w:tc>
          <w:tcPr>
            <w:tcW w:w="1985" w:type="dxa"/>
            <w:shd w:val="clear" w:color="auto" w:fill="auto"/>
          </w:tcPr>
          <w:p w14:paraId="3D3072C5" w14:textId="77777777" w:rsidR="00D81A60" w:rsidRPr="0011700E" w:rsidRDefault="00D81A60" w:rsidP="00D81A60">
            <w:pPr>
              <w:pStyle w:val="ListParagraph"/>
              <w:numPr>
                <w:ilvl w:val="0"/>
                <w:numId w:val="3"/>
              </w:numPr>
              <w:rPr>
                <w:rFonts w:asciiTheme="minorHAnsi" w:hAnsiTheme="minorHAnsi"/>
                <w:lang w:val="en-GB"/>
              </w:rPr>
            </w:pPr>
          </w:p>
        </w:tc>
        <w:tc>
          <w:tcPr>
            <w:tcW w:w="4178" w:type="dxa"/>
            <w:shd w:val="clear" w:color="auto" w:fill="auto"/>
          </w:tcPr>
          <w:p w14:paraId="06AFC37D" w14:textId="710D337C" w:rsidR="00D81A60" w:rsidRDefault="00D81A60" w:rsidP="00D81A60">
            <w:pPr>
              <w:rPr>
                <w:rFonts w:asciiTheme="minorHAnsi" w:hAnsiTheme="minorHAnsi"/>
                <w:lang w:val="en-GB"/>
              </w:rPr>
            </w:pPr>
            <w:r>
              <w:rPr>
                <w:rFonts w:asciiTheme="minorHAnsi" w:hAnsiTheme="minorHAnsi"/>
                <w:lang w:val="en-GB"/>
              </w:rPr>
              <w:t>It should be possible to obtain a list of outstanding reviews by randomisation number</w:t>
            </w:r>
          </w:p>
        </w:tc>
        <w:tc>
          <w:tcPr>
            <w:tcW w:w="1951" w:type="dxa"/>
            <w:shd w:val="clear" w:color="auto" w:fill="auto"/>
          </w:tcPr>
          <w:p w14:paraId="1FEB56AC" w14:textId="279A2D41" w:rsidR="00D81A60" w:rsidRDefault="00D81A60" w:rsidP="00D81A60">
            <w:pPr>
              <w:rPr>
                <w:rFonts w:asciiTheme="minorHAnsi" w:hAnsiTheme="minorHAnsi"/>
                <w:lang w:val="en-GB"/>
              </w:rPr>
            </w:pPr>
            <w:r>
              <w:rPr>
                <w:rFonts w:asciiTheme="minorHAnsi" w:hAnsiTheme="minorHAnsi"/>
                <w:lang w:val="en-GB"/>
              </w:rPr>
              <w:t>Medium</w:t>
            </w:r>
          </w:p>
        </w:tc>
        <w:tc>
          <w:tcPr>
            <w:tcW w:w="1384" w:type="dxa"/>
            <w:shd w:val="clear" w:color="auto" w:fill="auto"/>
          </w:tcPr>
          <w:p w14:paraId="2268CA2B" w14:textId="60C6EC54" w:rsidR="00D81A60" w:rsidRDefault="00D81A60" w:rsidP="00D81A60">
            <w:pPr>
              <w:rPr>
                <w:rFonts w:asciiTheme="minorHAnsi" w:hAnsiTheme="minorHAnsi"/>
                <w:lang w:val="en-GB"/>
              </w:rPr>
            </w:pPr>
            <w:r>
              <w:rPr>
                <w:rFonts w:asciiTheme="minorHAnsi" w:hAnsiTheme="minorHAnsi"/>
                <w:lang w:val="en-GB"/>
              </w:rPr>
              <w:t>For adjudication purposes</w:t>
            </w:r>
          </w:p>
        </w:tc>
      </w:tr>
      <w:tr w:rsidR="00FC77A7" w:rsidRPr="00C83430" w14:paraId="299AF2AF" w14:textId="77777777" w:rsidTr="0011700E">
        <w:trPr>
          <w:cantSplit/>
        </w:trPr>
        <w:tc>
          <w:tcPr>
            <w:tcW w:w="1985" w:type="dxa"/>
            <w:shd w:val="clear" w:color="auto" w:fill="auto"/>
          </w:tcPr>
          <w:p w14:paraId="0437A7D2" w14:textId="77777777" w:rsidR="00FC77A7" w:rsidRPr="0011700E" w:rsidRDefault="00FC77A7" w:rsidP="00D81A60">
            <w:pPr>
              <w:pStyle w:val="ListParagraph"/>
              <w:numPr>
                <w:ilvl w:val="0"/>
                <w:numId w:val="3"/>
              </w:numPr>
              <w:rPr>
                <w:rFonts w:asciiTheme="minorHAnsi" w:hAnsiTheme="minorHAnsi"/>
                <w:lang w:val="en-GB"/>
              </w:rPr>
            </w:pPr>
          </w:p>
        </w:tc>
        <w:tc>
          <w:tcPr>
            <w:tcW w:w="4178" w:type="dxa"/>
            <w:shd w:val="clear" w:color="auto" w:fill="auto"/>
          </w:tcPr>
          <w:p w14:paraId="662DD2CB" w14:textId="00DD3C31" w:rsidR="00FC77A7" w:rsidRDefault="00FC77A7" w:rsidP="00D81A60">
            <w:pPr>
              <w:rPr>
                <w:rFonts w:asciiTheme="minorHAnsi" w:hAnsiTheme="minorHAnsi"/>
                <w:lang w:val="en-GB"/>
              </w:rPr>
            </w:pPr>
            <w:r>
              <w:rPr>
                <w:rFonts w:asciiTheme="minorHAnsi" w:hAnsiTheme="minorHAnsi"/>
                <w:lang w:val="en-GB"/>
              </w:rPr>
              <w:t>List of missing but expected images</w:t>
            </w:r>
          </w:p>
        </w:tc>
        <w:tc>
          <w:tcPr>
            <w:tcW w:w="1951" w:type="dxa"/>
            <w:shd w:val="clear" w:color="auto" w:fill="auto"/>
          </w:tcPr>
          <w:p w14:paraId="06FC95BC" w14:textId="5ADFC40A" w:rsidR="00FC77A7" w:rsidRDefault="00FC77A7" w:rsidP="00D81A60">
            <w:pPr>
              <w:rPr>
                <w:rFonts w:asciiTheme="minorHAnsi" w:hAnsiTheme="minorHAnsi"/>
                <w:lang w:val="en-GB"/>
              </w:rPr>
            </w:pPr>
            <w:r>
              <w:rPr>
                <w:rFonts w:asciiTheme="minorHAnsi" w:hAnsiTheme="minorHAnsi"/>
                <w:lang w:val="en-GB"/>
              </w:rPr>
              <w:t>Medium</w:t>
            </w:r>
          </w:p>
        </w:tc>
        <w:tc>
          <w:tcPr>
            <w:tcW w:w="1384" w:type="dxa"/>
            <w:shd w:val="clear" w:color="auto" w:fill="auto"/>
          </w:tcPr>
          <w:p w14:paraId="2308F490" w14:textId="5C5BB5BA" w:rsidR="00FC77A7" w:rsidRDefault="00FC77A7" w:rsidP="00D81A60">
            <w:pPr>
              <w:rPr>
                <w:rFonts w:asciiTheme="minorHAnsi" w:hAnsiTheme="minorHAnsi"/>
                <w:lang w:val="en-GB"/>
              </w:rPr>
            </w:pPr>
            <w:r>
              <w:rPr>
                <w:rFonts w:asciiTheme="minorHAnsi" w:hAnsiTheme="minorHAnsi"/>
                <w:lang w:val="en-GB"/>
              </w:rPr>
              <w:t>To minimise missing data</w:t>
            </w:r>
          </w:p>
        </w:tc>
      </w:tr>
    </w:tbl>
    <w:p w14:paraId="225C8011" w14:textId="761FE96C" w:rsidR="00F959C0" w:rsidRDefault="00F959C0" w:rsidP="00F959C0">
      <w:pPr>
        <w:rPr>
          <w:lang w:val="en-GB"/>
        </w:rPr>
      </w:pPr>
    </w:p>
    <w:p w14:paraId="026CA804" w14:textId="7803A85A" w:rsidR="00A67FCE" w:rsidRDefault="00A67FCE" w:rsidP="00A67FCE">
      <w:pPr>
        <w:pStyle w:val="Heading1"/>
        <w:numPr>
          <w:ilvl w:val="0"/>
          <w:numId w:val="1"/>
        </w:numPr>
        <w:rPr>
          <w:rFonts w:asciiTheme="minorHAnsi" w:hAnsiTheme="minorHAnsi"/>
          <w:lang w:val="en-GB"/>
        </w:rPr>
      </w:pPr>
      <w:r>
        <w:rPr>
          <w:rFonts w:asciiTheme="minorHAnsi" w:hAnsiTheme="minorHAnsi"/>
          <w:lang w:val="en-GB"/>
        </w:rPr>
        <w:t xml:space="preserve">Application </w:t>
      </w:r>
      <w:r w:rsidR="00B06284">
        <w:rPr>
          <w:rFonts w:asciiTheme="minorHAnsi" w:hAnsiTheme="minorHAnsi"/>
          <w:lang w:val="en-GB"/>
        </w:rPr>
        <w:t xml:space="preserve">Page </w:t>
      </w:r>
      <w:r>
        <w:rPr>
          <w:rFonts w:asciiTheme="minorHAnsi" w:hAnsiTheme="minorHAnsi"/>
          <w:lang w:val="en-GB"/>
        </w:rPr>
        <w:t>Layout</w:t>
      </w:r>
    </w:p>
    <w:p w14:paraId="414AD539" w14:textId="77777777" w:rsidR="00A67FCE" w:rsidRDefault="00A67FCE" w:rsidP="00F959C0">
      <w:pPr>
        <w:rPr>
          <w:lang w:val="en-GB"/>
        </w:rPr>
      </w:pPr>
    </w:p>
    <w:p w14:paraId="434C329A" w14:textId="77777777" w:rsidR="00A67FCE" w:rsidRDefault="00A67FCE" w:rsidP="00A67FCE">
      <w:pPr>
        <w:keepNext/>
      </w:pPr>
      <w:r>
        <w:rPr>
          <w:noProof/>
          <w:lang w:val="en-GB"/>
        </w:rPr>
        <w:lastRenderedPageBreak/>
        <mc:AlternateContent>
          <mc:Choice Requires="wpc">
            <w:drawing>
              <wp:inline distT="0" distB="0" distL="0" distR="0" wp14:anchorId="260340CC" wp14:editId="033C09CB">
                <wp:extent cx="6314440" cy="3590924"/>
                <wp:effectExtent l="0" t="0" r="10160" b="1016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5875">
                          <a:solidFill>
                            <a:schemeClr val="accent1"/>
                          </a:solidFill>
                        </a:ln>
                      </wpc:whole>
                      <pic:pic xmlns:pic="http://schemas.openxmlformats.org/drawingml/2006/picture">
                        <pic:nvPicPr>
                          <pic:cNvPr id="5" name="Picture 5"/>
                          <pic:cNvPicPr>
                            <a:picLocks noChangeAspect="1"/>
                          </pic:cNvPicPr>
                        </pic:nvPicPr>
                        <pic:blipFill>
                          <a:blip r:embed="rId9"/>
                          <a:stretch>
                            <a:fillRect/>
                          </a:stretch>
                        </pic:blipFill>
                        <pic:spPr>
                          <a:xfrm>
                            <a:off x="609600" y="171450"/>
                            <a:ext cx="4938486" cy="3200400"/>
                          </a:xfrm>
                          <a:prstGeom prst="rect">
                            <a:avLst/>
                          </a:prstGeom>
                        </pic:spPr>
                      </pic:pic>
                    </wpc:wpc>
                  </a:graphicData>
                </a:graphic>
              </wp:inline>
            </w:drawing>
          </mc:Choice>
          <mc:Fallback>
            <w:pict>
              <v:group w14:anchorId="3846E51A" id="Canvas 3" o:spid="_x0000_s1026" editas="canvas" style="width:497.2pt;height:282.75pt;mso-position-horizontal-relative:char;mso-position-vertical-relative:line" coordsize="63144,35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144;height:35902;visibility:visible;mso-wrap-style:square" stroked="t" strokecolor="#4f81bd [3204]" strokeweight="1.25pt">
                  <v:fill o:detectmouseclick="t"/>
                  <v:path o:connecttype="none"/>
                </v:shape>
                <v:shape id="Picture 5" o:spid="_x0000_s1028" type="#_x0000_t75" style="position:absolute;left:6096;top:1714;width:4938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">
                  <v:imagedata r:id="rId10" o:title=""/>
                </v:shape>
                <w10:anchorlock/>
              </v:group>
            </w:pict>
          </mc:Fallback>
        </mc:AlternateContent>
      </w:r>
    </w:p>
    <w:p w14:paraId="6FD49C86" w14:textId="4ECF1075" w:rsidR="00A67FCE" w:rsidRPr="00F959C0" w:rsidRDefault="00A67FCE" w:rsidP="00A67FCE">
      <w:pPr>
        <w:pStyle w:val="Caption"/>
        <w:jc w:val="left"/>
      </w:pPr>
      <w:r>
        <w:t xml:space="preserve">Figure </w:t>
      </w:r>
      <w:fldSimple w:instr=" SEQ Figure \* ARABIC ">
        <w:r>
          <w:rPr>
            <w:noProof/>
          </w:rPr>
          <w:t>2</w:t>
        </w:r>
      </w:fldSimple>
      <w:r>
        <w:t>: Application Page Layout</w:t>
      </w:r>
    </w:p>
    <w:p w14:paraId="504FD32F" w14:textId="77777777" w:rsidR="00205241" w:rsidRPr="00C83430" w:rsidRDefault="00205241" w:rsidP="0011700E">
      <w:pPr>
        <w:rPr>
          <w:rFonts w:asciiTheme="minorHAnsi" w:hAnsiTheme="minorHAnsi"/>
          <w:lang w:val="en-GB"/>
        </w:rPr>
      </w:pPr>
    </w:p>
    <w:sectPr w:rsidR="00205241" w:rsidRPr="00C83430" w:rsidSect="000E4A23">
      <w:headerReference w:type="default" r:id="rId11"/>
      <w:footerReference w:type="default" r:id="rId12"/>
      <w:headerReference w:type="first" r:id="rId13"/>
      <w:footerReference w:type="first" r:id="rId14"/>
      <w:pgSz w:w="11907" w:h="16839" w:code="9"/>
      <w:pgMar w:top="1440" w:right="1440" w:bottom="1440" w:left="1440" w:header="720" w:footer="45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4A6A5" w14:textId="77777777" w:rsidR="000E6D63" w:rsidRDefault="000E6D63">
      <w:pPr>
        <w:rPr>
          <w:rFonts w:ascii="Times New Roman" w:hAnsi="Times New Roman" w:cs="Times New Roman"/>
        </w:rPr>
      </w:pPr>
      <w:r>
        <w:rPr>
          <w:rFonts w:ascii="Times New Roman" w:hAnsi="Times New Roman" w:cs="Times New Roman"/>
        </w:rPr>
        <w:separator/>
      </w:r>
    </w:p>
  </w:endnote>
  <w:endnote w:type="continuationSeparator" w:id="0">
    <w:p w14:paraId="2F86F43F" w14:textId="77777777" w:rsidR="000E6D63" w:rsidRDefault="000E6D63">
      <w:pPr>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N Helvetica Narrow">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00002FF" w:usb1="5000205B"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DF658" w14:textId="77777777" w:rsidR="00406B6F" w:rsidRPr="00622593" w:rsidRDefault="00406B6F" w:rsidP="00C83430">
    <w:pPr>
      <w:pStyle w:val="Footer"/>
      <w:pBdr>
        <w:top w:val="none" w:sz="0" w:space="0" w:color="auto"/>
      </w:pBdr>
      <w:tabs>
        <w:tab w:val="left" w:pos="5688"/>
      </w:tabs>
      <w:spacing w:before="0"/>
      <w:rPr>
        <w:rFonts w:asciiTheme="minorHAnsi" w:hAnsiTheme="minorHAnsi"/>
        <w:color w:val="993366"/>
        <w:sz w:val="18"/>
        <w:szCs w:val="18"/>
        <w:lang w:val="fr-BE"/>
      </w:rPr>
    </w:pPr>
    <w:r w:rsidRPr="0048728B">
      <w:rPr>
        <w:color w:val="660033"/>
        <w:sz w:val="18"/>
        <w:szCs w:val="18"/>
        <w:lang w:val="fr-BE"/>
      </w:rPr>
      <w:fldChar w:fldCharType="begin"/>
    </w:r>
    <w:r w:rsidRPr="0048728B">
      <w:rPr>
        <w:color w:val="660033"/>
        <w:sz w:val="18"/>
        <w:szCs w:val="18"/>
        <w:lang w:val="fr-BE"/>
      </w:rPr>
      <w:instrText xml:space="preserve"> FILENAME   \* MERGEFORMAT </w:instrText>
    </w:r>
    <w:r w:rsidRPr="0048728B">
      <w:rPr>
        <w:color w:val="660033"/>
        <w:sz w:val="18"/>
        <w:szCs w:val="18"/>
        <w:lang w:val="fr-BE"/>
      </w:rPr>
      <w:fldChar w:fldCharType="separate"/>
    </w:r>
    <w:r w:rsidRPr="0048728B">
      <w:rPr>
        <w:noProof/>
        <w:color w:val="660033"/>
        <w:sz w:val="18"/>
        <w:szCs w:val="18"/>
        <w:lang w:val="fr-BE"/>
      </w:rPr>
      <w:t>ResearchImageViewer_UserRequirementsSpecification_v0.1_21May2019.docx</w:t>
    </w:r>
    <w:r w:rsidRPr="0048728B">
      <w:rPr>
        <w:color w:val="660033"/>
        <w:sz w:val="18"/>
        <w:szCs w:val="18"/>
        <w:lang w:val="fr-BE"/>
      </w:rPr>
      <w:fldChar w:fldCharType="end"/>
    </w:r>
    <w:r>
      <w:rPr>
        <w:color w:val="5F91AF"/>
        <w:sz w:val="18"/>
        <w:szCs w:val="18"/>
        <w:lang w:val="fr-BE"/>
      </w:rPr>
      <w:tab/>
    </w:r>
    <w:r>
      <w:rPr>
        <w:color w:val="5F91AF"/>
        <w:sz w:val="18"/>
        <w:szCs w:val="18"/>
        <w:lang w:val="fr-BE"/>
      </w:rPr>
      <w:tab/>
    </w:r>
    <w:r>
      <w:rPr>
        <w:color w:val="5F91AF"/>
        <w:sz w:val="18"/>
        <w:szCs w:val="18"/>
        <w:lang w:val="fr-BE"/>
      </w:rPr>
      <w:tab/>
    </w:r>
    <w:r>
      <w:rPr>
        <w:color w:val="5F91AF"/>
        <w:sz w:val="18"/>
        <w:szCs w:val="18"/>
        <w:lang w:val="fr-BE"/>
      </w:rPr>
      <w:tab/>
      <w:t xml:space="preserve"> </w:t>
    </w:r>
    <w:r>
      <w:rPr>
        <w:color w:val="5F91AF"/>
        <w:sz w:val="18"/>
        <w:szCs w:val="18"/>
        <w:lang w:val="fr-BE"/>
      </w:rPr>
      <w:tab/>
    </w:r>
    <w:r>
      <w:rPr>
        <w:color w:val="5F91AF"/>
        <w:sz w:val="18"/>
        <w:szCs w:val="18"/>
        <w:lang w:val="fr-BE"/>
      </w:rPr>
      <w:tab/>
    </w:r>
    <w:r w:rsidRPr="00622593">
      <w:rPr>
        <w:color w:val="993366"/>
        <w:sz w:val="18"/>
        <w:szCs w:val="18"/>
        <w:lang w:val="fr-BE"/>
      </w:rPr>
      <w:tab/>
    </w:r>
    <w:r w:rsidRPr="00622593">
      <w:rPr>
        <w:rFonts w:asciiTheme="minorHAnsi" w:hAnsiTheme="minorHAnsi"/>
        <w:color w:val="993366"/>
        <w:sz w:val="18"/>
        <w:szCs w:val="18"/>
        <w:lang w:val="fr-BE"/>
      </w:rPr>
      <w:t>OCTRU-OIT-001_V2.0_14Mar2016</w:t>
    </w:r>
  </w:p>
  <w:p w14:paraId="1F905BD2" w14:textId="77777777" w:rsidR="00406B6F" w:rsidRPr="00622593" w:rsidRDefault="00406B6F" w:rsidP="00D90DA5">
    <w:pPr>
      <w:pStyle w:val="Footer"/>
      <w:pBdr>
        <w:top w:val="none" w:sz="0" w:space="0" w:color="auto"/>
      </w:pBdr>
      <w:spacing w:before="0"/>
      <w:rPr>
        <w:rFonts w:asciiTheme="minorHAnsi" w:hAnsiTheme="minorHAnsi"/>
        <w:color w:val="993366"/>
        <w:sz w:val="18"/>
        <w:szCs w:val="18"/>
        <w:lang w:val="fr-BE"/>
      </w:rPr>
    </w:pPr>
    <w:r w:rsidRPr="00622593">
      <w:rPr>
        <w:rFonts w:asciiTheme="minorHAnsi" w:hAnsiTheme="minorHAnsi"/>
        <w:color w:val="993366"/>
        <w:sz w:val="18"/>
        <w:szCs w:val="18"/>
        <w:lang w:val="fr-BE"/>
      </w:rPr>
      <w:tab/>
    </w:r>
    <w:r w:rsidRPr="00622593">
      <w:rPr>
        <w:rFonts w:asciiTheme="minorHAnsi" w:hAnsiTheme="minorHAnsi"/>
        <w:color w:val="993366"/>
        <w:sz w:val="18"/>
        <w:szCs w:val="18"/>
        <w:lang w:val="fr-BE"/>
      </w:rPr>
      <w:tab/>
      <w:t>Effective Date 28Mar2016</w:t>
    </w:r>
  </w:p>
  <w:p w14:paraId="001F5691" w14:textId="77777777" w:rsidR="00406B6F" w:rsidRPr="00622593" w:rsidRDefault="00406B6F" w:rsidP="00D90DA5">
    <w:pPr>
      <w:pStyle w:val="Footer"/>
      <w:pBdr>
        <w:top w:val="none" w:sz="0" w:space="0" w:color="auto"/>
      </w:pBdr>
      <w:spacing w:before="0"/>
      <w:jc w:val="center"/>
      <w:rPr>
        <w:rFonts w:asciiTheme="minorHAnsi" w:hAnsiTheme="minorHAnsi"/>
        <w:color w:val="993366"/>
        <w:sz w:val="18"/>
        <w:szCs w:val="18"/>
        <w:lang w:val="fr-BE"/>
      </w:rPr>
    </w:pPr>
    <w:r w:rsidRPr="00622593">
      <w:rPr>
        <w:rFonts w:asciiTheme="minorHAnsi" w:hAnsiTheme="minorHAnsi"/>
        <w:color w:val="993366"/>
        <w:sz w:val="18"/>
        <w:szCs w:val="18"/>
        <w:lang w:val="fr-BE"/>
      </w:rPr>
      <w:t xml:space="preserve">Page </w:t>
    </w:r>
    <w:r w:rsidRPr="00622593">
      <w:rPr>
        <w:rFonts w:asciiTheme="minorHAnsi" w:hAnsiTheme="minorHAnsi"/>
        <w:color w:val="993366"/>
        <w:sz w:val="18"/>
        <w:szCs w:val="18"/>
        <w:lang w:val="fr-BE"/>
      </w:rPr>
      <w:fldChar w:fldCharType="begin"/>
    </w:r>
    <w:r w:rsidRPr="00622593">
      <w:rPr>
        <w:rFonts w:asciiTheme="minorHAnsi" w:hAnsiTheme="minorHAnsi"/>
        <w:color w:val="993366"/>
        <w:sz w:val="18"/>
        <w:szCs w:val="18"/>
        <w:lang w:val="fr-BE"/>
      </w:rPr>
      <w:instrText xml:space="preserve"> PAGE </w:instrText>
    </w:r>
    <w:r w:rsidRPr="00622593">
      <w:rPr>
        <w:rFonts w:asciiTheme="minorHAnsi" w:hAnsiTheme="minorHAnsi"/>
        <w:color w:val="993366"/>
        <w:sz w:val="18"/>
        <w:szCs w:val="18"/>
        <w:lang w:val="fr-BE"/>
      </w:rPr>
      <w:fldChar w:fldCharType="separate"/>
    </w:r>
    <w:r>
      <w:rPr>
        <w:rFonts w:asciiTheme="minorHAnsi" w:hAnsiTheme="minorHAnsi"/>
        <w:noProof/>
        <w:color w:val="993366"/>
        <w:sz w:val="18"/>
        <w:szCs w:val="18"/>
        <w:lang w:val="fr-BE"/>
      </w:rPr>
      <w:t>1</w:t>
    </w:r>
    <w:r w:rsidRPr="00622593">
      <w:rPr>
        <w:rFonts w:asciiTheme="minorHAnsi" w:hAnsiTheme="minorHAnsi"/>
        <w:color w:val="993366"/>
        <w:sz w:val="18"/>
        <w:szCs w:val="18"/>
        <w:lang w:val="fr-BE"/>
      </w:rPr>
      <w:fldChar w:fldCharType="end"/>
    </w:r>
    <w:r w:rsidRPr="00622593">
      <w:rPr>
        <w:rFonts w:asciiTheme="minorHAnsi" w:hAnsiTheme="minorHAnsi"/>
        <w:color w:val="993366"/>
        <w:sz w:val="18"/>
        <w:szCs w:val="18"/>
        <w:lang w:val="fr-BE"/>
      </w:rPr>
      <w:t xml:space="preserve"> of </w:t>
    </w:r>
    <w:r w:rsidRPr="00622593">
      <w:rPr>
        <w:rFonts w:asciiTheme="minorHAnsi" w:hAnsiTheme="minorHAnsi"/>
        <w:color w:val="993366"/>
        <w:sz w:val="18"/>
        <w:szCs w:val="18"/>
        <w:lang w:val="fr-BE"/>
      </w:rPr>
      <w:fldChar w:fldCharType="begin"/>
    </w:r>
    <w:r w:rsidRPr="00622593">
      <w:rPr>
        <w:rFonts w:asciiTheme="minorHAnsi" w:hAnsiTheme="minorHAnsi"/>
        <w:color w:val="993366"/>
        <w:sz w:val="18"/>
        <w:szCs w:val="18"/>
        <w:lang w:val="fr-BE"/>
      </w:rPr>
      <w:instrText xml:space="preserve"> NUMPAGES \* MERGEFORMAT </w:instrText>
    </w:r>
    <w:r w:rsidRPr="00622593">
      <w:rPr>
        <w:rFonts w:asciiTheme="minorHAnsi" w:hAnsiTheme="minorHAnsi"/>
        <w:color w:val="993366"/>
        <w:sz w:val="18"/>
        <w:szCs w:val="18"/>
        <w:lang w:val="fr-BE"/>
      </w:rPr>
      <w:fldChar w:fldCharType="separate"/>
    </w:r>
    <w:r>
      <w:rPr>
        <w:rFonts w:asciiTheme="minorHAnsi" w:hAnsiTheme="minorHAnsi"/>
        <w:noProof/>
        <w:color w:val="993366"/>
        <w:sz w:val="18"/>
        <w:szCs w:val="18"/>
        <w:lang w:val="fr-BE"/>
      </w:rPr>
      <w:t>7</w:t>
    </w:r>
    <w:r w:rsidRPr="00622593">
      <w:rPr>
        <w:rFonts w:asciiTheme="minorHAnsi" w:hAnsiTheme="minorHAnsi"/>
        <w:color w:val="993366"/>
        <w:sz w:val="18"/>
        <w:szCs w:val="18"/>
        <w:lang w:val="fr-B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829DC" w14:textId="77777777" w:rsidR="00406B6F" w:rsidRPr="002E49CD" w:rsidRDefault="00406B6F" w:rsidP="002E49CD">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20869" w14:textId="77777777" w:rsidR="000E6D63" w:rsidRDefault="000E6D63">
      <w:pPr>
        <w:rPr>
          <w:rFonts w:ascii="Times New Roman" w:hAnsi="Times New Roman" w:cs="Times New Roman"/>
        </w:rPr>
      </w:pPr>
      <w:r>
        <w:rPr>
          <w:rFonts w:ascii="Times New Roman" w:hAnsi="Times New Roman" w:cs="Times New Roman"/>
        </w:rPr>
        <w:separator/>
      </w:r>
    </w:p>
  </w:footnote>
  <w:footnote w:type="continuationSeparator" w:id="0">
    <w:p w14:paraId="7B77C533" w14:textId="77777777" w:rsidR="000E6D63" w:rsidRDefault="000E6D63">
      <w:pPr>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FF50C" w14:textId="77777777" w:rsidR="00406B6F" w:rsidRPr="00622593" w:rsidRDefault="00406B6F" w:rsidP="000E4A23">
    <w:pPr>
      <w:pStyle w:val="Header"/>
      <w:pBdr>
        <w:bottom w:val="none" w:sz="0" w:space="0" w:color="auto"/>
      </w:pBdr>
      <w:spacing w:before="0" w:after="0"/>
      <w:jc w:val="center"/>
      <w:rPr>
        <w:rFonts w:asciiTheme="minorHAnsi" w:hAnsiTheme="minorHAnsi" w:cs="Arial"/>
        <w:b/>
        <w:color w:val="993366"/>
        <w:sz w:val="32"/>
        <w:szCs w:val="32"/>
        <w:lang w:val="fr-BE"/>
      </w:rPr>
    </w:pPr>
    <w:r>
      <w:rPr>
        <w:rFonts w:asciiTheme="minorHAnsi" w:hAnsiTheme="minorHAnsi" w:cs="Arial"/>
        <w:b/>
        <w:noProof/>
        <w:color w:val="993366"/>
        <w:sz w:val="32"/>
        <w:szCs w:val="32"/>
        <w:lang w:val="fr-BE"/>
      </w:rPr>
      <w:drawing>
        <wp:anchor distT="0" distB="0" distL="114300" distR="114300" simplePos="0" relativeHeight="251658240" behindDoc="0" locked="0" layoutInCell="1" allowOverlap="1" wp14:anchorId="09480403" wp14:editId="2ACE9E63">
          <wp:simplePos x="0" y="0"/>
          <wp:positionH relativeFrom="column">
            <wp:posOffset>-400050</wp:posOffset>
          </wp:positionH>
          <wp:positionV relativeFrom="paragraph">
            <wp:posOffset>-76200</wp:posOffset>
          </wp:positionV>
          <wp:extent cx="704850" cy="403790"/>
          <wp:effectExtent l="0" t="0" r="0" b="0"/>
          <wp:wrapNone/>
          <wp:docPr id="4"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TRU_CMYK_HIRES.JPG"/>
                  <pic:cNvPicPr/>
                </pic:nvPicPr>
                <pic:blipFill>
                  <a:blip r:embed="rId1">
                    <a:extLst>
                      <a:ext uri="{28A0092B-C50C-407E-A947-70E740481C1C}">
                        <a14:useLocalDpi xmlns:a14="http://schemas.microsoft.com/office/drawing/2010/main" val="0"/>
                      </a:ext>
                    </a:extLst>
                  </a:blip>
                  <a:stretch>
                    <a:fillRect/>
                  </a:stretch>
                </pic:blipFill>
                <pic:spPr>
                  <a:xfrm>
                    <a:off x="0" y="0"/>
                    <a:ext cx="704850" cy="403790"/>
                  </a:xfrm>
                  <a:prstGeom prst="rect">
                    <a:avLst/>
                  </a:prstGeom>
                </pic:spPr>
              </pic:pic>
            </a:graphicData>
          </a:graphic>
        </wp:anchor>
      </w:drawing>
    </w:r>
    <w:r w:rsidRPr="00622593">
      <w:rPr>
        <w:rFonts w:asciiTheme="minorHAnsi" w:hAnsiTheme="minorHAnsi" w:cs="Arial"/>
        <w:b/>
        <w:color w:val="993366"/>
        <w:sz w:val="32"/>
        <w:szCs w:val="32"/>
        <w:lang w:val="fr-BE"/>
      </w:rPr>
      <w:t>OCTRU Template: OIT-001</w:t>
    </w:r>
  </w:p>
  <w:p w14:paraId="47189AE9" w14:textId="77777777" w:rsidR="00406B6F" w:rsidRPr="00622593" w:rsidRDefault="00406B6F" w:rsidP="000E4A23">
    <w:pPr>
      <w:pStyle w:val="Header"/>
      <w:pBdr>
        <w:bottom w:val="none" w:sz="0" w:space="0" w:color="auto"/>
      </w:pBdr>
      <w:spacing w:before="0" w:after="0"/>
      <w:jc w:val="center"/>
      <w:rPr>
        <w:rFonts w:asciiTheme="minorHAnsi" w:hAnsiTheme="minorHAnsi" w:cs="Arial"/>
        <w:b/>
        <w:color w:val="993366"/>
        <w:sz w:val="32"/>
        <w:szCs w:val="32"/>
        <w:lang w:val="fr-BE"/>
      </w:rPr>
    </w:pPr>
    <w:r w:rsidRPr="00622593">
      <w:rPr>
        <w:rFonts w:asciiTheme="minorHAnsi" w:hAnsiTheme="minorHAnsi" w:cs="Arial"/>
        <w:b/>
        <w:color w:val="993366"/>
        <w:sz w:val="32"/>
        <w:szCs w:val="32"/>
        <w:lang w:val="fr-BE"/>
      </w:rPr>
      <w:t xml:space="preserve">Application User </w:t>
    </w:r>
    <w:r w:rsidRPr="00622593">
      <w:rPr>
        <w:rFonts w:asciiTheme="minorHAnsi" w:hAnsiTheme="minorHAnsi" w:cs="Arial"/>
        <w:b/>
        <w:color w:val="993366"/>
        <w:sz w:val="32"/>
        <w:szCs w:val="32"/>
      </w:rPr>
      <w:t>Requirements</w:t>
    </w:r>
    <w:r w:rsidRPr="00622593">
      <w:rPr>
        <w:rFonts w:asciiTheme="minorHAnsi" w:hAnsiTheme="minorHAnsi" w:cs="Arial"/>
        <w:b/>
        <w:color w:val="993366"/>
        <w:sz w:val="32"/>
        <w:szCs w:val="32"/>
        <w:lang w:val="fr-BE"/>
      </w:rPr>
      <w:t xml:space="preserve"> </w:t>
    </w:r>
    <w:r w:rsidRPr="00622593">
      <w:rPr>
        <w:rFonts w:asciiTheme="minorHAnsi" w:hAnsiTheme="minorHAnsi" w:cs="Arial"/>
        <w:b/>
        <w:color w:val="993366"/>
        <w:sz w:val="32"/>
        <w:szCs w:val="32"/>
      </w:rPr>
      <w:t>Specifications</w:t>
    </w:r>
  </w:p>
  <w:p w14:paraId="15FBB669" w14:textId="77777777" w:rsidR="00406B6F" w:rsidRPr="00C83430" w:rsidRDefault="00406B6F" w:rsidP="000E4A23">
    <w:pPr>
      <w:pStyle w:val="Header"/>
      <w:pBdr>
        <w:bottom w:val="none" w:sz="0" w:space="0" w:color="auto"/>
      </w:pBdr>
      <w:spacing w:before="0" w:after="0"/>
      <w:jc w:val="center"/>
      <w:rPr>
        <w:rFonts w:asciiTheme="minorHAnsi" w:hAnsiTheme="minorHAnsi" w:cs="Arial"/>
        <w:b/>
        <w:color w:val="5F91AF"/>
        <w:sz w:val="32"/>
        <w:szCs w:val="32"/>
        <w:lang w:val="fr-B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3DA33" w14:textId="77777777" w:rsidR="00406B6F" w:rsidRDefault="00406B6F" w:rsidP="00E602AD">
    <w:pPr>
      <w:pStyle w:val="Header"/>
      <w:pBdr>
        <w:bottom w:val="none" w:sz="0" w:space="0" w:color="auto"/>
      </w:pBdr>
    </w:pPr>
    <w:r>
      <w:rPr>
        <w:rFonts w:cs="Arial"/>
        <w:color w:val="000000"/>
      </w:rPr>
      <w:t xml:space="preserve">                                                                                  </w:t>
    </w:r>
    <w:r>
      <w:rPr>
        <w:rFonts w:cs="Arial"/>
        <w:noProof/>
        <w:color w:val="000000"/>
        <w:lang w:val="en-GB" w:eastAsia="en-GB"/>
      </w:rPr>
      <w:drawing>
        <wp:inline distT="0" distB="0" distL="0" distR="0" wp14:anchorId="539F17C0" wp14:editId="195F0E26">
          <wp:extent cx="2000250" cy="523875"/>
          <wp:effectExtent l="0" t="0" r="0" b="9525"/>
          <wp:docPr id="1" name="Picture 1" descr="Logo_Life_science_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ife_science_Panto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5238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76EFC"/>
    <w:multiLevelType w:val="hybridMultilevel"/>
    <w:tmpl w:val="14626410"/>
    <w:lvl w:ilvl="0" w:tplc="559EF3E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FD63D58"/>
    <w:multiLevelType w:val="hybridMultilevel"/>
    <w:tmpl w:val="9798422E"/>
    <w:lvl w:ilvl="0" w:tplc="6AAA6A9E">
      <w:start w:val="1"/>
      <mc:AlternateContent>
        <mc:Choice Requires="w14">
          <w:numFmt w:val="custom" w:format="001, 002, 003, ..."/>
        </mc:Choice>
        <mc:Fallback>
          <w:numFmt w:val="decimal"/>
        </mc:Fallback>
      </mc:AlternateContent>
      <w:suff w:val="space"/>
      <w:lvlText w:val="RIV_R%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CFB1C22"/>
    <w:multiLevelType w:val="multilevel"/>
    <w:tmpl w:val="7F0A427A"/>
    <w:lvl w:ilvl="0">
      <w:start w:val="1"/>
      <w:numFmt w:val="decimal"/>
      <w:lvlText w:val="%1."/>
      <w:lvlJc w:val="left"/>
      <w:pPr>
        <w:tabs>
          <w:tab w:val="num" w:pos="851"/>
        </w:tabs>
        <w:ind w:left="851" w:hanging="851"/>
      </w:pPr>
      <w:rPr>
        <w:rFonts w:ascii="Times New Roman" w:hAnsi="Times New Roman" w:cs="Times New Roman" w:hint="default"/>
      </w:rPr>
    </w:lvl>
    <w:lvl w:ilvl="1">
      <w:start w:val="1"/>
      <w:numFmt w:val="decimal"/>
      <w:lvlText w:val="%1.%2"/>
      <w:lvlJc w:val="left"/>
      <w:pPr>
        <w:tabs>
          <w:tab w:val="num" w:pos="1134"/>
        </w:tabs>
        <w:ind w:left="1134" w:hanging="1134"/>
      </w:pPr>
      <w:rPr>
        <w:rFonts w:ascii="Times New Roman" w:hAnsi="Times New Roman" w:cs="Times New Roman" w:hint="default"/>
      </w:rPr>
    </w:lvl>
    <w:lvl w:ilvl="2">
      <w:start w:val="1"/>
      <w:numFmt w:val="decimal"/>
      <w:lvlText w:val="%1.%2.%3"/>
      <w:lvlJc w:val="left"/>
      <w:pPr>
        <w:tabs>
          <w:tab w:val="num" w:pos="1361"/>
        </w:tabs>
        <w:ind w:left="1361" w:hanging="1361"/>
      </w:pPr>
      <w:rPr>
        <w:rFonts w:ascii="Times New Roman" w:hAnsi="Times New Roman" w:cs="Times New Roman" w:hint="default"/>
        <w:color w:val="auto"/>
      </w:rPr>
    </w:lvl>
    <w:lvl w:ilvl="3">
      <w:start w:val="1"/>
      <w:numFmt w:val="decimal"/>
      <w:lvlText w:val="%1.%2.%3.%4"/>
      <w:lvlJc w:val="left"/>
      <w:pPr>
        <w:tabs>
          <w:tab w:val="num" w:pos="1985"/>
        </w:tabs>
        <w:ind w:left="1985" w:hanging="1985"/>
      </w:pPr>
      <w:rPr>
        <w:rFonts w:ascii="Times New Roman" w:hAnsi="Times New Roman" w:cs="Times New Roman" w:hint="default"/>
      </w:rPr>
    </w:lvl>
    <w:lvl w:ilvl="4">
      <w:start w:val="1"/>
      <w:numFmt w:val="decimal"/>
      <w:lvlText w:val="%1.%2.%3.%4.%5"/>
      <w:lvlJc w:val="left"/>
      <w:pPr>
        <w:tabs>
          <w:tab w:val="num" w:pos="2438"/>
        </w:tabs>
        <w:ind w:left="2438" w:hanging="2438"/>
      </w:pPr>
      <w:rPr>
        <w:rFonts w:ascii="Times New Roman" w:hAnsi="Times New Roman" w:cs="Times New Roman" w:hint="default"/>
      </w:rPr>
    </w:lvl>
    <w:lvl w:ilvl="5">
      <w:start w:val="1"/>
      <w:numFmt w:val="decimal"/>
      <w:lvlText w:val="%1.%2.%3.%4.%5.%6"/>
      <w:lvlJc w:val="left"/>
      <w:pPr>
        <w:tabs>
          <w:tab w:val="num" w:pos="0"/>
        </w:tabs>
      </w:pPr>
      <w:rPr>
        <w:rFonts w:ascii="Times New Roman" w:hAnsi="Times New Roman" w:cs="Times New Roman" w:hint="default"/>
      </w:rPr>
    </w:lvl>
    <w:lvl w:ilvl="6">
      <w:start w:val="1"/>
      <w:numFmt w:val="decimal"/>
      <w:lvlText w:val="%1.%2.%3.%4.%5.%6.%7"/>
      <w:lvlJc w:val="left"/>
      <w:pPr>
        <w:tabs>
          <w:tab w:val="num" w:pos="0"/>
        </w:tabs>
      </w:pPr>
      <w:rPr>
        <w:rFonts w:ascii="Times New Roman" w:hAnsi="Times New Roman" w:cs="Times New Roman" w:hint="default"/>
      </w:rPr>
    </w:lvl>
    <w:lvl w:ilvl="7">
      <w:start w:val="1"/>
      <w:numFmt w:val="decimal"/>
      <w:lvlText w:val="%1.%2.%3.%4.%5.%6.%7.%8"/>
      <w:lvlJc w:val="left"/>
      <w:pPr>
        <w:tabs>
          <w:tab w:val="num" w:pos="0"/>
        </w:tabs>
      </w:pPr>
      <w:rPr>
        <w:rFonts w:ascii="Times New Roman" w:hAnsi="Times New Roman" w:cs="Times New Roman" w:hint="default"/>
      </w:rPr>
    </w:lvl>
    <w:lvl w:ilvl="8">
      <w:start w:val="1"/>
      <w:numFmt w:val="decimal"/>
      <w:lvlText w:val="%1.%2.%3.%4.%5.%6.%7.%8.%9"/>
      <w:lvlJc w:val="left"/>
      <w:pPr>
        <w:tabs>
          <w:tab w:val="num" w:pos="0"/>
        </w:tabs>
      </w:pPr>
      <w:rPr>
        <w:rFonts w:ascii="Times New Roman" w:hAnsi="Times New Roman" w:cs="Times New Roman" w:hint="default"/>
      </w:rPr>
    </w:lvl>
  </w:abstractNum>
  <w:abstractNum w:abstractNumId="3" w15:restartNumberingAfterBreak="0">
    <w:nsid w:val="6EBD10C7"/>
    <w:multiLevelType w:val="hybridMultilevel"/>
    <w:tmpl w:val="B9EC28E4"/>
    <w:lvl w:ilvl="0" w:tplc="246A6978">
      <w:start w:val="2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AMO_XmlVersion" w:val="Empty"/>
    <w:docVar w:name="dgnword-docGUID" w:val="{D4F22609-C759-46ED-BE87-795267510A6A}"/>
    <w:docVar w:name="dgnword-eventsink" w:val="92342872"/>
    <w:docVar w:name="OLE_LINK1" w:val="Empty"/>
    <w:docVar w:name="OLE_LINK2" w:val="Empty"/>
  </w:docVars>
  <w:rsids>
    <w:rsidRoot w:val="00D90F68"/>
    <w:rsid w:val="000003EC"/>
    <w:rsid w:val="0000062E"/>
    <w:rsid w:val="000008CE"/>
    <w:rsid w:val="00001CF4"/>
    <w:rsid w:val="0000318C"/>
    <w:rsid w:val="000039FA"/>
    <w:rsid w:val="00003BEB"/>
    <w:rsid w:val="00004D4E"/>
    <w:rsid w:val="0000536F"/>
    <w:rsid w:val="00005885"/>
    <w:rsid w:val="00005CA8"/>
    <w:rsid w:val="00005FD8"/>
    <w:rsid w:val="000072A9"/>
    <w:rsid w:val="000106C1"/>
    <w:rsid w:val="00013E7A"/>
    <w:rsid w:val="00015971"/>
    <w:rsid w:val="0001605F"/>
    <w:rsid w:val="000163FE"/>
    <w:rsid w:val="0001649D"/>
    <w:rsid w:val="00017CF7"/>
    <w:rsid w:val="000215E5"/>
    <w:rsid w:val="00025536"/>
    <w:rsid w:val="00026A01"/>
    <w:rsid w:val="00026B19"/>
    <w:rsid w:val="000275B5"/>
    <w:rsid w:val="00027914"/>
    <w:rsid w:val="00027CC0"/>
    <w:rsid w:val="00030C56"/>
    <w:rsid w:val="0003351D"/>
    <w:rsid w:val="000335C2"/>
    <w:rsid w:val="00036392"/>
    <w:rsid w:val="00037BBA"/>
    <w:rsid w:val="00037CB9"/>
    <w:rsid w:val="000409A8"/>
    <w:rsid w:val="00040F60"/>
    <w:rsid w:val="00041091"/>
    <w:rsid w:val="000415F1"/>
    <w:rsid w:val="00041A7E"/>
    <w:rsid w:val="00042150"/>
    <w:rsid w:val="0004336F"/>
    <w:rsid w:val="000435A6"/>
    <w:rsid w:val="00044533"/>
    <w:rsid w:val="00044A95"/>
    <w:rsid w:val="00044BBD"/>
    <w:rsid w:val="00044C15"/>
    <w:rsid w:val="00045960"/>
    <w:rsid w:val="000501C8"/>
    <w:rsid w:val="000510EB"/>
    <w:rsid w:val="00051217"/>
    <w:rsid w:val="00051E2D"/>
    <w:rsid w:val="000522F5"/>
    <w:rsid w:val="00052AA2"/>
    <w:rsid w:val="00052FAB"/>
    <w:rsid w:val="00053257"/>
    <w:rsid w:val="00054C0D"/>
    <w:rsid w:val="00055C5A"/>
    <w:rsid w:val="00055E39"/>
    <w:rsid w:val="0005614E"/>
    <w:rsid w:val="00056464"/>
    <w:rsid w:val="00057ACD"/>
    <w:rsid w:val="00057B6F"/>
    <w:rsid w:val="00060021"/>
    <w:rsid w:val="000602D4"/>
    <w:rsid w:val="00060CB7"/>
    <w:rsid w:val="00060FF1"/>
    <w:rsid w:val="00061181"/>
    <w:rsid w:val="0006129D"/>
    <w:rsid w:val="00061733"/>
    <w:rsid w:val="000625AC"/>
    <w:rsid w:val="00062EE7"/>
    <w:rsid w:val="00063751"/>
    <w:rsid w:val="00063F4D"/>
    <w:rsid w:val="00064082"/>
    <w:rsid w:val="00064159"/>
    <w:rsid w:val="000649FB"/>
    <w:rsid w:val="00064EC4"/>
    <w:rsid w:val="00065C3B"/>
    <w:rsid w:val="0006630F"/>
    <w:rsid w:val="00066677"/>
    <w:rsid w:val="00071733"/>
    <w:rsid w:val="00074654"/>
    <w:rsid w:val="00074C27"/>
    <w:rsid w:val="00074E6C"/>
    <w:rsid w:val="00075356"/>
    <w:rsid w:val="0007563F"/>
    <w:rsid w:val="00075EF0"/>
    <w:rsid w:val="000805C8"/>
    <w:rsid w:val="0008154F"/>
    <w:rsid w:val="00083D32"/>
    <w:rsid w:val="0008429E"/>
    <w:rsid w:val="000846D9"/>
    <w:rsid w:val="00084846"/>
    <w:rsid w:val="00086B15"/>
    <w:rsid w:val="00087448"/>
    <w:rsid w:val="00090692"/>
    <w:rsid w:val="00090727"/>
    <w:rsid w:val="00090D1C"/>
    <w:rsid w:val="000913E3"/>
    <w:rsid w:val="0009156A"/>
    <w:rsid w:val="00093D2C"/>
    <w:rsid w:val="00094A01"/>
    <w:rsid w:val="00094EA0"/>
    <w:rsid w:val="00095A99"/>
    <w:rsid w:val="000A0EAB"/>
    <w:rsid w:val="000A0F7D"/>
    <w:rsid w:val="000A1780"/>
    <w:rsid w:val="000A1ACE"/>
    <w:rsid w:val="000A226C"/>
    <w:rsid w:val="000A272A"/>
    <w:rsid w:val="000A3544"/>
    <w:rsid w:val="000A35D3"/>
    <w:rsid w:val="000A3C89"/>
    <w:rsid w:val="000A4370"/>
    <w:rsid w:val="000A502C"/>
    <w:rsid w:val="000A67E7"/>
    <w:rsid w:val="000A6A4F"/>
    <w:rsid w:val="000A7D8D"/>
    <w:rsid w:val="000B174A"/>
    <w:rsid w:val="000B2B5A"/>
    <w:rsid w:val="000B39E8"/>
    <w:rsid w:val="000B5DB7"/>
    <w:rsid w:val="000B639D"/>
    <w:rsid w:val="000B68E4"/>
    <w:rsid w:val="000B6E9B"/>
    <w:rsid w:val="000B7902"/>
    <w:rsid w:val="000C0AF6"/>
    <w:rsid w:val="000C206D"/>
    <w:rsid w:val="000C25E3"/>
    <w:rsid w:val="000C28C4"/>
    <w:rsid w:val="000C3FDE"/>
    <w:rsid w:val="000C4450"/>
    <w:rsid w:val="000C4FD4"/>
    <w:rsid w:val="000D2A6F"/>
    <w:rsid w:val="000D418D"/>
    <w:rsid w:val="000D4B40"/>
    <w:rsid w:val="000D4C40"/>
    <w:rsid w:val="000D6256"/>
    <w:rsid w:val="000D7FD0"/>
    <w:rsid w:val="000E055D"/>
    <w:rsid w:val="000E1199"/>
    <w:rsid w:val="000E234A"/>
    <w:rsid w:val="000E35AE"/>
    <w:rsid w:val="000E3D04"/>
    <w:rsid w:val="000E3EFA"/>
    <w:rsid w:val="000E4412"/>
    <w:rsid w:val="000E4A23"/>
    <w:rsid w:val="000E6306"/>
    <w:rsid w:val="000E6D63"/>
    <w:rsid w:val="000E7080"/>
    <w:rsid w:val="000E72A7"/>
    <w:rsid w:val="000F0EAB"/>
    <w:rsid w:val="000F119C"/>
    <w:rsid w:val="000F12D3"/>
    <w:rsid w:val="000F21B6"/>
    <w:rsid w:val="000F29D3"/>
    <w:rsid w:val="000F397F"/>
    <w:rsid w:val="000F5677"/>
    <w:rsid w:val="000F5F8D"/>
    <w:rsid w:val="000F6B55"/>
    <w:rsid w:val="000F7BAE"/>
    <w:rsid w:val="0010005D"/>
    <w:rsid w:val="0010021D"/>
    <w:rsid w:val="0010031B"/>
    <w:rsid w:val="0010077F"/>
    <w:rsid w:val="00100EAE"/>
    <w:rsid w:val="00101D82"/>
    <w:rsid w:val="00102D49"/>
    <w:rsid w:val="00103A76"/>
    <w:rsid w:val="00103FE3"/>
    <w:rsid w:val="00104BAD"/>
    <w:rsid w:val="00105534"/>
    <w:rsid w:val="00106C36"/>
    <w:rsid w:val="00107BFE"/>
    <w:rsid w:val="001105F1"/>
    <w:rsid w:val="0011198E"/>
    <w:rsid w:val="00112FA1"/>
    <w:rsid w:val="00115184"/>
    <w:rsid w:val="001157F0"/>
    <w:rsid w:val="001159C0"/>
    <w:rsid w:val="00115CD7"/>
    <w:rsid w:val="001169BF"/>
    <w:rsid w:val="0011700E"/>
    <w:rsid w:val="00120A32"/>
    <w:rsid w:val="001211B8"/>
    <w:rsid w:val="0012266B"/>
    <w:rsid w:val="001241C5"/>
    <w:rsid w:val="001242E1"/>
    <w:rsid w:val="0012446D"/>
    <w:rsid w:val="001258BD"/>
    <w:rsid w:val="00125D6F"/>
    <w:rsid w:val="00126159"/>
    <w:rsid w:val="0012645D"/>
    <w:rsid w:val="00130B00"/>
    <w:rsid w:val="00130DC7"/>
    <w:rsid w:val="00131C65"/>
    <w:rsid w:val="00131F85"/>
    <w:rsid w:val="00132104"/>
    <w:rsid w:val="001323A9"/>
    <w:rsid w:val="00132BD7"/>
    <w:rsid w:val="0013376C"/>
    <w:rsid w:val="001343C1"/>
    <w:rsid w:val="001353FA"/>
    <w:rsid w:val="00136567"/>
    <w:rsid w:val="0013695C"/>
    <w:rsid w:val="00136FA6"/>
    <w:rsid w:val="001401CE"/>
    <w:rsid w:val="0014044B"/>
    <w:rsid w:val="0014372A"/>
    <w:rsid w:val="00143B2A"/>
    <w:rsid w:val="0014448C"/>
    <w:rsid w:val="00144ACD"/>
    <w:rsid w:val="00146BAA"/>
    <w:rsid w:val="00147102"/>
    <w:rsid w:val="0014712B"/>
    <w:rsid w:val="001515B7"/>
    <w:rsid w:val="001535D0"/>
    <w:rsid w:val="001535D5"/>
    <w:rsid w:val="00154571"/>
    <w:rsid w:val="0015486D"/>
    <w:rsid w:val="001548B7"/>
    <w:rsid w:val="001552C8"/>
    <w:rsid w:val="00156088"/>
    <w:rsid w:val="00160A03"/>
    <w:rsid w:val="00163D2D"/>
    <w:rsid w:val="001651BA"/>
    <w:rsid w:val="001658E4"/>
    <w:rsid w:val="00165AAB"/>
    <w:rsid w:val="00165E23"/>
    <w:rsid w:val="00166375"/>
    <w:rsid w:val="001717D0"/>
    <w:rsid w:val="001724E8"/>
    <w:rsid w:val="00172F8B"/>
    <w:rsid w:val="00173079"/>
    <w:rsid w:val="00173E3C"/>
    <w:rsid w:val="00174CAB"/>
    <w:rsid w:val="00176CA8"/>
    <w:rsid w:val="00177AEB"/>
    <w:rsid w:val="00180608"/>
    <w:rsid w:val="001821B8"/>
    <w:rsid w:val="00182405"/>
    <w:rsid w:val="00183439"/>
    <w:rsid w:val="001841DC"/>
    <w:rsid w:val="0018437F"/>
    <w:rsid w:val="00184BD1"/>
    <w:rsid w:val="001865DE"/>
    <w:rsid w:val="00187DA8"/>
    <w:rsid w:val="001914C0"/>
    <w:rsid w:val="00191C58"/>
    <w:rsid w:val="001929C6"/>
    <w:rsid w:val="00192F3C"/>
    <w:rsid w:val="00193C6E"/>
    <w:rsid w:val="001943E7"/>
    <w:rsid w:val="0019463C"/>
    <w:rsid w:val="00196770"/>
    <w:rsid w:val="00197ADB"/>
    <w:rsid w:val="00197E67"/>
    <w:rsid w:val="001A0A20"/>
    <w:rsid w:val="001A0F53"/>
    <w:rsid w:val="001A333A"/>
    <w:rsid w:val="001A38C8"/>
    <w:rsid w:val="001A47F4"/>
    <w:rsid w:val="001A5026"/>
    <w:rsid w:val="001A78FB"/>
    <w:rsid w:val="001A7C9B"/>
    <w:rsid w:val="001B0BC0"/>
    <w:rsid w:val="001B0BE4"/>
    <w:rsid w:val="001B2FDE"/>
    <w:rsid w:val="001B385E"/>
    <w:rsid w:val="001B5D26"/>
    <w:rsid w:val="001B66D3"/>
    <w:rsid w:val="001C0DCE"/>
    <w:rsid w:val="001C0F7C"/>
    <w:rsid w:val="001C2852"/>
    <w:rsid w:val="001C2935"/>
    <w:rsid w:val="001C35EC"/>
    <w:rsid w:val="001C3779"/>
    <w:rsid w:val="001C398D"/>
    <w:rsid w:val="001C4247"/>
    <w:rsid w:val="001C52E9"/>
    <w:rsid w:val="001C5A6B"/>
    <w:rsid w:val="001C682B"/>
    <w:rsid w:val="001C6B05"/>
    <w:rsid w:val="001C7BBA"/>
    <w:rsid w:val="001D1B1F"/>
    <w:rsid w:val="001D2FA3"/>
    <w:rsid w:val="001D3A62"/>
    <w:rsid w:val="001D4617"/>
    <w:rsid w:val="001D4C98"/>
    <w:rsid w:val="001D4DCF"/>
    <w:rsid w:val="001D4DF2"/>
    <w:rsid w:val="001D7334"/>
    <w:rsid w:val="001E08F9"/>
    <w:rsid w:val="001E1ECF"/>
    <w:rsid w:val="001E1F24"/>
    <w:rsid w:val="001E2181"/>
    <w:rsid w:val="001E239C"/>
    <w:rsid w:val="001E359D"/>
    <w:rsid w:val="001E3F3D"/>
    <w:rsid w:val="001E415B"/>
    <w:rsid w:val="001E5CC2"/>
    <w:rsid w:val="001E6172"/>
    <w:rsid w:val="001E6603"/>
    <w:rsid w:val="001E6FF2"/>
    <w:rsid w:val="001E7373"/>
    <w:rsid w:val="001E7AA7"/>
    <w:rsid w:val="001E7E10"/>
    <w:rsid w:val="001E7EB4"/>
    <w:rsid w:val="001F0218"/>
    <w:rsid w:val="001F33EF"/>
    <w:rsid w:val="001F373E"/>
    <w:rsid w:val="001F3D77"/>
    <w:rsid w:val="001F4100"/>
    <w:rsid w:val="001F49FA"/>
    <w:rsid w:val="001F6697"/>
    <w:rsid w:val="002016A1"/>
    <w:rsid w:val="00201D09"/>
    <w:rsid w:val="00201D2C"/>
    <w:rsid w:val="0020202F"/>
    <w:rsid w:val="00202EC2"/>
    <w:rsid w:val="00202FC8"/>
    <w:rsid w:val="002051E7"/>
    <w:rsid w:val="00205241"/>
    <w:rsid w:val="002055A6"/>
    <w:rsid w:val="00205C93"/>
    <w:rsid w:val="00205D48"/>
    <w:rsid w:val="00205F6C"/>
    <w:rsid w:val="002068D6"/>
    <w:rsid w:val="0020722A"/>
    <w:rsid w:val="0020754F"/>
    <w:rsid w:val="00207E93"/>
    <w:rsid w:val="00210114"/>
    <w:rsid w:val="00211213"/>
    <w:rsid w:val="002112CD"/>
    <w:rsid w:val="00212357"/>
    <w:rsid w:val="00212622"/>
    <w:rsid w:val="0021290D"/>
    <w:rsid w:val="00212C0A"/>
    <w:rsid w:val="00212CB7"/>
    <w:rsid w:val="00215545"/>
    <w:rsid w:val="0021579C"/>
    <w:rsid w:val="002170EC"/>
    <w:rsid w:val="00217F76"/>
    <w:rsid w:val="00221E6F"/>
    <w:rsid w:val="00222C35"/>
    <w:rsid w:val="0022493E"/>
    <w:rsid w:val="002253D6"/>
    <w:rsid w:val="00225567"/>
    <w:rsid w:val="002261BA"/>
    <w:rsid w:val="00226295"/>
    <w:rsid w:val="00227314"/>
    <w:rsid w:val="00227785"/>
    <w:rsid w:val="0023134F"/>
    <w:rsid w:val="00231866"/>
    <w:rsid w:val="00232109"/>
    <w:rsid w:val="00232226"/>
    <w:rsid w:val="002324B6"/>
    <w:rsid w:val="00232BE9"/>
    <w:rsid w:val="00232C5C"/>
    <w:rsid w:val="00232E01"/>
    <w:rsid w:val="00233177"/>
    <w:rsid w:val="0023339C"/>
    <w:rsid w:val="002351E1"/>
    <w:rsid w:val="0023538E"/>
    <w:rsid w:val="0023666F"/>
    <w:rsid w:val="002409B8"/>
    <w:rsid w:val="00240D07"/>
    <w:rsid w:val="002423ED"/>
    <w:rsid w:val="00243647"/>
    <w:rsid w:val="00243B8F"/>
    <w:rsid w:val="00244240"/>
    <w:rsid w:val="00245587"/>
    <w:rsid w:val="0024690B"/>
    <w:rsid w:val="00246D22"/>
    <w:rsid w:val="00246EC2"/>
    <w:rsid w:val="002470F4"/>
    <w:rsid w:val="00247A33"/>
    <w:rsid w:val="00247A6D"/>
    <w:rsid w:val="00247ADD"/>
    <w:rsid w:val="002500C5"/>
    <w:rsid w:val="002501A5"/>
    <w:rsid w:val="00250735"/>
    <w:rsid w:val="0025094E"/>
    <w:rsid w:val="0025131B"/>
    <w:rsid w:val="0025211C"/>
    <w:rsid w:val="00252345"/>
    <w:rsid w:val="002525C7"/>
    <w:rsid w:val="00253DA3"/>
    <w:rsid w:val="00254027"/>
    <w:rsid w:val="00254B45"/>
    <w:rsid w:val="00256031"/>
    <w:rsid w:val="002569EE"/>
    <w:rsid w:val="00260510"/>
    <w:rsid w:val="00261325"/>
    <w:rsid w:val="0026165D"/>
    <w:rsid w:val="00261ACD"/>
    <w:rsid w:val="0026280D"/>
    <w:rsid w:val="00263E7D"/>
    <w:rsid w:val="0026402F"/>
    <w:rsid w:val="0026558A"/>
    <w:rsid w:val="00266F4A"/>
    <w:rsid w:val="00267FD6"/>
    <w:rsid w:val="00270895"/>
    <w:rsid w:val="00273E08"/>
    <w:rsid w:val="002754DB"/>
    <w:rsid w:val="002756BD"/>
    <w:rsid w:val="0027640B"/>
    <w:rsid w:val="0027724A"/>
    <w:rsid w:val="00280A12"/>
    <w:rsid w:val="00282A96"/>
    <w:rsid w:val="002830E5"/>
    <w:rsid w:val="0028329E"/>
    <w:rsid w:val="0028336F"/>
    <w:rsid w:val="002842C0"/>
    <w:rsid w:val="002843A7"/>
    <w:rsid w:val="00285601"/>
    <w:rsid w:val="00285A2B"/>
    <w:rsid w:val="00285A68"/>
    <w:rsid w:val="00287D23"/>
    <w:rsid w:val="002901EA"/>
    <w:rsid w:val="00291F84"/>
    <w:rsid w:val="0029204A"/>
    <w:rsid w:val="00293BFB"/>
    <w:rsid w:val="00295FE8"/>
    <w:rsid w:val="00296341"/>
    <w:rsid w:val="002A0A98"/>
    <w:rsid w:val="002A1003"/>
    <w:rsid w:val="002A14E8"/>
    <w:rsid w:val="002A27E7"/>
    <w:rsid w:val="002A28AF"/>
    <w:rsid w:val="002A393B"/>
    <w:rsid w:val="002A5A88"/>
    <w:rsid w:val="002A5E41"/>
    <w:rsid w:val="002A625C"/>
    <w:rsid w:val="002A6758"/>
    <w:rsid w:val="002A6E71"/>
    <w:rsid w:val="002A75C5"/>
    <w:rsid w:val="002B119B"/>
    <w:rsid w:val="002B1353"/>
    <w:rsid w:val="002B3973"/>
    <w:rsid w:val="002B6E12"/>
    <w:rsid w:val="002B71B8"/>
    <w:rsid w:val="002C1CDF"/>
    <w:rsid w:val="002C2D52"/>
    <w:rsid w:val="002C42AC"/>
    <w:rsid w:val="002C4333"/>
    <w:rsid w:val="002C4D53"/>
    <w:rsid w:val="002C6139"/>
    <w:rsid w:val="002C74A6"/>
    <w:rsid w:val="002D274B"/>
    <w:rsid w:val="002D2A98"/>
    <w:rsid w:val="002D3ED4"/>
    <w:rsid w:val="002D7AC9"/>
    <w:rsid w:val="002E0552"/>
    <w:rsid w:val="002E1B24"/>
    <w:rsid w:val="002E1D20"/>
    <w:rsid w:val="002E49CD"/>
    <w:rsid w:val="002E6EF7"/>
    <w:rsid w:val="002E772A"/>
    <w:rsid w:val="002F0028"/>
    <w:rsid w:val="002F1050"/>
    <w:rsid w:val="002F1198"/>
    <w:rsid w:val="002F1252"/>
    <w:rsid w:val="002F16CE"/>
    <w:rsid w:val="002F1C50"/>
    <w:rsid w:val="002F221C"/>
    <w:rsid w:val="002F2224"/>
    <w:rsid w:val="002F259E"/>
    <w:rsid w:val="002F3FFA"/>
    <w:rsid w:val="002F42E5"/>
    <w:rsid w:val="002F5701"/>
    <w:rsid w:val="003008AE"/>
    <w:rsid w:val="003013C4"/>
    <w:rsid w:val="00301D4C"/>
    <w:rsid w:val="00303100"/>
    <w:rsid w:val="003056F2"/>
    <w:rsid w:val="00305BBC"/>
    <w:rsid w:val="00306B82"/>
    <w:rsid w:val="00306ECF"/>
    <w:rsid w:val="0030778C"/>
    <w:rsid w:val="003108F0"/>
    <w:rsid w:val="0031092A"/>
    <w:rsid w:val="00310FA1"/>
    <w:rsid w:val="00310FD4"/>
    <w:rsid w:val="0031144A"/>
    <w:rsid w:val="00312AA8"/>
    <w:rsid w:val="00313DA0"/>
    <w:rsid w:val="00314DBF"/>
    <w:rsid w:val="00314E81"/>
    <w:rsid w:val="00315211"/>
    <w:rsid w:val="00315E84"/>
    <w:rsid w:val="003160D3"/>
    <w:rsid w:val="00321286"/>
    <w:rsid w:val="00321AB7"/>
    <w:rsid w:val="003238B3"/>
    <w:rsid w:val="00323959"/>
    <w:rsid w:val="00325C4B"/>
    <w:rsid w:val="00326676"/>
    <w:rsid w:val="0032702B"/>
    <w:rsid w:val="003271F7"/>
    <w:rsid w:val="003313A6"/>
    <w:rsid w:val="00332C21"/>
    <w:rsid w:val="00333338"/>
    <w:rsid w:val="003337F2"/>
    <w:rsid w:val="0033488A"/>
    <w:rsid w:val="00335A58"/>
    <w:rsid w:val="00336A60"/>
    <w:rsid w:val="00337703"/>
    <w:rsid w:val="00337B75"/>
    <w:rsid w:val="00337C02"/>
    <w:rsid w:val="003409B2"/>
    <w:rsid w:val="003423E2"/>
    <w:rsid w:val="00342450"/>
    <w:rsid w:val="00344848"/>
    <w:rsid w:val="00344F5D"/>
    <w:rsid w:val="003457EF"/>
    <w:rsid w:val="00346EFD"/>
    <w:rsid w:val="003475BE"/>
    <w:rsid w:val="00347707"/>
    <w:rsid w:val="00347A20"/>
    <w:rsid w:val="00352F4B"/>
    <w:rsid w:val="00354301"/>
    <w:rsid w:val="00354EB7"/>
    <w:rsid w:val="0035532A"/>
    <w:rsid w:val="003568A4"/>
    <w:rsid w:val="003574CD"/>
    <w:rsid w:val="003601B4"/>
    <w:rsid w:val="00360C05"/>
    <w:rsid w:val="003610A1"/>
    <w:rsid w:val="00361EF9"/>
    <w:rsid w:val="00363656"/>
    <w:rsid w:val="00364212"/>
    <w:rsid w:val="00364A64"/>
    <w:rsid w:val="00364BBB"/>
    <w:rsid w:val="00365C85"/>
    <w:rsid w:val="00367352"/>
    <w:rsid w:val="00371011"/>
    <w:rsid w:val="0037117F"/>
    <w:rsid w:val="00371984"/>
    <w:rsid w:val="003732E3"/>
    <w:rsid w:val="00373A3A"/>
    <w:rsid w:val="00374537"/>
    <w:rsid w:val="00374956"/>
    <w:rsid w:val="00375003"/>
    <w:rsid w:val="00375172"/>
    <w:rsid w:val="00376826"/>
    <w:rsid w:val="00376AA9"/>
    <w:rsid w:val="00377B18"/>
    <w:rsid w:val="00377CC8"/>
    <w:rsid w:val="00377DC7"/>
    <w:rsid w:val="0038106C"/>
    <w:rsid w:val="0038139D"/>
    <w:rsid w:val="003817D1"/>
    <w:rsid w:val="003828EB"/>
    <w:rsid w:val="00383871"/>
    <w:rsid w:val="00384757"/>
    <w:rsid w:val="00384A3D"/>
    <w:rsid w:val="00386B3F"/>
    <w:rsid w:val="00386C32"/>
    <w:rsid w:val="00387E74"/>
    <w:rsid w:val="0039010B"/>
    <w:rsid w:val="003901A0"/>
    <w:rsid w:val="00390FA6"/>
    <w:rsid w:val="00391817"/>
    <w:rsid w:val="003924AA"/>
    <w:rsid w:val="003924AC"/>
    <w:rsid w:val="00392557"/>
    <w:rsid w:val="003925E9"/>
    <w:rsid w:val="003929A0"/>
    <w:rsid w:val="00392C84"/>
    <w:rsid w:val="00392D9A"/>
    <w:rsid w:val="00393D75"/>
    <w:rsid w:val="0039468C"/>
    <w:rsid w:val="003957F8"/>
    <w:rsid w:val="00396947"/>
    <w:rsid w:val="00396C17"/>
    <w:rsid w:val="003A0741"/>
    <w:rsid w:val="003A0E30"/>
    <w:rsid w:val="003A1269"/>
    <w:rsid w:val="003A17B0"/>
    <w:rsid w:val="003A215C"/>
    <w:rsid w:val="003A2CF1"/>
    <w:rsid w:val="003A35F8"/>
    <w:rsid w:val="003A4AD1"/>
    <w:rsid w:val="003B05BA"/>
    <w:rsid w:val="003B06E3"/>
    <w:rsid w:val="003B17F5"/>
    <w:rsid w:val="003B2618"/>
    <w:rsid w:val="003B3812"/>
    <w:rsid w:val="003B416B"/>
    <w:rsid w:val="003B4791"/>
    <w:rsid w:val="003B4BC6"/>
    <w:rsid w:val="003B4E71"/>
    <w:rsid w:val="003B76AC"/>
    <w:rsid w:val="003B7D62"/>
    <w:rsid w:val="003B7E0E"/>
    <w:rsid w:val="003B7E5B"/>
    <w:rsid w:val="003C0520"/>
    <w:rsid w:val="003C054F"/>
    <w:rsid w:val="003C15AB"/>
    <w:rsid w:val="003C1C29"/>
    <w:rsid w:val="003C1CBF"/>
    <w:rsid w:val="003C4516"/>
    <w:rsid w:val="003C4F53"/>
    <w:rsid w:val="003C578E"/>
    <w:rsid w:val="003C678C"/>
    <w:rsid w:val="003C6EF4"/>
    <w:rsid w:val="003D0953"/>
    <w:rsid w:val="003D1675"/>
    <w:rsid w:val="003D239F"/>
    <w:rsid w:val="003D3870"/>
    <w:rsid w:val="003D5031"/>
    <w:rsid w:val="003D51DD"/>
    <w:rsid w:val="003E2DA6"/>
    <w:rsid w:val="003E43E9"/>
    <w:rsid w:val="003E68A0"/>
    <w:rsid w:val="003E6912"/>
    <w:rsid w:val="003F0319"/>
    <w:rsid w:val="003F06DA"/>
    <w:rsid w:val="003F0B7E"/>
    <w:rsid w:val="003F1B11"/>
    <w:rsid w:val="003F1C09"/>
    <w:rsid w:val="003F2404"/>
    <w:rsid w:val="003F2B84"/>
    <w:rsid w:val="003F2CC2"/>
    <w:rsid w:val="003F5415"/>
    <w:rsid w:val="003F5EB0"/>
    <w:rsid w:val="003F601E"/>
    <w:rsid w:val="003F60FB"/>
    <w:rsid w:val="003F6648"/>
    <w:rsid w:val="00400598"/>
    <w:rsid w:val="0040075F"/>
    <w:rsid w:val="00401088"/>
    <w:rsid w:val="00401A62"/>
    <w:rsid w:val="00402762"/>
    <w:rsid w:val="00402FA0"/>
    <w:rsid w:val="004032EC"/>
    <w:rsid w:val="00404B51"/>
    <w:rsid w:val="004051A6"/>
    <w:rsid w:val="00406870"/>
    <w:rsid w:val="00406B6F"/>
    <w:rsid w:val="00406ED1"/>
    <w:rsid w:val="00407125"/>
    <w:rsid w:val="0040750E"/>
    <w:rsid w:val="00410845"/>
    <w:rsid w:val="0041263E"/>
    <w:rsid w:val="004126EA"/>
    <w:rsid w:val="004129EF"/>
    <w:rsid w:val="004134AF"/>
    <w:rsid w:val="004136FC"/>
    <w:rsid w:val="00415587"/>
    <w:rsid w:val="00415B5E"/>
    <w:rsid w:val="0041612B"/>
    <w:rsid w:val="004163B8"/>
    <w:rsid w:val="004165B7"/>
    <w:rsid w:val="0042008A"/>
    <w:rsid w:val="00421243"/>
    <w:rsid w:val="0042129A"/>
    <w:rsid w:val="00422292"/>
    <w:rsid w:val="004222F1"/>
    <w:rsid w:val="00422B45"/>
    <w:rsid w:val="004259AC"/>
    <w:rsid w:val="00425B67"/>
    <w:rsid w:val="004279D1"/>
    <w:rsid w:val="0043105A"/>
    <w:rsid w:val="00431070"/>
    <w:rsid w:val="00431612"/>
    <w:rsid w:val="004318BD"/>
    <w:rsid w:val="00432107"/>
    <w:rsid w:val="004349F6"/>
    <w:rsid w:val="00436ABE"/>
    <w:rsid w:val="0043777B"/>
    <w:rsid w:val="00440850"/>
    <w:rsid w:val="00441A14"/>
    <w:rsid w:val="00441B9E"/>
    <w:rsid w:val="004425B5"/>
    <w:rsid w:val="004430D2"/>
    <w:rsid w:val="0044313F"/>
    <w:rsid w:val="00444762"/>
    <w:rsid w:val="00444B2C"/>
    <w:rsid w:val="004466F9"/>
    <w:rsid w:val="00447C7D"/>
    <w:rsid w:val="00447E35"/>
    <w:rsid w:val="00450FD1"/>
    <w:rsid w:val="00451A0F"/>
    <w:rsid w:val="00452D78"/>
    <w:rsid w:val="00454393"/>
    <w:rsid w:val="004546BA"/>
    <w:rsid w:val="004566AD"/>
    <w:rsid w:val="00456A48"/>
    <w:rsid w:val="00456D0E"/>
    <w:rsid w:val="00457D62"/>
    <w:rsid w:val="00457DA7"/>
    <w:rsid w:val="004609D7"/>
    <w:rsid w:val="00460D79"/>
    <w:rsid w:val="00461076"/>
    <w:rsid w:val="00461D39"/>
    <w:rsid w:val="00461EE2"/>
    <w:rsid w:val="00462967"/>
    <w:rsid w:val="00462AA0"/>
    <w:rsid w:val="00464616"/>
    <w:rsid w:val="00464A0F"/>
    <w:rsid w:val="00464A5C"/>
    <w:rsid w:val="00465AE0"/>
    <w:rsid w:val="00465CC1"/>
    <w:rsid w:val="00465D10"/>
    <w:rsid w:val="0046757D"/>
    <w:rsid w:val="00467F7E"/>
    <w:rsid w:val="00470743"/>
    <w:rsid w:val="004710F2"/>
    <w:rsid w:val="00473E67"/>
    <w:rsid w:val="0047494E"/>
    <w:rsid w:val="00474D91"/>
    <w:rsid w:val="00476E91"/>
    <w:rsid w:val="00477596"/>
    <w:rsid w:val="00477CC9"/>
    <w:rsid w:val="00482167"/>
    <w:rsid w:val="004821BE"/>
    <w:rsid w:val="004829E6"/>
    <w:rsid w:val="00483965"/>
    <w:rsid w:val="00485731"/>
    <w:rsid w:val="004858D9"/>
    <w:rsid w:val="00485B8F"/>
    <w:rsid w:val="0048659A"/>
    <w:rsid w:val="00486864"/>
    <w:rsid w:val="0048728B"/>
    <w:rsid w:val="004877A5"/>
    <w:rsid w:val="00487B22"/>
    <w:rsid w:val="00487BD1"/>
    <w:rsid w:val="00487C59"/>
    <w:rsid w:val="00490C25"/>
    <w:rsid w:val="00490D7B"/>
    <w:rsid w:val="00490E63"/>
    <w:rsid w:val="00491321"/>
    <w:rsid w:val="004936E6"/>
    <w:rsid w:val="00493C5F"/>
    <w:rsid w:val="00494437"/>
    <w:rsid w:val="00496467"/>
    <w:rsid w:val="00496663"/>
    <w:rsid w:val="0049777F"/>
    <w:rsid w:val="004A0809"/>
    <w:rsid w:val="004A1FB0"/>
    <w:rsid w:val="004A2BC4"/>
    <w:rsid w:val="004A73D0"/>
    <w:rsid w:val="004A7420"/>
    <w:rsid w:val="004A797A"/>
    <w:rsid w:val="004B001B"/>
    <w:rsid w:val="004B28D5"/>
    <w:rsid w:val="004B318A"/>
    <w:rsid w:val="004B48CA"/>
    <w:rsid w:val="004B52A6"/>
    <w:rsid w:val="004B7885"/>
    <w:rsid w:val="004C0782"/>
    <w:rsid w:val="004C1881"/>
    <w:rsid w:val="004C1F1F"/>
    <w:rsid w:val="004C2990"/>
    <w:rsid w:val="004C2A71"/>
    <w:rsid w:val="004C3547"/>
    <w:rsid w:val="004C3B26"/>
    <w:rsid w:val="004C4E73"/>
    <w:rsid w:val="004C4EB2"/>
    <w:rsid w:val="004C589C"/>
    <w:rsid w:val="004C6233"/>
    <w:rsid w:val="004C67EF"/>
    <w:rsid w:val="004D1865"/>
    <w:rsid w:val="004D3787"/>
    <w:rsid w:val="004D3973"/>
    <w:rsid w:val="004D3E06"/>
    <w:rsid w:val="004D3E78"/>
    <w:rsid w:val="004D44F1"/>
    <w:rsid w:val="004D48AC"/>
    <w:rsid w:val="004D4CF0"/>
    <w:rsid w:val="004D6996"/>
    <w:rsid w:val="004D75BD"/>
    <w:rsid w:val="004D7622"/>
    <w:rsid w:val="004D7766"/>
    <w:rsid w:val="004E3042"/>
    <w:rsid w:val="004E336B"/>
    <w:rsid w:val="004E3FD4"/>
    <w:rsid w:val="004E477A"/>
    <w:rsid w:val="004E5166"/>
    <w:rsid w:val="004E7083"/>
    <w:rsid w:val="004E70A1"/>
    <w:rsid w:val="004F0791"/>
    <w:rsid w:val="004F186E"/>
    <w:rsid w:val="004F18E9"/>
    <w:rsid w:val="004F1B7A"/>
    <w:rsid w:val="004F1FAD"/>
    <w:rsid w:val="004F4F80"/>
    <w:rsid w:val="004F752E"/>
    <w:rsid w:val="0050082C"/>
    <w:rsid w:val="00500976"/>
    <w:rsid w:val="00501751"/>
    <w:rsid w:val="00502102"/>
    <w:rsid w:val="00502299"/>
    <w:rsid w:val="0050291D"/>
    <w:rsid w:val="0050315E"/>
    <w:rsid w:val="00503BAF"/>
    <w:rsid w:val="005050D7"/>
    <w:rsid w:val="00507207"/>
    <w:rsid w:val="005072BB"/>
    <w:rsid w:val="00510019"/>
    <w:rsid w:val="005100BC"/>
    <w:rsid w:val="0051238F"/>
    <w:rsid w:val="005127EB"/>
    <w:rsid w:val="00514046"/>
    <w:rsid w:val="00515535"/>
    <w:rsid w:val="005155D0"/>
    <w:rsid w:val="00515B76"/>
    <w:rsid w:val="00515ED3"/>
    <w:rsid w:val="00516080"/>
    <w:rsid w:val="005176ED"/>
    <w:rsid w:val="00517E98"/>
    <w:rsid w:val="0052068F"/>
    <w:rsid w:val="00520C87"/>
    <w:rsid w:val="0052190F"/>
    <w:rsid w:val="00521EDE"/>
    <w:rsid w:val="00522287"/>
    <w:rsid w:val="005233C5"/>
    <w:rsid w:val="00524769"/>
    <w:rsid w:val="00524B8D"/>
    <w:rsid w:val="005250BF"/>
    <w:rsid w:val="0053020D"/>
    <w:rsid w:val="00530E30"/>
    <w:rsid w:val="00531E22"/>
    <w:rsid w:val="0053258D"/>
    <w:rsid w:val="00535403"/>
    <w:rsid w:val="00535504"/>
    <w:rsid w:val="0053695E"/>
    <w:rsid w:val="005371A1"/>
    <w:rsid w:val="00540176"/>
    <w:rsid w:val="00540FDA"/>
    <w:rsid w:val="005415E2"/>
    <w:rsid w:val="00541713"/>
    <w:rsid w:val="00541FAC"/>
    <w:rsid w:val="00542377"/>
    <w:rsid w:val="005430AC"/>
    <w:rsid w:val="00543403"/>
    <w:rsid w:val="00545603"/>
    <w:rsid w:val="005468F1"/>
    <w:rsid w:val="005469A0"/>
    <w:rsid w:val="005469BA"/>
    <w:rsid w:val="00546BFD"/>
    <w:rsid w:val="0054733A"/>
    <w:rsid w:val="00550167"/>
    <w:rsid w:val="00550539"/>
    <w:rsid w:val="005508C4"/>
    <w:rsid w:val="00550DC3"/>
    <w:rsid w:val="00550FF4"/>
    <w:rsid w:val="00553829"/>
    <w:rsid w:val="00554617"/>
    <w:rsid w:val="00554852"/>
    <w:rsid w:val="00554956"/>
    <w:rsid w:val="00554C9A"/>
    <w:rsid w:val="00555208"/>
    <w:rsid w:val="005556D4"/>
    <w:rsid w:val="00555D1A"/>
    <w:rsid w:val="005564BD"/>
    <w:rsid w:val="0055708F"/>
    <w:rsid w:val="005570AB"/>
    <w:rsid w:val="00560ED3"/>
    <w:rsid w:val="005612FA"/>
    <w:rsid w:val="005613A0"/>
    <w:rsid w:val="00562064"/>
    <w:rsid w:val="005620BC"/>
    <w:rsid w:val="005623B1"/>
    <w:rsid w:val="00562F74"/>
    <w:rsid w:val="005659EB"/>
    <w:rsid w:val="005670E6"/>
    <w:rsid w:val="00567985"/>
    <w:rsid w:val="005716DD"/>
    <w:rsid w:val="00576377"/>
    <w:rsid w:val="00576559"/>
    <w:rsid w:val="00576C22"/>
    <w:rsid w:val="00576EA5"/>
    <w:rsid w:val="00576ED9"/>
    <w:rsid w:val="005776FD"/>
    <w:rsid w:val="00580326"/>
    <w:rsid w:val="00581277"/>
    <w:rsid w:val="005843BA"/>
    <w:rsid w:val="005847B0"/>
    <w:rsid w:val="00584B71"/>
    <w:rsid w:val="00585DF4"/>
    <w:rsid w:val="005870AA"/>
    <w:rsid w:val="0058771D"/>
    <w:rsid w:val="00587973"/>
    <w:rsid w:val="00587E23"/>
    <w:rsid w:val="00590148"/>
    <w:rsid w:val="00590374"/>
    <w:rsid w:val="0059117E"/>
    <w:rsid w:val="00592F12"/>
    <w:rsid w:val="0059314E"/>
    <w:rsid w:val="00593EAB"/>
    <w:rsid w:val="00594286"/>
    <w:rsid w:val="005950E5"/>
    <w:rsid w:val="0059538A"/>
    <w:rsid w:val="00595CAA"/>
    <w:rsid w:val="005965C2"/>
    <w:rsid w:val="00596D5D"/>
    <w:rsid w:val="00597321"/>
    <w:rsid w:val="005A5430"/>
    <w:rsid w:val="005A5ABF"/>
    <w:rsid w:val="005A6313"/>
    <w:rsid w:val="005A67A9"/>
    <w:rsid w:val="005A6A3D"/>
    <w:rsid w:val="005A7948"/>
    <w:rsid w:val="005B00E2"/>
    <w:rsid w:val="005B0615"/>
    <w:rsid w:val="005B0B33"/>
    <w:rsid w:val="005B121E"/>
    <w:rsid w:val="005B1269"/>
    <w:rsid w:val="005B1920"/>
    <w:rsid w:val="005B1B84"/>
    <w:rsid w:val="005B257B"/>
    <w:rsid w:val="005B30DF"/>
    <w:rsid w:val="005B3497"/>
    <w:rsid w:val="005B3A1E"/>
    <w:rsid w:val="005B3E7E"/>
    <w:rsid w:val="005C12F6"/>
    <w:rsid w:val="005C1F82"/>
    <w:rsid w:val="005C2223"/>
    <w:rsid w:val="005C258C"/>
    <w:rsid w:val="005C345E"/>
    <w:rsid w:val="005C36B6"/>
    <w:rsid w:val="005C5983"/>
    <w:rsid w:val="005C6780"/>
    <w:rsid w:val="005C6B64"/>
    <w:rsid w:val="005C7065"/>
    <w:rsid w:val="005C70AB"/>
    <w:rsid w:val="005D151C"/>
    <w:rsid w:val="005D3019"/>
    <w:rsid w:val="005D3474"/>
    <w:rsid w:val="005D39FC"/>
    <w:rsid w:val="005D3AE5"/>
    <w:rsid w:val="005D3F8D"/>
    <w:rsid w:val="005D46EA"/>
    <w:rsid w:val="005D4AC1"/>
    <w:rsid w:val="005D4E2D"/>
    <w:rsid w:val="005D71F3"/>
    <w:rsid w:val="005D7D00"/>
    <w:rsid w:val="005E033A"/>
    <w:rsid w:val="005E13C7"/>
    <w:rsid w:val="005E1C75"/>
    <w:rsid w:val="005E3FBA"/>
    <w:rsid w:val="005E59C6"/>
    <w:rsid w:val="005E654C"/>
    <w:rsid w:val="005E70B9"/>
    <w:rsid w:val="005E7FD5"/>
    <w:rsid w:val="005F060D"/>
    <w:rsid w:val="005F1488"/>
    <w:rsid w:val="005F250D"/>
    <w:rsid w:val="005F2E18"/>
    <w:rsid w:val="005F3A0F"/>
    <w:rsid w:val="005F42DC"/>
    <w:rsid w:val="005F4AB8"/>
    <w:rsid w:val="005F53D6"/>
    <w:rsid w:val="005F636E"/>
    <w:rsid w:val="005F7525"/>
    <w:rsid w:val="00600F79"/>
    <w:rsid w:val="006011FA"/>
    <w:rsid w:val="00601781"/>
    <w:rsid w:val="00601A8A"/>
    <w:rsid w:val="00602BDB"/>
    <w:rsid w:val="00602DFD"/>
    <w:rsid w:val="00602F60"/>
    <w:rsid w:val="00602FD0"/>
    <w:rsid w:val="00603A77"/>
    <w:rsid w:val="00605B58"/>
    <w:rsid w:val="00606801"/>
    <w:rsid w:val="006104C0"/>
    <w:rsid w:val="006106D4"/>
    <w:rsid w:val="00611082"/>
    <w:rsid w:val="006117B8"/>
    <w:rsid w:val="00611F1C"/>
    <w:rsid w:val="00612388"/>
    <w:rsid w:val="00612E50"/>
    <w:rsid w:val="00613FB4"/>
    <w:rsid w:val="00614162"/>
    <w:rsid w:val="00614883"/>
    <w:rsid w:val="00614E6E"/>
    <w:rsid w:val="006154B1"/>
    <w:rsid w:val="00615AD3"/>
    <w:rsid w:val="006175B0"/>
    <w:rsid w:val="00617E0C"/>
    <w:rsid w:val="006203FC"/>
    <w:rsid w:val="00620AC9"/>
    <w:rsid w:val="006213D8"/>
    <w:rsid w:val="00621B73"/>
    <w:rsid w:val="00622593"/>
    <w:rsid w:val="00622D09"/>
    <w:rsid w:val="00623637"/>
    <w:rsid w:val="00623655"/>
    <w:rsid w:val="006244EF"/>
    <w:rsid w:val="006250D1"/>
    <w:rsid w:val="00626111"/>
    <w:rsid w:val="00626B73"/>
    <w:rsid w:val="0062753D"/>
    <w:rsid w:val="00627A79"/>
    <w:rsid w:val="00627C28"/>
    <w:rsid w:val="00627CB0"/>
    <w:rsid w:val="00631C90"/>
    <w:rsid w:val="006326FF"/>
    <w:rsid w:val="00632C5A"/>
    <w:rsid w:val="00633160"/>
    <w:rsid w:val="00633E2F"/>
    <w:rsid w:val="006371D5"/>
    <w:rsid w:val="006377B5"/>
    <w:rsid w:val="00640D5C"/>
    <w:rsid w:val="0064316B"/>
    <w:rsid w:val="00643A57"/>
    <w:rsid w:val="00645418"/>
    <w:rsid w:val="006459BE"/>
    <w:rsid w:val="0065083A"/>
    <w:rsid w:val="00650DF3"/>
    <w:rsid w:val="00651BAE"/>
    <w:rsid w:val="00654662"/>
    <w:rsid w:val="00655834"/>
    <w:rsid w:val="00655E54"/>
    <w:rsid w:val="00656166"/>
    <w:rsid w:val="00656A67"/>
    <w:rsid w:val="00656CA6"/>
    <w:rsid w:val="00656EE4"/>
    <w:rsid w:val="00657107"/>
    <w:rsid w:val="006577AC"/>
    <w:rsid w:val="00657B89"/>
    <w:rsid w:val="00657CF8"/>
    <w:rsid w:val="00660008"/>
    <w:rsid w:val="00660502"/>
    <w:rsid w:val="006610D9"/>
    <w:rsid w:val="00661209"/>
    <w:rsid w:val="00661FF4"/>
    <w:rsid w:val="006629A7"/>
    <w:rsid w:val="00663277"/>
    <w:rsid w:val="00663FC4"/>
    <w:rsid w:val="0066535A"/>
    <w:rsid w:val="006654F7"/>
    <w:rsid w:val="00665DCB"/>
    <w:rsid w:val="00665EEC"/>
    <w:rsid w:val="006663B4"/>
    <w:rsid w:val="00670F4E"/>
    <w:rsid w:val="006713D1"/>
    <w:rsid w:val="0067188C"/>
    <w:rsid w:val="00673D58"/>
    <w:rsid w:val="0067656B"/>
    <w:rsid w:val="00677C74"/>
    <w:rsid w:val="0068073A"/>
    <w:rsid w:val="00681249"/>
    <w:rsid w:val="0068223A"/>
    <w:rsid w:val="00683AA4"/>
    <w:rsid w:val="006847B4"/>
    <w:rsid w:val="00685A03"/>
    <w:rsid w:val="00685EFD"/>
    <w:rsid w:val="00686AD4"/>
    <w:rsid w:val="00687102"/>
    <w:rsid w:val="006875C8"/>
    <w:rsid w:val="00687821"/>
    <w:rsid w:val="00692CCC"/>
    <w:rsid w:val="00694B98"/>
    <w:rsid w:val="00694E84"/>
    <w:rsid w:val="00694F29"/>
    <w:rsid w:val="006967E5"/>
    <w:rsid w:val="0069736C"/>
    <w:rsid w:val="0069781C"/>
    <w:rsid w:val="00697EAC"/>
    <w:rsid w:val="006A014A"/>
    <w:rsid w:val="006A0461"/>
    <w:rsid w:val="006A06CD"/>
    <w:rsid w:val="006A0A4F"/>
    <w:rsid w:val="006A3887"/>
    <w:rsid w:val="006A55A7"/>
    <w:rsid w:val="006A5718"/>
    <w:rsid w:val="006A6439"/>
    <w:rsid w:val="006A69EA"/>
    <w:rsid w:val="006A7FB1"/>
    <w:rsid w:val="006B0367"/>
    <w:rsid w:val="006B1163"/>
    <w:rsid w:val="006B409B"/>
    <w:rsid w:val="006B5661"/>
    <w:rsid w:val="006B62C0"/>
    <w:rsid w:val="006B6605"/>
    <w:rsid w:val="006B6F11"/>
    <w:rsid w:val="006C101A"/>
    <w:rsid w:val="006C1096"/>
    <w:rsid w:val="006C18B9"/>
    <w:rsid w:val="006C2372"/>
    <w:rsid w:val="006C3D5D"/>
    <w:rsid w:val="006C421E"/>
    <w:rsid w:val="006C5473"/>
    <w:rsid w:val="006C5C60"/>
    <w:rsid w:val="006C6A3D"/>
    <w:rsid w:val="006C7508"/>
    <w:rsid w:val="006C7A3C"/>
    <w:rsid w:val="006D0111"/>
    <w:rsid w:val="006D03C0"/>
    <w:rsid w:val="006D0A4B"/>
    <w:rsid w:val="006D1C1B"/>
    <w:rsid w:val="006D1F1D"/>
    <w:rsid w:val="006D2E36"/>
    <w:rsid w:val="006D360A"/>
    <w:rsid w:val="006D37F3"/>
    <w:rsid w:val="006D4CCA"/>
    <w:rsid w:val="006D665D"/>
    <w:rsid w:val="006D692C"/>
    <w:rsid w:val="006D75AE"/>
    <w:rsid w:val="006D7866"/>
    <w:rsid w:val="006D7F90"/>
    <w:rsid w:val="006E00FC"/>
    <w:rsid w:val="006E079B"/>
    <w:rsid w:val="006E0E1F"/>
    <w:rsid w:val="006E314D"/>
    <w:rsid w:val="006E3B68"/>
    <w:rsid w:val="006E4940"/>
    <w:rsid w:val="006E58C3"/>
    <w:rsid w:val="006E6B40"/>
    <w:rsid w:val="006E70AB"/>
    <w:rsid w:val="006F0A9D"/>
    <w:rsid w:val="006F12CA"/>
    <w:rsid w:val="006F2600"/>
    <w:rsid w:val="006F52D7"/>
    <w:rsid w:val="006F5388"/>
    <w:rsid w:val="006F5EF3"/>
    <w:rsid w:val="006F60BC"/>
    <w:rsid w:val="006F6230"/>
    <w:rsid w:val="006F6AEF"/>
    <w:rsid w:val="006F7E10"/>
    <w:rsid w:val="006F7E1A"/>
    <w:rsid w:val="0070070C"/>
    <w:rsid w:val="0070191C"/>
    <w:rsid w:val="00703095"/>
    <w:rsid w:val="0070431F"/>
    <w:rsid w:val="00704577"/>
    <w:rsid w:val="00705781"/>
    <w:rsid w:val="00705CD2"/>
    <w:rsid w:val="007068D0"/>
    <w:rsid w:val="00706A03"/>
    <w:rsid w:val="007070F5"/>
    <w:rsid w:val="00710300"/>
    <w:rsid w:val="00712E68"/>
    <w:rsid w:val="007132D0"/>
    <w:rsid w:val="0071343B"/>
    <w:rsid w:val="00714578"/>
    <w:rsid w:val="007146CB"/>
    <w:rsid w:val="00715C94"/>
    <w:rsid w:val="00716BE3"/>
    <w:rsid w:val="00716CC3"/>
    <w:rsid w:val="00717BF9"/>
    <w:rsid w:val="0072169D"/>
    <w:rsid w:val="007232F8"/>
    <w:rsid w:val="007238AF"/>
    <w:rsid w:val="007238C6"/>
    <w:rsid w:val="007255AD"/>
    <w:rsid w:val="00726C7C"/>
    <w:rsid w:val="0073289C"/>
    <w:rsid w:val="00733011"/>
    <w:rsid w:val="00733462"/>
    <w:rsid w:val="0073446C"/>
    <w:rsid w:val="00734E49"/>
    <w:rsid w:val="00734FDD"/>
    <w:rsid w:val="00736217"/>
    <w:rsid w:val="00736237"/>
    <w:rsid w:val="007404D9"/>
    <w:rsid w:val="0074139C"/>
    <w:rsid w:val="00741805"/>
    <w:rsid w:val="007419AD"/>
    <w:rsid w:val="00742A1A"/>
    <w:rsid w:val="007430E1"/>
    <w:rsid w:val="00743812"/>
    <w:rsid w:val="007439BE"/>
    <w:rsid w:val="00743A84"/>
    <w:rsid w:val="0074435E"/>
    <w:rsid w:val="0074474E"/>
    <w:rsid w:val="007455E6"/>
    <w:rsid w:val="00746539"/>
    <w:rsid w:val="00746B85"/>
    <w:rsid w:val="00747532"/>
    <w:rsid w:val="007476EB"/>
    <w:rsid w:val="00747A08"/>
    <w:rsid w:val="00750245"/>
    <w:rsid w:val="00751843"/>
    <w:rsid w:val="00751DF1"/>
    <w:rsid w:val="00753CA7"/>
    <w:rsid w:val="00754E38"/>
    <w:rsid w:val="00754E77"/>
    <w:rsid w:val="007559DB"/>
    <w:rsid w:val="007561E1"/>
    <w:rsid w:val="0075726A"/>
    <w:rsid w:val="00757A03"/>
    <w:rsid w:val="007606BE"/>
    <w:rsid w:val="007608D6"/>
    <w:rsid w:val="0076188E"/>
    <w:rsid w:val="00761A47"/>
    <w:rsid w:val="00761BD0"/>
    <w:rsid w:val="00762396"/>
    <w:rsid w:val="0076465E"/>
    <w:rsid w:val="0076478D"/>
    <w:rsid w:val="00764A01"/>
    <w:rsid w:val="00764B68"/>
    <w:rsid w:val="0076539C"/>
    <w:rsid w:val="00765644"/>
    <w:rsid w:val="007669D2"/>
    <w:rsid w:val="007678DF"/>
    <w:rsid w:val="00770ACD"/>
    <w:rsid w:val="0077147F"/>
    <w:rsid w:val="007729F8"/>
    <w:rsid w:val="00774F1A"/>
    <w:rsid w:val="00775272"/>
    <w:rsid w:val="00775A13"/>
    <w:rsid w:val="00777140"/>
    <w:rsid w:val="00781057"/>
    <w:rsid w:val="0078150D"/>
    <w:rsid w:val="00781C7C"/>
    <w:rsid w:val="007868BE"/>
    <w:rsid w:val="0079064E"/>
    <w:rsid w:val="007911A6"/>
    <w:rsid w:val="00791E35"/>
    <w:rsid w:val="00791F1A"/>
    <w:rsid w:val="0079270D"/>
    <w:rsid w:val="007941EE"/>
    <w:rsid w:val="00794610"/>
    <w:rsid w:val="00794699"/>
    <w:rsid w:val="007948AF"/>
    <w:rsid w:val="00794D77"/>
    <w:rsid w:val="00794E6C"/>
    <w:rsid w:val="00795658"/>
    <w:rsid w:val="00795965"/>
    <w:rsid w:val="007A00CA"/>
    <w:rsid w:val="007A1193"/>
    <w:rsid w:val="007A153C"/>
    <w:rsid w:val="007A17A6"/>
    <w:rsid w:val="007A4D21"/>
    <w:rsid w:val="007A73E2"/>
    <w:rsid w:val="007B0E4B"/>
    <w:rsid w:val="007B1D33"/>
    <w:rsid w:val="007B1E09"/>
    <w:rsid w:val="007B22E6"/>
    <w:rsid w:val="007B4035"/>
    <w:rsid w:val="007B4856"/>
    <w:rsid w:val="007B49F3"/>
    <w:rsid w:val="007B4CDE"/>
    <w:rsid w:val="007B592E"/>
    <w:rsid w:val="007B5D09"/>
    <w:rsid w:val="007B7162"/>
    <w:rsid w:val="007B7ED1"/>
    <w:rsid w:val="007C1773"/>
    <w:rsid w:val="007C1B5A"/>
    <w:rsid w:val="007C4063"/>
    <w:rsid w:val="007C4EA9"/>
    <w:rsid w:val="007C540F"/>
    <w:rsid w:val="007C77D6"/>
    <w:rsid w:val="007D0D5B"/>
    <w:rsid w:val="007D337D"/>
    <w:rsid w:val="007D4233"/>
    <w:rsid w:val="007D4C5E"/>
    <w:rsid w:val="007D5780"/>
    <w:rsid w:val="007D5D65"/>
    <w:rsid w:val="007D699B"/>
    <w:rsid w:val="007D6C44"/>
    <w:rsid w:val="007D7778"/>
    <w:rsid w:val="007E0E25"/>
    <w:rsid w:val="007E1263"/>
    <w:rsid w:val="007E1A37"/>
    <w:rsid w:val="007E2F7A"/>
    <w:rsid w:val="007E334D"/>
    <w:rsid w:val="007E3724"/>
    <w:rsid w:val="007E3F3A"/>
    <w:rsid w:val="007E4DCC"/>
    <w:rsid w:val="007E63F1"/>
    <w:rsid w:val="007F0193"/>
    <w:rsid w:val="007F09D0"/>
    <w:rsid w:val="007F0B12"/>
    <w:rsid w:val="007F0CAA"/>
    <w:rsid w:val="007F1C1E"/>
    <w:rsid w:val="007F46D6"/>
    <w:rsid w:val="007F50FD"/>
    <w:rsid w:val="007F5417"/>
    <w:rsid w:val="007F57FC"/>
    <w:rsid w:val="007F60FD"/>
    <w:rsid w:val="007F70E2"/>
    <w:rsid w:val="007F7877"/>
    <w:rsid w:val="0080086E"/>
    <w:rsid w:val="00800E66"/>
    <w:rsid w:val="00801C47"/>
    <w:rsid w:val="00801EED"/>
    <w:rsid w:val="00802D01"/>
    <w:rsid w:val="00803E7B"/>
    <w:rsid w:val="00804133"/>
    <w:rsid w:val="008066C0"/>
    <w:rsid w:val="008102AE"/>
    <w:rsid w:val="00813325"/>
    <w:rsid w:val="0081358B"/>
    <w:rsid w:val="00813D2C"/>
    <w:rsid w:val="008140A8"/>
    <w:rsid w:val="00814E9C"/>
    <w:rsid w:val="00814F51"/>
    <w:rsid w:val="008153E5"/>
    <w:rsid w:val="00816D11"/>
    <w:rsid w:val="00817185"/>
    <w:rsid w:val="008178C0"/>
    <w:rsid w:val="008201DB"/>
    <w:rsid w:val="00820668"/>
    <w:rsid w:val="00820BEE"/>
    <w:rsid w:val="00823897"/>
    <w:rsid w:val="00824E71"/>
    <w:rsid w:val="00824ECD"/>
    <w:rsid w:val="00825094"/>
    <w:rsid w:val="0082579D"/>
    <w:rsid w:val="0082649F"/>
    <w:rsid w:val="008274B4"/>
    <w:rsid w:val="008276C1"/>
    <w:rsid w:val="00830553"/>
    <w:rsid w:val="00830775"/>
    <w:rsid w:val="0083100F"/>
    <w:rsid w:val="00831ABF"/>
    <w:rsid w:val="00831E37"/>
    <w:rsid w:val="008327C9"/>
    <w:rsid w:val="0083363F"/>
    <w:rsid w:val="008337DD"/>
    <w:rsid w:val="00833D5A"/>
    <w:rsid w:val="0083614E"/>
    <w:rsid w:val="0083698D"/>
    <w:rsid w:val="00837B89"/>
    <w:rsid w:val="00840708"/>
    <w:rsid w:val="00840F70"/>
    <w:rsid w:val="0084209F"/>
    <w:rsid w:val="00842A4C"/>
    <w:rsid w:val="00843F1E"/>
    <w:rsid w:val="008473E8"/>
    <w:rsid w:val="00847BEF"/>
    <w:rsid w:val="00850354"/>
    <w:rsid w:val="008505F0"/>
    <w:rsid w:val="00850AC6"/>
    <w:rsid w:val="00853A5B"/>
    <w:rsid w:val="0085471E"/>
    <w:rsid w:val="00856212"/>
    <w:rsid w:val="008563B3"/>
    <w:rsid w:val="00856624"/>
    <w:rsid w:val="0086046B"/>
    <w:rsid w:val="00861362"/>
    <w:rsid w:val="00861383"/>
    <w:rsid w:val="00862105"/>
    <w:rsid w:val="00862890"/>
    <w:rsid w:val="0086419C"/>
    <w:rsid w:val="00865189"/>
    <w:rsid w:val="00865614"/>
    <w:rsid w:val="00865DC9"/>
    <w:rsid w:val="00865EF5"/>
    <w:rsid w:val="008677FB"/>
    <w:rsid w:val="00867B39"/>
    <w:rsid w:val="00870DF4"/>
    <w:rsid w:val="00872F2E"/>
    <w:rsid w:val="008731DC"/>
    <w:rsid w:val="00873723"/>
    <w:rsid w:val="00873A31"/>
    <w:rsid w:val="00873F4C"/>
    <w:rsid w:val="0087436B"/>
    <w:rsid w:val="00875983"/>
    <w:rsid w:val="00875D24"/>
    <w:rsid w:val="00876024"/>
    <w:rsid w:val="00876549"/>
    <w:rsid w:val="008765C1"/>
    <w:rsid w:val="00880E35"/>
    <w:rsid w:val="0088165A"/>
    <w:rsid w:val="008823C7"/>
    <w:rsid w:val="00883787"/>
    <w:rsid w:val="008848EB"/>
    <w:rsid w:val="0088532B"/>
    <w:rsid w:val="008905FC"/>
    <w:rsid w:val="00891BBF"/>
    <w:rsid w:val="0089230B"/>
    <w:rsid w:val="00893986"/>
    <w:rsid w:val="00893C35"/>
    <w:rsid w:val="00893FE7"/>
    <w:rsid w:val="00894964"/>
    <w:rsid w:val="00895F1D"/>
    <w:rsid w:val="008960AA"/>
    <w:rsid w:val="0089611E"/>
    <w:rsid w:val="008A1147"/>
    <w:rsid w:val="008A116F"/>
    <w:rsid w:val="008A1C2C"/>
    <w:rsid w:val="008A2B19"/>
    <w:rsid w:val="008A4086"/>
    <w:rsid w:val="008A4569"/>
    <w:rsid w:val="008A4B63"/>
    <w:rsid w:val="008A5114"/>
    <w:rsid w:val="008A519C"/>
    <w:rsid w:val="008A63FB"/>
    <w:rsid w:val="008A6582"/>
    <w:rsid w:val="008A6FBA"/>
    <w:rsid w:val="008B031E"/>
    <w:rsid w:val="008B0E59"/>
    <w:rsid w:val="008B16CC"/>
    <w:rsid w:val="008B2C1F"/>
    <w:rsid w:val="008B2D08"/>
    <w:rsid w:val="008B4E79"/>
    <w:rsid w:val="008B512E"/>
    <w:rsid w:val="008B5AB2"/>
    <w:rsid w:val="008B5E44"/>
    <w:rsid w:val="008B6746"/>
    <w:rsid w:val="008B68FD"/>
    <w:rsid w:val="008B75A4"/>
    <w:rsid w:val="008B7E97"/>
    <w:rsid w:val="008C01F1"/>
    <w:rsid w:val="008C236D"/>
    <w:rsid w:val="008C2E92"/>
    <w:rsid w:val="008C39DB"/>
    <w:rsid w:val="008C4B21"/>
    <w:rsid w:val="008C5DBF"/>
    <w:rsid w:val="008C6B06"/>
    <w:rsid w:val="008C72B1"/>
    <w:rsid w:val="008C7E5A"/>
    <w:rsid w:val="008D1A38"/>
    <w:rsid w:val="008D25ED"/>
    <w:rsid w:val="008D3CA6"/>
    <w:rsid w:val="008D406A"/>
    <w:rsid w:val="008D4458"/>
    <w:rsid w:val="008D481E"/>
    <w:rsid w:val="008D643E"/>
    <w:rsid w:val="008D6BB5"/>
    <w:rsid w:val="008D6DF4"/>
    <w:rsid w:val="008E0B40"/>
    <w:rsid w:val="008E3068"/>
    <w:rsid w:val="008E334D"/>
    <w:rsid w:val="008E39B3"/>
    <w:rsid w:val="008E3F28"/>
    <w:rsid w:val="008E4B25"/>
    <w:rsid w:val="008E4DB1"/>
    <w:rsid w:val="008E64ED"/>
    <w:rsid w:val="008E73D6"/>
    <w:rsid w:val="008F0FA4"/>
    <w:rsid w:val="008F178F"/>
    <w:rsid w:val="008F1CA4"/>
    <w:rsid w:val="008F2692"/>
    <w:rsid w:val="008F5978"/>
    <w:rsid w:val="008F5A26"/>
    <w:rsid w:val="008F5F3F"/>
    <w:rsid w:val="008F728C"/>
    <w:rsid w:val="008F7C44"/>
    <w:rsid w:val="00900215"/>
    <w:rsid w:val="00900404"/>
    <w:rsid w:val="00900565"/>
    <w:rsid w:val="00901FE2"/>
    <w:rsid w:val="009032DF"/>
    <w:rsid w:val="00904183"/>
    <w:rsid w:val="00905513"/>
    <w:rsid w:val="00905A23"/>
    <w:rsid w:val="009060AB"/>
    <w:rsid w:val="00906827"/>
    <w:rsid w:val="009079BA"/>
    <w:rsid w:val="00907DCD"/>
    <w:rsid w:val="00907F0D"/>
    <w:rsid w:val="00911605"/>
    <w:rsid w:val="009119F5"/>
    <w:rsid w:val="00911A3E"/>
    <w:rsid w:val="0091362C"/>
    <w:rsid w:val="00913BC2"/>
    <w:rsid w:val="009143A5"/>
    <w:rsid w:val="00914D85"/>
    <w:rsid w:val="00914EF6"/>
    <w:rsid w:val="00915C0C"/>
    <w:rsid w:val="00916478"/>
    <w:rsid w:val="009169B4"/>
    <w:rsid w:val="00916EEE"/>
    <w:rsid w:val="00917168"/>
    <w:rsid w:val="009172C8"/>
    <w:rsid w:val="009173AE"/>
    <w:rsid w:val="00917CC3"/>
    <w:rsid w:val="009207C5"/>
    <w:rsid w:val="009210B8"/>
    <w:rsid w:val="00921848"/>
    <w:rsid w:val="00921BB0"/>
    <w:rsid w:val="009234C2"/>
    <w:rsid w:val="00923562"/>
    <w:rsid w:val="0092509C"/>
    <w:rsid w:val="009273E8"/>
    <w:rsid w:val="00930503"/>
    <w:rsid w:val="00931B40"/>
    <w:rsid w:val="00931F2C"/>
    <w:rsid w:val="00933171"/>
    <w:rsid w:val="00933980"/>
    <w:rsid w:val="00933CEE"/>
    <w:rsid w:val="00934CC3"/>
    <w:rsid w:val="00934D02"/>
    <w:rsid w:val="009354D2"/>
    <w:rsid w:val="00936349"/>
    <w:rsid w:val="00937141"/>
    <w:rsid w:val="0093794F"/>
    <w:rsid w:val="00941A3F"/>
    <w:rsid w:val="00941B8D"/>
    <w:rsid w:val="00944957"/>
    <w:rsid w:val="00945AFB"/>
    <w:rsid w:val="00947111"/>
    <w:rsid w:val="0094782C"/>
    <w:rsid w:val="00947E79"/>
    <w:rsid w:val="009511D2"/>
    <w:rsid w:val="00951F5F"/>
    <w:rsid w:val="00952968"/>
    <w:rsid w:val="00953684"/>
    <w:rsid w:val="009564BC"/>
    <w:rsid w:val="00956C2D"/>
    <w:rsid w:val="0095707A"/>
    <w:rsid w:val="00961FB0"/>
    <w:rsid w:val="009627E6"/>
    <w:rsid w:val="0096359B"/>
    <w:rsid w:val="00963EB5"/>
    <w:rsid w:val="00964DE6"/>
    <w:rsid w:val="00966C60"/>
    <w:rsid w:val="0097082E"/>
    <w:rsid w:val="00970FAB"/>
    <w:rsid w:val="0097114B"/>
    <w:rsid w:val="00971975"/>
    <w:rsid w:val="00971A45"/>
    <w:rsid w:val="0097270D"/>
    <w:rsid w:val="009731C1"/>
    <w:rsid w:val="00973491"/>
    <w:rsid w:val="009742CC"/>
    <w:rsid w:val="00975C1B"/>
    <w:rsid w:val="00975ECF"/>
    <w:rsid w:val="009760E5"/>
    <w:rsid w:val="0097630D"/>
    <w:rsid w:val="009770D1"/>
    <w:rsid w:val="00981966"/>
    <w:rsid w:val="0098199C"/>
    <w:rsid w:val="00981DF9"/>
    <w:rsid w:val="00982C96"/>
    <w:rsid w:val="00982ED2"/>
    <w:rsid w:val="009839D5"/>
    <w:rsid w:val="00984BB6"/>
    <w:rsid w:val="0098530D"/>
    <w:rsid w:val="00985F81"/>
    <w:rsid w:val="009871E9"/>
    <w:rsid w:val="00987C7E"/>
    <w:rsid w:val="00987CBB"/>
    <w:rsid w:val="009900EC"/>
    <w:rsid w:val="00990D78"/>
    <w:rsid w:val="009917AA"/>
    <w:rsid w:val="00991B61"/>
    <w:rsid w:val="00992346"/>
    <w:rsid w:val="00993A4F"/>
    <w:rsid w:val="0099472E"/>
    <w:rsid w:val="00995C3F"/>
    <w:rsid w:val="00995C42"/>
    <w:rsid w:val="00996141"/>
    <w:rsid w:val="00996763"/>
    <w:rsid w:val="00997161"/>
    <w:rsid w:val="009A03BE"/>
    <w:rsid w:val="009A07F3"/>
    <w:rsid w:val="009A0F34"/>
    <w:rsid w:val="009A17C0"/>
    <w:rsid w:val="009A20BA"/>
    <w:rsid w:val="009A33E3"/>
    <w:rsid w:val="009A36E4"/>
    <w:rsid w:val="009A6D66"/>
    <w:rsid w:val="009A727A"/>
    <w:rsid w:val="009A7BBA"/>
    <w:rsid w:val="009B1CBD"/>
    <w:rsid w:val="009B2C14"/>
    <w:rsid w:val="009B2FA3"/>
    <w:rsid w:val="009B300D"/>
    <w:rsid w:val="009B3F5F"/>
    <w:rsid w:val="009B496D"/>
    <w:rsid w:val="009B592F"/>
    <w:rsid w:val="009B674D"/>
    <w:rsid w:val="009B7BC8"/>
    <w:rsid w:val="009C008B"/>
    <w:rsid w:val="009C0206"/>
    <w:rsid w:val="009C0B31"/>
    <w:rsid w:val="009C0CAC"/>
    <w:rsid w:val="009C116B"/>
    <w:rsid w:val="009C1606"/>
    <w:rsid w:val="009C3164"/>
    <w:rsid w:val="009C36C7"/>
    <w:rsid w:val="009C65BF"/>
    <w:rsid w:val="009C6615"/>
    <w:rsid w:val="009C6DF0"/>
    <w:rsid w:val="009D0C85"/>
    <w:rsid w:val="009D16B2"/>
    <w:rsid w:val="009D1FAD"/>
    <w:rsid w:val="009D23C4"/>
    <w:rsid w:val="009D2831"/>
    <w:rsid w:val="009D48C7"/>
    <w:rsid w:val="009D5904"/>
    <w:rsid w:val="009D5A72"/>
    <w:rsid w:val="009D6D87"/>
    <w:rsid w:val="009D7BE9"/>
    <w:rsid w:val="009E0639"/>
    <w:rsid w:val="009E1D78"/>
    <w:rsid w:val="009E5A98"/>
    <w:rsid w:val="009E6561"/>
    <w:rsid w:val="009F0D55"/>
    <w:rsid w:val="009F18CA"/>
    <w:rsid w:val="009F228F"/>
    <w:rsid w:val="009F3897"/>
    <w:rsid w:val="009F59B3"/>
    <w:rsid w:val="009F62BF"/>
    <w:rsid w:val="009F6754"/>
    <w:rsid w:val="009F70FD"/>
    <w:rsid w:val="009F7685"/>
    <w:rsid w:val="009F79C3"/>
    <w:rsid w:val="00A011C5"/>
    <w:rsid w:val="00A013DA"/>
    <w:rsid w:val="00A01864"/>
    <w:rsid w:val="00A01913"/>
    <w:rsid w:val="00A02324"/>
    <w:rsid w:val="00A043D4"/>
    <w:rsid w:val="00A0530A"/>
    <w:rsid w:val="00A05F25"/>
    <w:rsid w:val="00A061AB"/>
    <w:rsid w:val="00A066CE"/>
    <w:rsid w:val="00A1153B"/>
    <w:rsid w:val="00A11DDC"/>
    <w:rsid w:val="00A12A45"/>
    <w:rsid w:val="00A133E2"/>
    <w:rsid w:val="00A14CF7"/>
    <w:rsid w:val="00A153F1"/>
    <w:rsid w:val="00A15F8E"/>
    <w:rsid w:val="00A15F95"/>
    <w:rsid w:val="00A164A4"/>
    <w:rsid w:val="00A16900"/>
    <w:rsid w:val="00A20FEA"/>
    <w:rsid w:val="00A224EC"/>
    <w:rsid w:val="00A2257B"/>
    <w:rsid w:val="00A2294E"/>
    <w:rsid w:val="00A2304A"/>
    <w:rsid w:val="00A23EAB"/>
    <w:rsid w:val="00A248F0"/>
    <w:rsid w:val="00A25C24"/>
    <w:rsid w:val="00A25D09"/>
    <w:rsid w:val="00A27600"/>
    <w:rsid w:val="00A27788"/>
    <w:rsid w:val="00A27E19"/>
    <w:rsid w:val="00A304E7"/>
    <w:rsid w:val="00A307CD"/>
    <w:rsid w:val="00A30953"/>
    <w:rsid w:val="00A32564"/>
    <w:rsid w:val="00A3279B"/>
    <w:rsid w:val="00A32C04"/>
    <w:rsid w:val="00A33DB6"/>
    <w:rsid w:val="00A35399"/>
    <w:rsid w:val="00A35496"/>
    <w:rsid w:val="00A35E55"/>
    <w:rsid w:val="00A3624D"/>
    <w:rsid w:val="00A3648F"/>
    <w:rsid w:val="00A36961"/>
    <w:rsid w:val="00A36CD1"/>
    <w:rsid w:val="00A36EF4"/>
    <w:rsid w:val="00A431F4"/>
    <w:rsid w:val="00A43324"/>
    <w:rsid w:val="00A43698"/>
    <w:rsid w:val="00A43D9C"/>
    <w:rsid w:val="00A440A7"/>
    <w:rsid w:val="00A44E15"/>
    <w:rsid w:val="00A4569A"/>
    <w:rsid w:val="00A45D5C"/>
    <w:rsid w:val="00A475AD"/>
    <w:rsid w:val="00A47641"/>
    <w:rsid w:val="00A523B2"/>
    <w:rsid w:val="00A526EA"/>
    <w:rsid w:val="00A53055"/>
    <w:rsid w:val="00A532D5"/>
    <w:rsid w:val="00A536BF"/>
    <w:rsid w:val="00A548E8"/>
    <w:rsid w:val="00A56175"/>
    <w:rsid w:val="00A566D5"/>
    <w:rsid w:val="00A57DDC"/>
    <w:rsid w:val="00A57E55"/>
    <w:rsid w:val="00A60804"/>
    <w:rsid w:val="00A621F0"/>
    <w:rsid w:val="00A62492"/>
    <w:rsid w:val="00A63912"/>
    <w:rsid w:val="00A63D17"/>
    <w:rsid w:val="00A64487"/>
    <w:rsid w:val="00A658E0"/>
    <w:rsid w:val="00A66907"/>
    <w:rsid w:val="00A671C6"/>
    <w:rsid w:val="00A673D3"/>
    <w:rsid w:val="00A67FCE"/>
    <w:rsid w:val="00A67FF2"/>
    <w:rsid w:val="00A70663"/>
    <w:rsid w:val="00A70760"/>
    <w:rsid w:val="00A70FFC"/>
    <w:rsid w:val="00A71FBE"/>
    <w:rsid w:val="00A72039"/>
    <w:rsid w:val="00A72C99"/>
    <w:rsid w:val="00A7414B"/>
    <w:rsid w:val="00A74A8E"/>
    <w:rsid w:val="00A8042D"/>
    <w:rsid w:val="00A8588B"/>
    <w:rsid w:val="00A86533"/>
    <w:rsid w:val="00A86A79"/>
    <w:rsid w:val="00A90B4B"/>
    <w:rsid w:val="00A90FC1"/>
    <w:rsid w:val="00A91295"/>
    <w:rsid w:val="00A91607"/>
    <w:rsid w:val="00A92CE7"/>
    <w:rsid w:val="00A93BCE"/>
    <w:rsid w:val="00A93DA5"/>
    <w:rsid w:val="00A9471C"/>
    <w:rsid w:val="00A949F6"/>
    <w:rsid w:val="00A94A76"/>
    <w:rsid w:val="00A94DED"/>
    <w:rsid w:val="00A94E10"/>
    <w:rsid w:val="00A95288"/>
    <w:rsid w:val="00A95DF4"/>
    <w:rsid w:val="00A96DD0"/>
    <w:rsid w:val="00A97736"/>
    <w:rsid w:val="00A9783E"/>
    <w:rsid w:val="00A97C14"/>
    <w:rsid w:val="00AA0B05"/>
    <w:rsid w:val="00AA14E4"/>
    <w:rsid w:val="00AA19D9"/>
    <w:rsid w:val="00AA3945"/>
    <w:rsid w:val="00AA4080"/>
    <w:rsid w:val="00AA427C"/>
    <w:rsid w:val="00AA4A44"/>
    <w:rsid w:val="00AA4EB7"/>
    <w:rsid w:val="00AA5180"/>
    <w:rsid w:val="00AA5ED6"/>
    <w:rsid w:val="00AA6141"/>
    <w:rsid w:val="00AA61A2"/>
    <w:rsid w:val="00AA6B72"/>
    <w:rsid w:val="00AA7468"/>
    <w:rsid w:val="00AA79FA"/>
    <w:rsid w:val="00AA7B1A"/>
    <w:rsid w:val="00AB03F3"/>
    <w:rsid w:val="00AB141E"/>
    <w:rsid w:val="00AB208D"/>
    <w:rsid w:val="00AB23F1"/>
    <w:rsid w:val="00AB2FEB"/>
    <w:rsid w:val="00AB3BFE"/>
    <w:rsid w:val="00AB3C29"/>
    <w:rsid w:val="00AB43DB"/>
    <w:rsid w:val="00AB48DE"/>
    <w:rsid w:val="00AB618F"/>
    <w:rsid w:val="00AB6665"/>
    <w:rsid w:val="00AB6EDB"/>
    <w:rsid w:val="00AB7932"/>
    <w:rsid w:val="00AC04A1"/>
    <w:rsid w:val="00AC0581"/>
    <w:rsid w:val="00AC0638"/>
    <w:rsid w:val="00AC072E"/>
    <w:rsid w:val="00AC14B7"/>
    <w:rsid w:val="00AC169B"/>
    <w:rsid w:val="00AC17BA"/>
    <w:rsid w:val="00AC20EC"/>
    <w:rsid w:val="00AC2805"/>
    <w:rsid w:val="00AC34AF"/>
    <w:rsid w:val="00AC3DAC"/>
    <w:rsid w:val="00AC40B3"/>
    <w:rsid w:val="00AC48CA"/>
    <w:rsid w:val="00AC64DF"/>
    <w:rsid w:val="00AC694E"/>
    <w:rsid w:val="00AC79DB"/>
    <w:rsid w:val="00AC7BD6"/>
    <w:rsid w:val="00AD09EF"/>
    <w:rsid w:val="00AD1288"/>
    <w:rsid w:val="00AD1352"/>
    <w:rsid w:val="00AD178A"/>
    <w:rsid w:val="00AD2163"/>
    <w:rsid w:val="00AD3092"/>
    <w:rsid w:val="00AD3A83"/>
    <w:rsid w:val="00AD3F61"/>
    <w:rsid w:val="00AD4BAD"/>
    <w:rsid w:val="00AD5AC1"/>
    <w:rsid w:val="00AD68C2"/>
    <w:rsid w:val="00AD6B41"/>
    <w:rsid w:val="00AD7AF8"/>
    <w:rsid w:val="00AD7CC1"/>
    <w:rsid w:val="00AD7D87"/>
    <w:rsid w:val="00AE02F3"/>
    <w:rsid w:val="00AE0746"/>
    <w:rsid w:val="00AE099C"/>
    <w:rsid w:val="00AE0CFC"/>
    <w:rsid w:val="00AE1525"/>
    <w:rsid w:val="00AE4747"/>
    <w:rsid w:val="00AE4A08"/>
    <w:rsid w:val="00AE4A4F"/>
    <w:rsid w:val="00AE4A68"/>
    <w:rsid w:val="00AF050B"/>
    <w:rsid w:val="00AF0BFA"/>
    <w:rsid w:val="00AF1569"/>
    <w:rsid w:val="00AF1A52"/>
    <w:rsid w:val="00AF2002"/>
    <w:rsid w:val="00AF220C"/>
    <w:rsid w:val="00AF3F58"/>
    <w:rsid w:val="00AF4A7E"/>
    <w:rsid w:val="00AF68D0"/>
    <w:rsid w:val="00AF68DE"/>
    <w:rsid w:val="00AF6A3C"/>
    <w:rsid w:val="00AF6BD0"/>
    <w:rsid w:val="00AF7643"/>
    <w:rsid w:val="00AF7F01"/>
    <w:rsid w:val="00AF7FC9"/>
    <w:rsid w:val="00B01176"/>
    <w:rsid w:val="00B01811"/>
    <w:rsid w:val="00B02564"/>
    <w:rsid w:val="00B0264A"/>
    <w:rsid w:val="00B02704"/>
    <w:rsid w:val="00B0337C"/>
    <w:rsid w:val="00B045B3"/>
    <w:rsid w:val="00B0508E"/>
    <w:rsid w:val="00B0514D"/>
    <w:rsid w:val="00B06284"/>
    <w:rsid w:val="00B0633B"/>
    <w:rsid w:val="00B06960"/>
    <w:rsid w:val="00B10E44"/>
    <w:rsid w:val="00B1188F"/>
    <w:rsid w:val="00B12D3A"/>
    <w:rsid w:val="00B13417"/>
    <w:rsid w:val="00B1343A"/>
    <w:rsid w:val="00B13A0F"/>
    <w:rsid w:val="00B14596"/>
    <w:rsid w:val="00B15353"/>
    <w:rsid w:val="00B1538A"/>
    <w:rsid w:val="00B15873"/>
    <w:rsid w:val="00B16EA7"/>
    <w:rsid w:val="00B1705A"/>
    <w:rsid w:val="00B17911"/>
    <w:rsid w:val="00B17E36"/>
    <w:rsid w:val="00B20AB8"/>
    <w:rsid w:val="00B20C4D"/>
    <w:rsid w:val="00B20D68"/>
    <w:rsid w:val="00B20FAA"/>
    <w:rsid w:val="00B21125"/>
    <w:rsid w:val="00B2201F"/>
    <w:rsid w:val="00B22F2B"/>
    <w:rsid w:val="00B2395C"/>
    <w:rsid w:val="00B23CA1"/>
    <w:rsid w:val="00B241FE"/>
    <w:rsid w:val="00B26127"/>
    <w:rsid w:val="00B2718C"/>
    <w:rsid w:val="00B3053F"/>
    <w:rsid w:val="00B31C76"/>
    <w:rsid w:val="00B32771"/>
    <w:rsid w:val="00B347FB"/>
    <w:rsid w:val="00B34C8E"/>
    <w:rsid w:val="00B35228"/>
    <w:rsid w:val="00B369C6"/>
    <w:rsid w:val="00B40257"/>
    <w:rsid w:val="00B4062D"/>
    <w:rsid w:val="00B421C5"/>
    <w:rsid w:val="00B42704"/>
    <w:rsid w:val="00B42A18"/>
    <w:rsid w:val="00B43516"/>
    <w:rsid w:val="00B4371F"/>
    <w:rsid w:val="00B459D6"/>
    <w:rsid w:val="00B47F61"/>
    <w:rsid w:val="00B50C2C"/>
    <w:rsid w:val="00B50D26"/>
    <w:rsid w:val="00B50F0C"/>
    <w:rsid w:val="00B51BDC"/>
    <w:rsid w:val="00B53C7E"/>
    <w:rsid w:val="00B53D80"/>
    <w:rsid w:val="00B55E6D"/>
    <w:rsid w:val="00B56CE2"/>
    <w:rsid w:val="00B572CE"/>
    <w:rsid w:val="00B578F3"/>
    <w:rsid w:val="00B61F4B"/>
    <w:rsid w:val="00B6287C"/>
    <w:rsid w:val="00B638B1"/>
    <w:rsid w:val="00B646BF"/>
    <w:rsid w:val="00B64BBA"/>
    <w:rsid w:val="00B6590E"/>
    <w:rsid w:val="00B66265"/>
    <w:rsid w:val="00B66D55"/>
    <w:rsid w:val="00B679BE"/>
    <w:rsid w:val="00B708DC"/>
    <w:rsid w:val="00B71472"/>
    <w:rsid w:val="00B723BE"/>
    <w:rsid w:val="00B74A71"/>
    <w:rsid w:val="00B75089"/>
    <w:rsid w:val="00B751D1"/>
    <w:rsid w:val="00B75E72"/>
    <w:rsid w:val="00B760A0"/>
    <w:rsid w:val="00B767C4"/>
    <w:rsid w:val="00B76AB9"/>
    <w:rsid w:val="00B77439"/>
    <w:rsid w:val="00B7797D"/>
    <w:rsid w:val="00B82B70"/>
    <w:rsid w:val="00B82D23"/>
    <w:rsid w:val="00B83DE0"/>
    <w:rsid w:val="00B8433D"/>
    <w:rsid w:val="00B8462D"/>
    <w:rsid w:val="00B86E07"/>
    <w:rsid w:val="00B87A1E"/>
    <w:rsid w:val="00B87FC9"/>
    <w:rsid w:val="00B90C5E"/>
    <w:rsid w:val="00B927DF"/>
    <w:rsid w:val="00B9364B"/>
    <w:rsid w:val="00B9427A"/>
    <w:rsid w:val="00B949C0"/>
    <w:rsid w:val="00B9593D"/>
    <w:rsid w:val="00B964D2"/>
    <w:rsid w:val="00BA0A31"/>
    <w:rsid w:val="00BA128C"/>
    <w:rsid w:val="00BA1404"/>
    <w:rsid w:val="00BA1504"/>
    <w:rsid w:val="00BA195B"/>
    <w:rsid w:val="00BA24DF"/>
    <w:rsid w:val="00BA37AC"/>
    <w:rsid w:val="00BA4DD2"/>
    <w:rsid w:val="00BA5972"/>
    <w:rsid w:val="00BA5A05"/>
    <w:rsid w:val="00BA5C54"/>
    <w:rsid w:val="00BA6589"/>
    <w:rsid w:val="00BA6C94"/>
    <w:rsid w:val="00BA7308"/>
    <w:rsid w:val="00BA783C"/>
    <w:rsid w:val="00BA7D5A"/>
    <w:rsid w:val="00BB014F"/>
    <w:rsid w:val="00BB0B4B"/>
    <w:rsid w:val="00BB19B0"/>
    <w:rsid w:val="00BB3784"/>
    <w:rsid w:val="00BB518A"/>
    <w:rsid w:val="00BB53B6"/>
    <w:rsid w:val="00BB66CB"/>
    <w:rsid w:val="00BB7129"/>
    <w:rsid w:val="00BB7F1E"/>
    <w:rsid w:val="00BC1A56"/>
    <w:rsid w:val="00BC25E4"/>
    <w:rsid w:val="00BC2860"/>
    <w:rsid w:val="00BC32AA"/>
    <w:rsid w:val="00BC4530"/>
    <w:rsid w:val="00BC4658"/>
    <w:rsid w:val="00BC5677"/>
    <w:rsid w:val="00BC5E90"/>
    <w:rsid w:val="00BC703D"/>
    <w:rsid w:val="00BC7133"/>
    <w:rsid w:val="00BC7DB1"/>
    <w:rsid w:val="00BD004C"/>
    <w:rsid w:val="00BD0751"/>
    <w:rsid w:val="00BD2BF9"/>
    <w:rsid w:val="00BD2F19"/>
    <w:rsid w:val="00BD4302"/>
    <w:rsid w:val="00BD4748"/>
    <w:rsid w:val="00BD552C"/>
    <w:rsid w:val="00BD7080"/>
    <w:rsid w:val="00BD727F"/>
    <w:rsid w:val="00BD73F2"/>
    <w:rsid w:val="00BE0184"/>
    <w:rsid w:val="00BE0480"/>
    <w:rsid w:val="00BE12B0"/>
    <w:rsid w:val="00BE167C"/>
    <w:rsid w:val="00BE1E5F"/>
    <w:rsid w:val="00BE39CE"/>
    <w:rsid w:val="00BE3B2B"/>
    <w:rsid w:val="00BE4127"/>
    <w:rsid w:val="00BE4814"/>
    <w:rsid w:val="00BE54CA"/>
    <w:rsid w:val="00BE57B1"/>
    <w:rsid w:val="00BE63F0"/>
    <w:rsid w:val="00BE7429"/>
    <w:rsid w:val="00BE7F5E"/>
    <w:rsid w:val="00BF0470"/>
    <w:rsid w:val="00BF0627"/>
    <w:rsid w:val="00BF0A10"/>
    <w:rsid w:val="00BF2133"/>
    <w:rsid w:val="00BF3732"/>
    <w:rsid w:val="00BF6006"/>
    <w:rsid w:val="00BF6F40"/>
    <w:rsid w:val="00BF78A6"/>
    <w:rsid w:val="00BF7D5E"/>
    <w:rsid w:val="00BF7F9D"/>
    <w:rsid w:val="00C02080"/>
    <w:rsid w:val="00C021AB"/>
    <w:rsid w:val="00C02B61"/>
    <w:rsid w:val="00C03972"/>
    <w:rsid w:val="00C0468B"/>
    <w:rsid w:val="00C04D13"/>
    <w:rsid w:val="00C05DD3"/>
    <w:rsid w:val="00C06C7C"/>
    <w:rsid w:val="00C0775D"/>
    <w:rsid w:val="00C10BD0"/>
    <w:rsid w:val="00C11581"/>
    <w:rsid w:val="00C13ADA"/>
    <w:rsid w:val="00C1580B"/>
    <w:rsid w:val="00C16AB5"/>
    <w:rsid w:val="00C1745A"/>
    <w:rsid w:val="00C1784C"/>
    <w:rsid w:val="00C208D8"/>
    <w:rsid w:val="00C20A7C"/>
    <w:rsid w:val="00C20D9C"/>
    <w:rsid w:val="00C20E2A"/>
    <w:rsid w:val="00C244F3"/>
    <w:rsid w:val="00C246F8"/>
    <w:rsid w:val="00C25033"/>
    <w:rsid w:val="00C307E3"/>
    <w:rsid w:val="00C30F3B"/>
    <w:rsid w:val="00C35DD1"/>
    <w:rsid w:val="00C35FBD"/>
    <w:rsid w:val="00C375A5"/>
    <w:rsid w:val="00C379C4"/>
    <w:rsid w:val="00C37E1D"/>
    <w:rsid w:val="00C40C0E"/>
    <w:rsid w:val="00C40E92"/>
    <w:rsid w:val="00C40F8F"/>
    <w:rsid w:val="00C4195A"/>
    <w:rsid w:val="00C421CF"/>
    <w:rsid w:val="00C43A09"/>
    <w:rsid w:val="00C44111"/>
    <w:rsid w:val="00C44744"/>
    <w:rsid w:val="00C447A1"/>
    <w:rsid w:val="00C45F2F"/>
    <w:rsid w:val="00C511BA"/>
    <w:rsid w:val="00C515D7"/>
    <w:rsid w:val="00C52E10"/>
    <w:rsid w:val="00C52E31"/>
    <w:rsid w:val="00C53113"/>
    <w:rsid w:val="00C53800"/>
    <w:rsid w:val="00C54101"/>
    <w:rsid w:val="00C554D3"/>
    <w:rsid w:val="00C5556D"/>
    <w:rsid w:val="00C5581C"/>
    <w:rsid w:val="00C55D78"/>
    <w:rsid w:val="00C5631A"/>
    <w:rsid w:val="00C56A8D"/>
    <w:rsid w:val="00C60950"/>
    <w:rsid w:val="00C60C76"/>
    <w:rsid w:val="00C61C4E"/>
    <w:rsid w:val="00C6253C"/>
    <w:rsid w:val="00C63624"/>
    <w:rsid w:val="00C64459"/>
    <w:rsid w:val="00C64884"/>
    <w:rsid w:val="00C64995"/>
    <w:rsid w:val="00C65426"/>
    <w:rsid w:val="00C6557D"/>
    <w:rsid w:val="00C657A4"/>
    <w:rsid w:val="00C66362"/>
    <w:rsid w:val="00C66F1A"/>
    <w:rsid w:val="00C72E8E"/>
    <w:rsid w:val="00C73143"/>
    <w:rsid w:val="00C73A66"/>
    <w:rsid w:val="00C74820"/>
    <w:rsid w:val="00C764BA"/>
    <w:rsid w:val="00C76725"/>
    <w:rsid w:val="00C768A9"/>
    <w:rsid w:val="00C76E5A"/>
    <w:rsid w:val="00C77CAE"/>
    <w:rsid w:val="00C807F5"/>
    <w:rsid w:val="00C815A4"/>
    <w:rsid w:val="00C8183D"/>
    <w:rsid w:val="00C83430"/>
    <w:rsid w:val="00C845E3"/>
    <w:rsid w:val="00C84A30"/>
    <w:rsid w:val="00C86278"/>
    <w:rsid w:val="00C867CE"/>
    <w:rsid w:val="00C870C2"/>
    <w:rsid w:val="00C906ED"/>
    <w:rsid w:val="00C92D05"/>
    <w:rsid w:val="00C93318"/>
    <w:rsid w:val="00C93356"/>
    <w:rsid w:val="00C93377"/>
    <w:rsid w:val="00C9452F"/>
    <w:rsid w:val="00C95387"/>
    <w:rsid w:val="00C95FEA"/>
    <w:rsid w:val="00C96FE9"/>
    <w:rsid w:val="00C97FF4"/>
    <w:rsid w:val="00CA10E8"/>
    <w:rsid w:val="00CA10FE"/>
    <w:rsid w:val="00CA197F"/>
    <w:rsid w:val="00CA1A20"/>
    <w:rsid w:val="00CA2EAE"/>
    <w:rsid w:val="00CA3993"/>
    <w:rsid w:val="00CA3AA8"/>
    <w:rsid w:val="00CA3ADE"/>
    <w:rsid w:val="00CA4479"/>
    <w:rsid w:val="00CA4BAF"/>
    <w:rsid w:val="00CA73BC"/>
    <w:rsid w:val="00CA7A48"/>
    <w:rsid w:val="00CB0388"/>
    <w:rsid w:val="00CB0F0B"/>
    <w:rsid w:val="00CB0F92"/>
    <w:rsid w:val="00CB14F8"/>
    <w:rsid w:val="00CB1654"/>
    <w:rsid w:val="00CB1B3E"/>
    <w:rsid w:val="00CB24BF"/>
    <w:rsid w:val="00CB4169"/>
    <w:rsid w:val="00CB42F0"/>
    <w:rsid w:val="00CB56B0"/>
    <w:rsid w:val="00CB627A"/>
    <w:rsid w:val="00CB7BB3"/>
    <w:rsid w:val="00CC0F6D"/>
    <w:rsid w:val="00CC47D0"/>
    <w:rsid w:val="00CC75BF"/>
    <w:rsid w:val="00CC79F9"/>
    <w:rsid w:val="00CD0F23"/>
    <w:rsid w:val="00CD2CFE"/>
    <w:rsid w:val="00CD4640"/>
    <w:rsid w:val="00CD47EB"/>
    <w:rsid w:val="00CD53CA"/>
    <w:rsid w:val="00CD5CC1"/>
    <w:rsid w:val="00CD6072"/>
    <w:rsid w:val="00CE0744"/>
    <w:rsid w:val="00CE1336"/>
    <w:rsid w:val="00CE142E"/>
    <w:rsid w:val="00CE36BF"/>
    <w:rsid w:val="00CE53B0"/>
    <w:rsid w:val="00CE6645"/>
    <w:rsid w:val="00CE70C6"/>
    <w:rsid w:val="00CE76C4"/>
    <w:rsid w:val="00CE7B6F"/>
    <w:rsid w:val="00CF08DE"/>
    <w:rsid w:val="00CF11CE"/>
    <w:rsid w:val="00CF4295"/>
    <w:rsid w:val="00CF54D3"/>
    <w:rsid w:val="00CF5846"/>
    <w:rsid w:val="00CF66BE"/>
    <w:rsid w:val="00CF7454"/>
    <w:rsid w:val="00D02B4C"/>
    <w:rsid w:val="00D04469"/>
    <w:rsid w:val="00D04EB3"/>
    <w:rsid w:val="00D05389"/>
    <w:rsid w:val="00D06E96"/>
    <w:rsid w:val="00D07F37"/>
    <w:rsid w:val="00D1007A"/>
    <w:rsid w:val="00D120DC"/>
    <w:rsid w:val="00D1253D"/>
    <w:rsid w:val="00D12CAA"/>
    <w:rsid w:val="00D13CE6"/>
    <w:rsid w:val="00D15B77"/>
    <w:rsid w:val="00D15EE0"/>
    <w:rsid w:val="00D1604B"/>
    <w:rsid w:val="00D16F32"/>
    <w:rsid w:val="00D17E5A"/>
    <w:rsid w:val="00D20671"/>
    <w:rsid w:val="00D20B62"/>
    <w:rsid w:val="00D20E9A"/>
    <w:rsid w:val="00D232C8"/>
    <w:rsid w:val="00D23AC0"/>
    <w:rsid w:val="00D2420D"/>
    <w:rsid w:val="00D314D7"/>
    <w:rsid w:val="00D315A7"/>
    <w:rsid w:val="00D316E0"/>
    <w:rsid w:val="00D31A40"/>
    <w:rsid w:val="00D3266F"/>
    <w:rsid w:val="00D3513C"/>
    <w:rsid w:val="00D379B5"/>
    <w:rsid w:val="00D37A87"/>
    <w:rsid w:val="00D37F52"/>
    <w:rsid w:val="00D40020"/>
    <w:rsid w:val="00D41223"/>
    <w:rsid w:val="00D43B13"/>
    <w:rsid w:val="00D43B32"/>
    <w:rsid w:val="00D44531"/>
    <w:rsid w:val="00D44789"/>
    <w:rsid w:val="00D454AE"/>
    <w:rsid w:val="00D4570C"/>
    <w:rsid w:val="00D478FE"/>
    <w:rsid w:val="00D50D69"/>
    <w:rsid w:val="00D512EE"/>
    <w:rsid w:val="00D51918"/>
    <w:rsid w:val="00D51AAE"/>
    <w:rsid w:val="00D52482"/>
    <w:rsid w:val="00D52834"/>
    <w:rsid w:val="00D53073"/>
    <w:rsid w:val="00D53A5E"/>
    <w:rsid w:val="00D54FF2"/>
    <w:rsid w:val="00D5531C"/>
    <w:rsid w:val="00D55702"/>
    <w:rsid w:val="00D55C8E"/>
    <w:rsid w:val="00D55CE6"/>
    <w:rsid w:val="00D56105"/>
    <w:rsid w:val="00D5699B"/>
    <w:rsid w:val="00D56A2C"/>
    <w:rsid w:val="00D61E02"/>
    <w:rsid w:val="00D62F99"/>
    <w:rsid w:val="00D635B5"/>
    <w:rsid w:val="00D63C3A"/>
    <w:rsid w:val="00D64120"/>
    <w:rsid w:val="00D6414F"/>
    <w:rsid w:val="00D64EEE"/>
    <w:rsid w:val="00D65040"/>
    <w:rsid w:val="00D65BA4"/>
    <w:rsid w:val="00D67DAB"/>
    <w:rsid w:val="00D71150"/>
    <w:rsid w:val="00D734AB"/>
    <w:rsid w:val="00D746EC"/>
    <w:rsid w:val="00D74F82"/>
    <w:rsid w:val="00D75E2E"/>
    <w:rsid w:val="00D7612E"/>
    <w:rsid w:val="00D76609"/>
    <w:rsid w:val="00D77C0D"/>
    <w:rsid w:val="00D813C8"/>
    <w:rsid w:val="00D81A60"/>
    <w:rsid w:val="00D8267A"/>
    <w:rsid w:val="00D839C9"/>
    <w:rsid w:val="00D84173"/>
    <w:rsid w:val="00D841D4"/>
    <w:rsid w:val="00D84E39"/>
    <w:rsid w:val="00D860F2"/>
    <w:rsid w:val="00D86272"/>
    <w:rsid w:val="00D867B5"/>
    <w:rsid w:val="00D87E95"/>
    <w:rsid w:val="00D90321"/>
    <w:rsid w:val="00D9078A"/>
    <w:rsid w:val="00D9088D"/>
    <w:rsid w:val="00D90DA5"/>
    <w:rsid w:val="00D90F68"/>
    <w:rsid w:val="00D92AC6"/>
    <w:rsid w:val="00D92F39"/>
    <w:rsid w:val="00D93431"/>
    <w:rsid w:val="00D93BCC"/>
    <w:rsid w:val="00D95510"/>
    <w:rsid w:val="00D959BE"/>
    <w:rsid w:val="00D96559"/>
    <w:rsid w:val="00D96890"/>
    <w:rsid w:val="00D9735A"/>
    <w:rsid w:val="00DA0122"/>
    <w:rsid w:val="00DA0C00"/>
    <w:rsid w:val="00DA0EFD"/>
    <w:rsid w:val="00DA123D"/>
    <w:rsid w:val="00DA3A8E"/>
    <w:rsid w:val="00DA524A"/>
    <w:rsid w:val="00DA5717"/>
    <w:rsid w:val="00DA5892"/>
    <w:rsid w:val="00DA6246"/>
    <w:rsid w:val="00DA6741"/>
    <w:rsid w:val="00DA6FDA"/>
    <w:rsid w:val="00DB0D68"/>
    <w:rsid w:val="00DB147C"/>
    <w:rsid w:val="00DC0A4D"/>
    <w:rsid w:val="00DC20A5"/>
    <w:rsid w:val="00DC21A8"/>
    <w:rsid w:val="00DC39E9"/>
    <w:rsid w:val="00DC423B"/>
    <w:rsid w:val="00DC4702"/>
    <w:rsid w:val="00DC6674"/>
    <w:rsid w:val="00DC79E0"/>
    <w:rsid w:val="00DD079E"/>
    <w:rsid w:val="00DD4148"/>
    <w:rsid w:val="00DD45CE"/>
    <w:rsid w:val="00DD48B6"/>
    <w:rsid w:val="00DD5F88"/>
    <w:rsid w:val="00DE0C37"/>
    <w:rsid w:val="00DE1E7B"/>
    <w:rsid w:val="00DE46F8"/>
    <w:rsid w:val="00DE4D96"/>
    <w:rsid w:val="00DE4E4A"/>
    <w:rsid w:val="00DE663F"/>
    <w:rsid w:val="00DE7121"/>
    <w:rsid w:val="00DE7B01"/>
    <w:rsid w:val="00DE7BA8"/>
    <w:rsid w:val="00DF0B5F"/>
    <w:rsid w:val="00DF1655"/>
    <w:rsid w:val="00DF20A5"/>
    <w:rsid w:val="00DF2D70"/>
    <w:rsid w:val="00DF3BCE"/>
    <w:rsid w:val="00E00143"/>
    <w:rsid w:val="00E002B5"/>
    <w:rsid w:val="00E00BDB"/>
    <w:rsid w:val="00E01B43"/>
    <w:rsid w:val="00E01E49"/>
    <w:rsid w:val="00E02035"/>
    <w:rsid w:val="00E03AA9"/>
    <w:rsid w:val="00E041AE"/>
    <w:rsid w:val="00E0542C"/>
    <w:rsid w:val="00E056ED"/>
    <w:rsid w:val="00E078E6"/>
    <w:rsid w:val="00E101F0"/>
    <w:rsid w:val="00E13138"/>
    <w:rsid w:val="00E13356"/>
    <w:rsid w:val="00E13752"/>
    <w:rsid w:val="00E13838"/>
    <w:rsid w:val="00E13861"/>
    <w:rsid w:val="00E14614"/>
    <w:rsid w:val="00E14CE3"/>
    <w:rsid w:val="00E1546A"/>
    <w:rsid w:val="00E16CCD"/>
    <w:rsid w:val="00E16E8D"/>
    <w:rsid w:val="00E17661"/>
    <w:rsid w:val="00E209D5"/>
    <w:rsid w:val="00E20C33"/>
    <w:rsid w:val="00E24B58"/>
    <w:rsid w:val="00E25958"/>
    <w:rsid w:val="00E25D1D"/>
    <w:rsid w:val="00E26A91"/>
    <w:rsid w:val="00E317BC"/>
    <w:rsid w:val="00E317E3"/>
    <w:rsid w:val="00E31C81"/>
    <w:rsid w:val="00E31D2E"/>
    <w:rsid w:val="00E31DF2"/>
    <w:rsid w:val="00E3289A"/>
    <w:rsid w:val="00E33BDA"/>
    <w:rsid w:val="00E33CC9"/>
    <w:rsid w:val="00E3580F"/>
    <w:rsid w:val="00E358E3"/>
    <w:rsid w:val="00E35B4A"/>
    <w:rsid w:val="00E36D54"/>
    <w:rsid w:val="00E406E1"/>
    <w:rsid w:val="00E40781"/>
    <w:rsid w:val="00E419C3"/>
    <w:rsid w:val="00E42204"/>
    <w:rsid w:val="00E42B8B"/>
    <w:rsid w:val="00E4319A"/>
    <w:rsid w:val="00E43976"/>
    <w:rsid w:val="00E44249"/>
    <w:rsid w:val="00E44848"/>
    <w:rsid w:val="00E44C83"/>
    <w:rsid w:val="00E45A95"/>
    <w:rsid w:val="00E46121"/>
    <w:rsid w:val="00E4641A"/>
    <w:rsid w:val="00E50B0A"/>
    <w:rsid w:val="00E50E55"/>
    <w:rsid w:val="00E51980"/>
    <w:rsid w:val="00E5560A"/>
    <w:rsid w:val="00E56D20"/>
    <w:rsid w:val="00E602AD"/>
    <w:rsid w:val="00E60E33"/>
    <w:rsid w:val="00E61110"/>
    <w:rsid w:val="00E621A2"/>
    <w:rsid w:val="00E629E9"/>
    <w:rsid w:val="00E6310A"/>
    <w:rsid w:val="00E63491"/>
    <w:rsid w:val="00E6384D"/>
    <w:rsid w:val="00E6413B"/>
    <w:rsid w:val="00E64F70"/>
    <w:rsid w:val="00E664F6"/>
    <w:rsid w:val="00E67C16"/>
    <w:rsid w:val="00E703EA"/>
    <w:rsid w:val="00E70FED"/>
    <w:rsid w:val="00E7254C"/>
    <w:rsid w:val="00E73812"/>
    <w:rsid w:val="00E73AC7"/>
    <w:rsid w:val="00E73F01"/>
    <w:rsid w:val="00E74B49"/>
    <w:rsid w:val="00E752D4"/>
    <w:rsid w:val="00E7588D"/>
    <w:rsid w:val="00E771E0"/>
    <w:rsid w:val="00E772D9"/>
    <w:rsid w:val="00E80954"/>
    <w:rsid w:val="00E81B5B"/>
    <w:rsid w:val="00E82F76"/>
    <w:rsid w:val="00E83015"/>
    <w:rsid w:val="00E85476"/>
    <w:rsid w:val="00E864C5"/>
    <w:rsid w:val="00E86B60"/>
    <w:rsid w:val="00E86FAB"/>
    <w:rsid w:val="00E87BE3"/>
    <w:rsid w:val="00E900AC"/>
    <w:rsid w:val="00E90775"/>
    <w:rsid w:val="00E90F4E"/>
    <w:rsid w:val="00E91010"/>
    <w:rsid w:val="00E9118B"/>
    <w:rsid w:val="00E916FF"/>
    <w:rsid w:val="00E93EAD"/>
    <w:rsid w:val="00E94526"/>
    <w:rsid w:val="00E947E9"/>
    <w:rsid w:val="00E95B52"/>
    <w:rsid w:val="00EA0117"/>
    <w:rsid w:val="00EA074C"/>
    <w:rsid w:val="00EA0F3A"/>
    <w:rsid w:val="00EA1EFB"/>
    <w:rsid w:val="00EA25EA"/>
    <w:rsid w:val="00EA3701"/>
    <w:rsid w:val="00EA69F5"/>
    <w:rsid w:val="00EB0595"/>
    <w:rsid w:val="00EB1583"/>
    <w:rsid w:val="00EB182A"/>
    <w:rsid w:val="00EB185F"/>
    <w:rsid w:val="00EB21CF"/>
    <w:rsid w:val="00EB396A"/>
    <w:rsid w:val="00EB3A83"/>
    <w:rsid w:val="00EB4FB8"/>
    <w:rsid w:val="00EB7197"/>
    <w:rsid w:val="00EB7B21"/>
    <w:rsid w:val="00EC05B0"/>
    <w:rsid w:val="00EC0C12"/>
    <w:rsid w:val="00EC1E5D"/>
    <w:rsid w:val="00EC274B"/>
    <w:rsid w:val="00EC3079"/>
    <w:rsid w:val="00EC32D7"/>
    <w:rsid w:val="00EC4CAD"/>
    <w:rsid w:val="00EC5148"/>
    <w:rsid w:val="00EC581D"/>
    <w:rsid w:val="00EC66D1"/>
    <w:rsid w:val="00EC6C06"/>
    <w:rsid w:val="00EC7274"/>
    <w:rsid w:val="00ED00F9"/>
    <w:rsid w:val="00ED0BED"/>
    <w:rsid w:val="00ED1B56"/>
    <w:rsid w:val="00ED1E9D"/>
    <w:rsid w:val="00ED2063"/>
    <w:rsid w:val="00ED2F65"/>
    <w:rsid w:val="00ED3946"/>
    <w:rsid w:val="00ED3F4B"/>
    <w:rsid w:val="00ED5AB2"/>
    <w:rsid w:val="00ED5CE3"/>
    <w:rsid w:val="00ED617A"/>
    <w:rsid w:val="00ED6225"/>
    <w:rsid w:val="00EE02A9"/>
    <w:rsid w:val="00EE0669"/>
    <w:rsid w:val="00EE0E76"/>
    <w:rsid w:val="00EE1300"/>
    <w:rsid w:val="00EE1544"/>
    <w:rsid w:val="00EE1997"/>
    <w:rsid w:val="00EE24F6"/>
    <w:rsid w:val="00EE2FD0"/>
    <w:rsid w:val="00EE331F"/>
    <w:rsid w:val="00EE37A8"/>
    <w:rsid w:val="00EE382E"/>
    <w:rsid w:val="00EE39F3"/>
    <w:rsid w:val="00EE5BD3"/>
    <w:rsid w:val="00EE6FAB"/>
    <w:rsid w:val="00EF275C"/>
    <w:rsid w:val="00EF30DB"/>
    <w:rsid w:val="00EF3591"/>
    <w:rsid w:val="00EF3924"/>
    <w:rsid w:val="00EF47EC"/>
    <w:rsid w:val="00EF501F"/>
    <w:rsid w:val="00EF556E"/>
    <w:rsid w:val="00EF57AF"/>
    <w:rsid w:val="00EF6121"/>
    <w:rsid w:val="00EF6E4B"/>
    <w:rsid w:val="00EF7542"/>
    <w:rsid w:val="00EF764F"/>
    <w:rsid w:val="00F02215"/>
    <w:rsid w:val="00F033D0"/>
    <w:rsid w:val="00F03C3E"/>
    <w:rsid w:val="00F055B9"/>
    <w:rsid w:val="00F13369"/>
    <w:rsid w:val="00F136AE"/>
    <w:rsid w:val="00F1500E"/>
    <w:rsid w:val="00F1510C"/>
    <w:rsid w:val="00F157EC"/>
    <w:rsid w:val="00F15B86"/>
    <w:rsid w:val="00F1674A"/>
    <w:rsid w:val="00F16F6B"/>
    <w:rsid w:val="00F1722D"/>
    <w:rsid w:val="00F1737E"/>
    <w:rsid w:val="00F17DC3"/>
    <w:rsid w:val="00F20396"/>
    <w:rsid w:val="00F2096B"/>
    <w:rsid w:val="00F21E87"/>
    <w:rsid w:val="00F22584"/>
    <w:rsid w:val="00F23324"/>
    <w:rsid w:val="00F23EAC"/>
    <w:rsid w:val="00F267ED"/>
    <w:rsid w:val="00F268F1"/>
    <w:rsid w:val="00F26C66"/>
    <w:rsid w:val="00F26EA2"/>
    <w:rsid w:val="00F278DF"/>
    <w:rsid w:val="00F307AA"/>
    <w:rsid w:val="00F312A8"/>
    <w:rsid w:val="00F313E7"/>
    <w:rsid w:val="00F31790"/>
    <w:rsid w:val="00F35261"/>
    <w:rsid w:val="00F353A9"/>
    <w:rsid w:val="00F3567E"/>
    <w:rsid w:val="00F36874"/>
    <w:rsid w:val="00F36B0D"/>
    <w:rsid w:val="00F41102"/>
    <w:rsid w:val="00F4137A"/>
    <w:rsid w:val="00F44CA0"/>
    <w:rsid w:val="00F44CB0"/>
    <w:rsid w:val="00F44D65"/>
    <w:rsid w:val="00F461B8"/>
    <w:rsid w:val="00F47E76"/>
    <w:rsid w:val="00F5040D"/>
    <w:rsid w:val="00F52BBD"/>
    <w:rsid w:val="00F52C3B"/>
    <w:rsid w:val="00F531A4"/>
    <w:rsid w:val="00F53617"/>
    <w:rsid w:val="00F538BD"/>
    <w:rsid w:val="00F53DA7"/>
    <w:rsid w:val="00F5562B"/>
    <w:rsid w:val="00F55CBE"/>
    <w:rsid w:val="00F560D4"/>
    <w:rsid w:val="00F56AE6"/>
    <w:rsid w:val="00F603FD"/>
    <w:rsid w:val="00F60687"/>
    <w:rsid w:val="00F61CE9"/>
    <w:rsid w:val="00F61DFF"/>
    <w:rsid w:val="00F62449"/>
    <w:rsid w:val="00F63330"/>
    <w:rsid w:val="00F633E3"/>
    <w:rsid w:val="00F63B8B"/>
    <w:rsid w:val="00F64CDD"/>
    <w:rsid w:val="00F66B9B"/>
    <w:rsid w:val="00F67E25"/>
    <w:rsid w:val="00F705F2"/>
    <w:rsid w:val="00F7075E"/>
    <w:rsid w:val="00F70797"/>
    <w:rsid w:val="00F709F3"/>
    <w:rsid w:val="00F71F52"/>
    <w:rsid w:val="00F71F84"/>
    <w:rsid w:val="00F732E1"/>
    <w:rsid w:val="00F73F6E"/>
    <w:rsid w:val="00F74173"/>
    <w:rsid w:val="00F74B0F"/>
    <w:rsid w:val="00F76351"/>
    <w:rsid w:val="00F767E6"/>
    <w:rsid w:val="00F7681E"/>
    <w:rsid w:val="00F76E43"/>
    <w:rsid w:val="00F7725C"/>
    <w:rsid w:val="00F77E02"/>
    <w:rsid w:val="00F8032E"/>
    <w:rsid w:val="00F80551"/>
    <w:rsid w:val="00F80A7F"/>
    <w:rsid w:val="00F82133"/>
    <w:rsid w:val="00F8298C"/>
    <w:rsid w:val="00F830AA"/>
    <w:rsid w:val="00F8390C"/>
    <w:rsid w:val="00F83B31"/>
    <w:rsid w:val="00F83FBA"/>
    <w:rsid w:val="00F87B6B"/>
    <w:rsid w:val="00F901C4"/>
    <w:rsid w:val="00F90D31"/>
    <w:rsid w:val="00F9151A"/>
    <w:rsid w:val="00F925CE"/>
    <w:rsid w:val="00F92C5C"/>
    <w:rsid w:val="00F9307A"/>
    <w:rsid w:val="00F93C3B"/>
    <w:rsid w:val="00F9490F"/>
    <w:rsid w:val="00F94DFE"/>
    <w:rsid w:val="00F959C0"/>
    <w:rsid w:val="00F95E18"/>
    <w:rsid w:val="00F960CD"/>
    <w:rsid w:val="00F97EA1"/>
    <w:rsid w:val="00FA004F"/>
    <w:rsid w:val="00FA0277"/>
    <w:rsid w:val="00FA07AE"/>
    <w:rsid w:val="00FA07E0"/>
    <w:rsid w:val="00FA0BD1"/>
    <w:rsid w:val="00FA2491"/>
    <w:rsid w:val="00FA3D76"/>
    <w:rsid w:val="00FA3DD8"/>
    <w:rsid w:val="00FB08EF"/>
    <w:rsid w:val="00FB1D49"/>
    <w:rsid w:val="00FB2685"/>
    <w:rsid w:val="00FB2746"/>
    <w:rsid w:val="00FB2B04"/>
    <w:rsid w:val="00FB2DDA"/>
    <w:rsid w:val="00FB3353"/>
    <w:rsid w:val="00FB34DB"/>
    <w:rsid w:val="00FB564F"/>
    <w:rsid w:val="00FB7237"/>
    <w:rsid w:val="00FB7813"/>
    <w:rsid w:val="00FC0EBE"/>
    <w:rsid w:val="00FC1CAD"/>
    <w:rsid w:val="00FC216D"/>
    <w:rsid w:val="00FC3C4B"/>
    <w:rsid w:val="00FC4406"/>
    <w:rsid w:val="00FC518A"/>
    <w:rsid w:val="00FC539D"/>
    <w:rsid w:val="00FC5524"/>
    <w:rsid w:val="00FC5BED"/>
    <w:rsid w:val="00FC5E76"/>
    <w:rsid w:val="00FC6636"/>
    <w:rsid w:val="00FC69D7"/>
    <w:rsid w:val="00FC77A7"/>
    <w:rsid w:val="00FD0559"/>
    <w:rsid w:val="00FD07DD"/>
    <w:rsid w:val="00FD0806"/>
    <w:rsid w:val="00FD14AF"/>
    <w:rsid w:val="00FD1E98"/>
    <w:rsid w:val="00FD2751"/>
    <w:rsid w:val="00FD3722"/>
    <w:rsid w:val="00FD5103"/>
    <w:rsid w:val="00FD5A67"/>
    <w:rsid w:val="00FD638C"/>
    <w:rsid w:val="00FD6D61"/>
    <w:rsid w:val="00FD7C76"/>
    <w:rsid w:val="00FD7C81"/>
    <w:rsid w:val="00FE0CDB"/>
    <w:rsid w:val="00FE2863"/>
    <w:rsid w:val="00FE2895"/>
    <w:rsid w:val="00FE2ADE"/>
    <w:rsid w:val="00FE3ED4"/>
    <w:rsid w:val="00FE4F4D"/>
    <w:rsid w:val="00FE549A"/>
    <w:rsid w:val="00FE58BE"/>
    <w:rsid w:val="00FF08B0"/>
    <w:rsid w:val="00FF0AB1"/>
    <w:rsid w:val="00FF1505"/>
    <w:rsid w:val="00FF223E"/>
    <w:rsid w:val="00FF2816"/>
    <w:rsid w:val="00FF3AB7"/>
    <w:rsid w:val="00FF3FDC"/>
    <w:rsid w:val="00FF4B29"/>
    <w:rsid w:val="00FF54F0"/>
    <w:rsid w:val="00FF61CE"/>
    <w:rsid w:val="00FF70EE"/>
    <w:rsid w:val="00FF7135"/>
    <w:rsid w:val="00FF733F"/>
    <w:rsid w:val="00FF7D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DBBDE5"/>
  <w15:docId w15:val="{534524A2-63E5-4BF5-AB14-0658D55FA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313"/>
    <w:pPr>
      <w:spacing w:before="120"/>
    </w:pPr>
    <w:rPr>
      <w:rFonts w:ascii="Tahoma" w:hAnsi="Tahoma" w:cs="Tahoma"/>
      <w:bCs/>
      <w:sz w:val="22"/>
      <w:szCs w:val="24"/>
      <w:lang w:val="en-US" w:eastAsia="en-US"/>
    </w:rPr>
  </w:style>
  <w:style w:type="paragraph" w:styleId="Heading1">
    <w:name w:val="heading 1"/>
    <w:aliases w:val="X."/>
    <w:basedOn w:val="Normal"/>
    <w:next w:val="Normal"/>
    <w:link w:val="Heading1Char"/>
    <w:uiPriority w:val="99"/>
    <w:qFormat/>
    <w:rsid w:val="00584B71"/>
    <w:pPr>
      <w:keepNext/>
      <w:tabs>
        <w:tab w:val="num" w:pos="851"/>
      </w:tabs>
      <w:spacing w:after="120"/>
      <w:ind w:left="851" w:hanging="851"/>
      <w:outlineLvl w:val="0"/>
    </w:pPr>
    <w:rPr>
      <w:rFonts w:ascii="Cambria" w:hAnsi="Cambria" w:cs="Times New Roman"/>
      <w:b/>
      <w:kern w:val="32"/>
      <w:sz w:val="32"/>
      <w:szCs w:val="32"/>
    </w:rPr>
  </w:style>
  <w:style w:type="paragraph" w:styleId="Heading2">
    <w:name w:val="heading 2"/>
    <w:aliases w:val="x,HD2,Heading 2 Hidden"/>
    <w:basedOn w:val="Normal"/>
    <w:next w:val="Normal"/>
    <w:link w:val="Heading2Char"/>
    <w:uiPriority w:val="99"/>
    <w:qFormat/>
    <w:rsid w:val="00584B71"/>
    <w:pPr>
      <w:keepNext/>
      <w:tabs>
        <w:tab w:val="num" w:pos="1134"/>
      </w:tabs>
      <w:spacing w:after="120"/>
      <w:ind w:left="1134" w:hanging="1134"/>
      <w:outlineLvl w:val="1"/>
    </w:pPr>
    <w:rPr>
      <w:rFonts w:ascii="Cambria" w:hAnsi="Cambria" w:cs="Times New Roman"/>
      <w:b/>
      <w:i/>
      <w:iCs/>
      <w:sz w:val="28"/>
      <w:szCs w:val="28"/>
    </w:rPr>
  </w:style>
  <w:style w:type="paragraph" w:styleId="Heading3">
    <w:name w:val="heading 3"/>
    <w:aliases w:val="x.x.x"/>
    <w:basedOn w:val="Normal"/>
    <w:next w:val="Normal"/>
    <w:link w:val="Heading3Char"/>
    <w:uiPriority w:val="99"/>
    <w:qFormat/>
    <w:rsid w:val="00584B71"/>
    <w:pPr>
      <w:keepNext/>
      <w:tabs>
        <w:tab w:val="num" w:pos="1361"/>
      </w:tabs>
      <w:spacing w:after="120"/>
      <w:ind w:left="1361" w:hanging="1361"/>
      <w:outlineLvl w:val="2"/>
    </w:pPr>
    <w:rPr>
      <w:rFonts w:ascii="Cambria" w:hAnsi="Cambria" w:cs="Times New Roman"/>
      <w:b/>
      <w:sz w:val="26"/>
      <w:szCs w:val="26"/>
    </w:rPr>
  </w:style>
  <w:style w:type="paragraph" w:styleId="Heading4">
    <w:name w:val="heading 4"/>
    <w:aliases w:val="x.x.x.x,h4,Block,Level 2 - a"/>
    <w:basedOn w:val="Normal"/>
    <w:next w:val="Normal"/>
    <w:link w:val="Heading4Char"/>
    <w:uiPriority w:val="99"/>
    <w:qFormat/>
    <w:rsid w:val="00584B71"/>
    <w:pPr>
      <w:keepNext/>
      <w:tabs>
        <w:tab w:val="num" w:pos="1985"/>
      </w:tabs>
      <w:spacing w:after="60"/>
      <w:ind w:left="1985" w:hanging="1985"/>
      <w:outlineLvl w:val="3"/>
    </w:pPr>
    <w:rPr>
      <w:rFonts w:ascii="Calibri" w:hAnsi="Calibri" w:cs="Times New Roman"/>
      <w:b/>
      <w:sz w:val="28"/>
      <w:szCs w:val="28"/>
    </w:rPr>
  </w:style>
  <w:style w:type="paragraph" w:styleId="Heading5">
    <w:name w:val="heading 5"/>
    <w:basedOn w:val="Normal"/>
    <w:next w:val="Normal"/>
    <w:link w:val="Heading5Char"/>
    <w:uiPriority w:val="99"/>
    <w:qFormat/>
    <w:rsid w:val="00584B71"/>
    <w:pPr>
      <w:tabs>
        <w:tab w:val="num" w:pos="1758"/>
      </w:tabs>
      <w:spacing w:after="60"/>
      <w:ind w:left="1985" w:hanging="1985"/>
      <w:outlineLvl w:val="4"/>
    </w:pPr>
    <w:rPr>
      <w:rFonts w:ascii="Calibri" w:hAnsi="Calibri" w:cs="Times New Roman"/>
      <w:b/>
      <w:i/>
      <w:iCs/>
      <w:sz w:val="26"/>
      <w:szCs w:val="26"/>
    </w:rPr>
  </w:style>
  <w:style w:type="paragraph" w:styleId="Heading6">
    <w:name w:val="heading 6"/>
    <w:aliases w:val="h6,H6"/>
    <w:basedOn w:val="Normal"/>
    <w:next w:val="Normal"/>
    <w:link w:val="Heading6Char"/>
    <w:uiPriority w:val="99"/>
    <w:qFormat/>
    <w:rsid w:val="00584B71"/>
    <w:pPr>
      <w:tabs>
        <w:tab w:val="num" w:pos="0"/>
      </w:tabs>
      <w:spacing w:before="240" w:after="60"/>
      <w:outlineLvl w:val="5"/>
    </w:pPr>
    <w:rPr>
      <w:rFonts w:ascii="Calibri" w:hAnsi="Calibri" w:cs="Times New Roman"/>
      <w:b/>
      <w:bCs w:val="0"/>
      <w:sz w:val="20"/>
      <w:szCs w:val="20"/>
    </w:rPr>
  </w:style>
  <w:style w:type="paragraph" w:styleId="Heading7">
    <w:name w:val="heading 7"/>
    <w:basedOn w:val="Normal"/>
    <w:next w:val="Normal"/>
    <w:link w:val="Heading7Char"/>
    <w:uiPriority w:val="99"/>
    <w:qFormat/>
    <w:rsid w:val="00584B71"/>
    <w:pPr>
      <w:tabs>
        <w:tab w:val="num" w:pos="0"/>
      </w:tabs>
      <w:spacing w:before="240" w:after="60"/>
      <w:outlineLvl w:val="6"/>
    </w:pPr>
    <w:rPr>
      <w:rFonts w:ascii="Calibri" w:hAnsi="Calibri" w:cs="Times New Roman"/>
      <w:sz w:val="24"/>
    </w:rPr>
  </w:style>
  <w:style w:type="paragraph" w:styleId="Heading8">
    <w:name w:val="heading 8"/>
    <w:basedOn w:val="Normal"/>
    <w:next w:val="Normal"/>
    <w:link w:val="Heading8Char"/>
    <w:uiPriority w:val="99"/>
    <w:qFormat/>
    <w:rsid w:val="00584B71"/>
    <w:pPr>
      <w:tabs>
        <w:tab w:val="num" w:pos="0"/>
      </w:tabs>
      <w:spacing w:before="240" w:after="60"/>
      <w:outlineLvl w:val="7"/>
    </w:pPr>
    <w:rPr>
      <w:rFonts w:ascii="Calibri" w:hAnsi="Calibri" w:cs="Times New Roman"/>
      <w:i/>
      <w:iCs/>
      <w:sz w:val="24"/>
    </w:rPr>
  </w:style>
  <w:style w:type="paragraph" w:styleId="Heading9">
    <w:name w:val="heading 9"/>
    <w:basedOn w:val="Normal"/>
    <w:next w:val="Normal"/>
    <w:link w:val="Heading9Char"/>
    <w:uiPriority w:val="99"/>
    <w:qFormat/>
    <w:rsid w:val="00584B71"/>
    <w:pPr>
      <w:tabs>
        <w:tab w:val="num" w:pos="0"/>
      </w:tabs>
      <w:spacing w:before="240" w:after="60"/>
      <w:outlineLvl w:val="8"/>
    </w:pPr>
    <w:rPr>
      <w:rFonts w:ascii="Cambria" w:hAnsi="Cambria"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X. Char"/>
    <w:link w:val="Heading1"/>
    <w:uiPriority w:val="99"/>
    <w:locked/>
    <w:rsid w:val="00734FDD"/>
    <w:rPr>
      <w:rFonts w:ascii="Cambria" w:hAnsi="Cambria" w:cs="Times New Roman"/>
      <w:b/>
      <w:kern w:val="32"/>
      <w:sz w:val="32"/>
    </w:rPr>
  </w:style>
  <w:style w:type="character" w:customStyle="1" w:styleId="Heading2Char">
    <w:name w:val="Heading 2 Char"/>
    <w:aliases w:val="x Char,HD2 Char,Heading 2 Hidden Char"/>
    <w:link w:val="Heading2"/>
    <w:uiPriority w:val="99"/>
    <w:semiHidden/>
    <w:locked/>
    <w:rsid w:val="00734FDD"/>
    <w:rPr>
      <w:rFonts w:ascii="Cambria" w:hAnsi="Cambria" w:cs="Times New Roman"/>
      <w:b/>
      <w:i/>
      <w:sz w:val="28"/>
    </w:rPr>
  </w:style>
  <w:style w:type="character" w:customStyle="1" w:styleId="Heading3Char">
    <w:name w:val="Heading 3 Char"/>
    <w:aliases w:val="x.x.x Char"/>
    <w:link w:val="Heading3"/>
    <w:uiPriority w:val="99"/>
    <w:semiHidden/>
    <w:locked/>
    <w:rsid w:val="00734FDD"/>
    <w:rPr>
      <w:rFonts w:ascii="Cambria" w:hAnsi="Cambria" w:cs="Times New Roman"/>
      <w:b/>
      <w:sz w:val="26"/>
    </w:rPr>
  </w:style>
  <w:style w:type="character" w:customStyle="1" w:styleId="Heading4Char">
    <w:name w:val="Heading 4 Char"/>
    <w:aliases w:val="x.x.x.x Char,h4 Char,Block Char,Level 2 - a Char"/>
    <w:link w:val="Heading4"/>
    <w:uiPriority w:val="99"/>
    <w:semiHidden/>
    <w:locked/>
    <w:rsid w:val="00734FDD"/>
    <w:rPr>
      <w:rFonts w:ascii="Calibri" w:hAnsi="Calibri" w:cs="Times New Roman"/>
      <w:b/>
      <w:sz w:val="28"/>
    </w:rPr>
  </w:style>
  <w:style w:type="character" w:customStyle="1" w:styleId="Heading5Char">
    <w:name w:val="Heading 5 Char"/>
    <w:link w:val="Heading5"/>
    <w:uiPriority w:val="99"/>
    <w:semiHidden/>
    <w:locked/>
    <w:rsid w:val="00734FDD"/>
    <w:rPr>
      <w:rFonts w:ascii="Calibri" w:hAnsi="Calibri" w:cs="Times New Roman"/>
      <w:b/>
      <w:i/>
      <w:sz w:val="26"/>
    </w:rPr>
  </w:style>
  <w:style w:type="character" w:customStyle="1" w:styleId="Heading6Char">
    <w:name w:val="Heading 6 Char"/>
    <w:aliases w:val="h6 Char,H6 Char"/>
    <w:link w:val="Heading6"/>
    <w:uiPriority w:val="99"/>
    <w:semiHidden/>
    <w:locked/>
    <w:rsid w:val="00734FDD"/>
    <w:rPr>
      <w:rFonts w:ascii="Calibri" w:hAnsi="Calibri" w:cs="Times New Roman"/>
      <w:b/>
    </w:rPr>
  </w:style>
  <w:style w:type="character" w:customStyle="1" w:styleId="Heading7Char">
    <w:name w:val="Heading 7 Char"/>
    <w:link w:val="Heading7"/>
    <w:uiPriority w:val="99"/>
    <w:semiHidden/>
    <w:locked/>
    <w:rsid w:val="00734FDD"/>
    <w:rPr>
      <w:rFonts w:ascii="Calibri" w:hAnsi="Calibri" w:cs="Times New Roman"/>
      <w:sz w:val="24"/>
    </w:rPr>
  </w:style>
  <w:style w:type="character" w:customStyle="1" w:styleId="Heading8Char">
    <w:name w:val="Heading 8 Char"/>
    <w:link w:val="Heading8"/>
    <w:uiPriority w:val="99"/>
    <w:semiHidden/>
    <w:locked/>
    <w:rsid w:val="00734FDD"/>
    <w:rPr>
      <w:rFonts w:ascii="Calibri" w:hAnsi="Calibri" w:cs="Times New Roman"/>
      <w:i/>
      <w:sz w:val="24"/>
    </w:rPr>
  </w:style>
  <w:style w:type="character" w:customStyle="1" w:styleId="Heading9Char">
    <w:name w:val="Heading 9 Char"/>
    <w:link w:val="Heading9"/>
    <w:uiPriority w:val="99"/>
    <w:semiHidden/>
    <w:locked/>
    <w:rsid w:val="00734FDD"/>
    <w:rPr>
      <w:rFonts w:ascii="Cambria" w:hAnsi="Cambria" w:cs="Times New Roman"/>
    </w:rPr>
  </w:style>
  <w:style w:type="paragraph" w:styleId="Footer">
    <w:name w:val="footer"/>
    <w:basedOn w:val="Normal"/>
    <w:link w:val="FooterChar"/>
    <w:uiPriority w:val="99"/>
    <w:rsid w:val="00584B71"/>
    <w:pPr>
      <w:pBdr>
        <w:top w:val="single" w:sz="4" w:space="1" w:color="auto"/>
      </w:pBdr>
      <w:tabs>
        <w:tab w:val="center" w:pos="4153"/>
        <w:tab w:val="right" w:pos="8306"/>
      </w:tabs>
      <w:spacing w:before="240"/>
    </w:pPr>
    <w:rPr>
      <w:rFonts w:cs="Times New Roman"/>
      <w:sz w:val="24"/>
    </w:rPr>
  </w:style>
  <w:style w:type="character" w:customStyle="1" w:styleId="FooterChar">
    <w:name w:val="Footer Char"/>
    <w:link w:val="Footer"/>
    <w:uiPriority w:val="99"/>
    <w:locked/>
    <w:rsid w:val="00734FDD"/>
    <w:rPr>
      <w:rFonts w:ascii="Tahoma" w:hAnsi="Tahoma" w:cs="Times New Roman"/>
      <w:sz w:val="24"/>
    </w:rPr>
  </w:style>
  <w:style w:type="character" w:styleId="CommentReference">
    <w:name w:val="annotation reference"/>
    <w:uiPriority w:val="99"/>
    <w:semiHidden/>
    <w:rsid w:val="00584B71"/>
    <w:rPr>
      <w:rFonts w:ascii="Times New Roman" w:hAnsi="Times New Roman" w:cs="Times New Roman"/>
      <w:sz w:val="16"/>
    </w:rPr>
  </w:style>
  <w:style w:type="paragraph" w:styleId="Header">
    <w:name w:val="header"/>
    <w:basedOn w:val="Normal"/>
    <w:link w:val="HeaderChar"/>
    <w:uiPriority w:val="99"/>
    <w:rsid w:val="00584B71"/>
    <w:pPr>
      <w:pBdr>
        <w:bottom w:val="single" w:sz="4" w:space="1" w:color="auto"/>
      </w:pBdr>
      <w:tabs>
        <w:tab w:val="left" w:pos="737"/>
        <w:tab w:val="center" w:pos="4153"/>
        <w:tab w:val="right" w:pos="8306"/>
      </w:tabs>
      <w:spacing w:after="240"/>
    </w:pPr>
    <w:rPr>
      <w:rFonts w:cs="Times New Roman"/>
      <w:sz w:val="24"/>
    </w:rPr>
  </w:style>
  <w:style w:type="character" w:customStyle="1" w:styleId="HeaderChar">
    <w:name w:val="Header Char"/>
    <w:link w:val="Header"/>
    <w:uiPriority w:val="99"/>
    <w:locked/>
    <w:rsid w:val="00734FDD"/>
    <w:rPr>
      <w:rFonts w:ascii="Tahoma" w:hAnsi="Tahoma" w:cs="Times New Roman"/>
      <w:sz w:val="24"/>
    </w:rPr>
  </w:style>
  <w:style w:type="paragraph" w:styleId="TOAHeading">
    <w:name w:val="toa heading"/>
    <w:basedOn w:val="Normal"/>
    <w:next w:val="Normal"/>
    <w:uiPriority w:val="99"/>
    <w:semiHidden/>
    <w:rsid w:val="00584B71"/>
    <w:rPr>
      <w:b/>
      <w:bCs w:val="0"/>
      <w:sz w:val="24"/>
    </w:rPr>
  </w:style>
  <w:style w:type="paragraph" w:styleId="TOC1">
    <w:name w:val="toc 1"/>
    <w:basedOn w:val="Normal"/>
    <w:next w:val="Normal"/>
    <w:autoRedefine/>
    <w:uiPriority w:val="39"/>
    <w:rsid w:val="00584B71"/>
    <w:rPr>
      <w:rFonts w:ascii="Arial" w:hAnsi="Arial" w:cs="Arial"/>
      <w:b/>
      <w:iCs/>
      <w:szCs w:val="28"/>
    </w:rPr>
  </w:style>
  <w:style w:type="paragraph" w:styleId="TOC2">
    <w:name w:val="toc 2"/>
    <w:basedOn w:val="Normal"/>
    <w:next w:val="Normal"/>
    <w:autoRedefine/>
    <w:uiPriority w:val="39"/>
    <w:rsid w:val="00584B71"/>
    <w:pPr>
      <w:ind w:left="198"/>
    </w:pPr>
    <w:rPr>
      <w:rFonts w:ascii="Arial" w:hAnsi="Arial" w:cs="Arial"/>
      <w:b/>
      <w:i/>
      <w:szCs w:val="26"/>
    </w:rPr>
  </w:style>
  <w:style w:type="paragraph" w:styleId="CommentText">
    <w:name w:val="annotation text"/>
    <w:basedOn w:val="Normal"/>
    <w:link w:val="CommentTextChar"/>
    <w:uiPriority w:val="99"/>
    <w:semiHidden/>
    <w:rsid w:val="00584B71"/>
    <w:rPr>
      <w:rFonts w:cs="Times New Roman"/>
      <w:szCs w:val="20"/>
    </w:rPr>
  </w:style>
  <w:style w:type="character" w:customStyle="1" w:styleId="CommentTextChar">
    <w:name w:val="Comment Text Char"/>
    <w:link w:val="CommentText"/>
    <w:uiPriority w:val="99"/>
    <w:semiHidden/>
    <w:locked/>
    <w:rsid w:val="006A0461"/>
    <w:rPr>
      <w:rFonts w:ascii="Tahoma" w:hAnsi="Tahoma" w:cs="Times New Roman"/>
      <w:sz w:val="22"/>
    </w:rPr>
  </w:style>
  <w:style w:type="paragraph" w:styleId="TOC3">
    <w:name w:val="toc 3"/>
    <w:basedOn w:val="Normal"/>
    <w:next w:val="Normal"/>
    <w:autoRedefine/>
    <w:uiPriority w:val="39"/>
    <w:rsid w:val="00584B71"/>
    <w:pPr>
      <w:ind w:left="400"/>
    </w:pPr>
    <w:rPr>
      <w:rFonts w:ascii="Arial" w:hAnsi="Arial" w:cs="Arial"/>
      <w:bCs w:val="0"/>
    </w:rPr>
  </w:style>
  <w:style w:type="paragraph" w:customStyle="1" w:styleId="TITLEBOX1">
    <w:name w:val="TITLE BOX 1"/>
    <w:basedOn w:val="Normal"/>
    <w:uiPriority w:val="99"/>
    <w:rsid w:val="00584B71"/>
    <w:pPr>
      <w:spacing w:before="360" w:after="360"/>
      <w:jc w:val="center"/>
    </w:pPr>
    <w:rPr>
      <w:rFonts w:ascii="Arial Narrow" w:hAnsi="Arial Narrow" w:cs="Times New Roman"/>
      <w:b/>
      <w:bCs w:val="0"/>
      <w:smallCaps/>
    </w:rPr>
  </w:style>
  <w:style w:type="paragraph" w:customStyle="1" w:styleId="TITLEBOX2">
    <w:name w:val="TITLE BOX 2"/>
    <w:basedOn w:val="TITLEBOX1"/>
    <w:uiPriority w:val="99"/>
    <w:rsid w:val="00584B71"/>
    <w:pPr>
      <w:tabs>
        <w:tab w:val="left" w:pos="1440"/>
      </w:tabs>
      <w:spacing w:before="960" w:after="960" w:line="360" w:lineRule="auto"/>
    </w:pPr>
    <w:rPr>
      <w:rFonts w:ascii="Tahoma" w:hAnsi="Tahoma" w:cs="Tahoma"/>
      <w:sz w:val="32"/>
    </w:rPr>
  </w:style>
  <w:style w:type="paragraph" w:customStyle="1" w:styleId="TITLEBOX3">
    <w:name w:val="TITLE BOX 3"/>
    <w:basedOn w:val="TITLEBOX2"/>
    <w:uiPriority w:val="99"/>
    <w:rsid w:val="00584B71"/>
    <w:pPr>
      <w:tabs>
        <w:tab w:val="clear" w:pos="1440"/>
        <w:tab w:val="right" w:pos="7938"/>
      </w:tabs>
      <w:spacing w:before="240" w:after="240"/>
      <w:jc w:val="left"/>
    </w:pPr>
    <w:rPr>
      <w:sz w:val="22"/>
    </w:rPr>
  </w:style>
  <w:style w:type="paragraph" w:customStyle="1" w:styleId="SIGNATUREBOX1">
    <w:name w:val="SIGNATURE BOX 1"/>
    <w:basedOn w:val="TITLEBOX3"/>
    <w:uiPriority w:val="99"/>
    <w:rsid w:val="00584B71"/>
    <w:pPr>
      <w:spacing w:before="60" w:after="60"/>
    </w:pPr>
    <w:rPr>
      <w:sz w:val="16"/>
    </w:rPr>
  </w:style>
  <w:style w:type="paragraph" w:customStyle="1" w:styleId="SIGNATUREBOX2">
    <w:name w:val="SIGNATURE BOX 2"/>
    <w:basedOn w:val="SIGNATUREBOX1"/>
    <w:uiPriority w:val="99"/>
    <w:rsid w:val="00584B71"/>
    <w:pPr>
      <w:spacing w:before="120" w:after="120"/>
    </w:pPr>
    <w:rPr>
      <w:b w:val="0"/>
    </w:rPr>
  </w:style>
  <w:style w:type="paragraph" w:styleId="TOC4">
    <w:name w:val="toc 4"/>
    <w:basedOn w:val="Normal"/>
    <w:next w:val="Normal"/>
    <w:autoRedefine/>
    <w:uiPriority w:val="39"/>
    <w:rsid w:val="00584B71"/>
    <w:pPr>
      <w:ind w:left="600"/>
    </w:pPr>
    <w:rPr>
      <w:rFonts w:ascii="Arial" w:hAnsi="Arial" w:cs="Arial"/>
      <w:bCs w:val="0"/>
      <w:i/>
      <w:sz w:val="18"/>
    </w:rPr>
  </w:style>
  <w:style w:type="paragraph" w:styleId="TOC5">
    <w:name w:val="toc 5"/>
    <w:basedOn w:val="Normal"/>
    <w:next w:val="Normal"/>
    <w:autoRedefine/>
    <w:uiPriority w:val="39"/>
    <w:rsid w:val="00584B71"/>
    <w:pPr>
      <w:ind w:left="800"/>
    </w:pPr>
    <w:rPr>
      <w:rFonts w:ascii="Arial Narrow" w:hAnsi="Arial Narrow" w:cs="Times New Roman"/>
      <w:bCs w:val="0"/>
      <w:sz w:val="18"/>
    </w:rPr>
  </w:style>
  <w:style w:type="paragraph" w:styleId="TOC6">
    <w:name w:val="toc 6"/>
    <w:basedOn w:val="Normal"/>
    <w:next w:val="Normal"/>
    <w:autoRedefine/>
    <w:uiPriority w:val="39"/>
    <w:rsid w:val="00584B71"/>
    <w:pPr>
      <w:ind w:left="1000"/>
    </w:pPr>
    <w:rPr>
      <w:rFonts w:ascii="Times New Roman" w:hAnsi="Times New Roman" w:cs="Times New Roman"/>
      <w:bCs w:val="0"/>
    </w:rPr>
  </w:style>
  <w:style w:type="paragraph" w:styleId="TOC7">
    <w:name w:val="toc 7"/>
    <w:basedOn w:val="Normal"/>
    <w:next w:val="Normal"/>
    <w:autoRedefine/>
    <w:uiPriority w:val="39"/>
    <w:rsid w:val="00584B71"/>
    <w:pPr>
      <w:ind w:left="1200"/>
    </w:pPr>
    <w:rPr>
      <w:rFonts w:ascii="Times New Roman" w:hAnsi="Times New Roman" w:cs="Times New Roman"/>
      <w:bCs w:val="0"/>
    </w:rPr>
  </w:style>
  <w:style w:type="paragraph" w:styleId="TOC8">
    <w:name w:val="toc 8"/>
    <w:basedOn w:val="Normal"/>
    <w:next w:val="Normal"/>
    <w:autoRedefine/>
    <w:uiPriority w:val="39"/>
    <w:rsid w:val="00584B71"/>
    <w:pPr>
      <w:ind w:left="1400"/>
    </w:pPr>
    <w:rPr>
      <w:rFonts w:ascii="Times New Roman" w:hAnsi="Times New Roman" w:cs="Times New Roman"/>
      <w:bCs w:val="0"/>
    </w:rPr>
  </w:style>
  <w:style w:type="paragraph" w:styleId="TOC9">
    <w:name w:val="toc 9"/>
    <w:basedOn w:val="Normal"/>
    <w:next w:val="Normal"/>
    <w:autoRedefine/>
    <w:uiPriority w:val="39"/>
    <w:rsid w:val="00584B71"/>
    <w:pPr>
      <w:ind w:left="1600"/>
    </w:pPr>
    <w:rPr>
      <w:rFonts w:ascii="Times New Roman" w:hAnsi="Times New Roman" w:cs="Times New Roman"/>
      <w:bCs w:val="0"/>
    </w:rPr>
  </w:style>
  <w:style w:type="character" w:styleId="Hyperlink">
    <w:name w:val="Hyperlink"/>
    <w:uiPriority w:val="99"/>
    <w:rsid w:val="00584B71"/>
    <w:rPr>
      <w:rFonts w:ascii="Times New Roman" w:hAnsi="Times New Roman" w:cs="Times New Roman"/>
      <w:color w:val="0000FF"/>
      <w:u w:val="single"/>
    </w:rPr>
  </w:style>
  <w:style w:type="paragraph" w:customStyle="1" w:styleId="SignatureBoxHeader">
    <w:name w:val="Signature Box Header"/>
    <w:basedOn w:val="Normal"/>
    <w:next w:val="SIGNATUREBOX1"/>
    <w:uiPriority w:val="99"/>
    <w:rsid w:val="00584B71"/>
    <w:pPr>
      <w:spacing w:after="120"/>
      <w:jc w:val="center"/>
    </w:pPr>
    <w:rPr>
      <w:b/>
      <w:bCs w:val="0"/>
    </w:rPr>
  </w:style>
  <w:style w:type="paragraph" w:customStyle="1" w:styleId="Tabletitleboxsmall">
    <w:name w:val="Table title box small"/>
    <w:basedOn w:val="Normal"/>
    <w:uiPriority w:val="99"/>
    <w:rsid w:val="00584B71"/>
    <w:pPr>
      <w:spacing w:before="60" w:after="60"/>
      <w:jc w:val="center"/>
    </w:pPr>
    <w:rPr>
      <w:b/>
      <w:sz w:val="16"/>
      <w:lang w:val="en-GB"/>
    </w:rPr>
  </w:style>
  <w:style w:type="paragraph" w:styleId="ListBullet">
    <w:name w:val="List Bullet"/>
    <w:basedOn w:val="Normal"/>
    <w:autoRedefine/>
    <w:uiPriority w:val="99"/>
    <w:semiHidden/>
    <w:rsid w:val="00584B71"/>
    <w:pPr>
      <w:tabs>
        <w:tab w:val="num" w:pos="360"/>
      </w:tabs>
      <w:ind w:left="360" w:hanging="360"/>
    </w:pPr>
  </w:style>
  <w:style w:type="paragraph" w:styleId="ListBullet3">
    <w:name w:val="List Bullet 3"/>
    <w:basedOn w:val="Normal"/>
    <w:autoRedefine/>
    <w:uiPriority w:val="99"/>
    <w:semiHidden/>
    <w:rsid w:val="00584B71"/>
    <w:pPr>
      <w:tabs>
        <w:tab w:val="num" w:pos="926"/>
      </w:tabs>
      <w:ind w:left="926" w:hanging="360"/>
    </w:pPr>
  </w:style>
  <w:style w:type="paragraph" w:styleId="ListBullet4">
    <w:name w:val="List Bullet 4"/>
    <w:basedOn w:val="Normal"/>
    <w:autoRedefine/>
    <w:uiPriority w:val="99"/>
    <w:semiHidden/>
    <w:rsid w:val="00584B71"/>
    <w:pPr>
      <w:tabs>
        <w:tab w:val="num" w:pos="1209"/>
      </w:tabs>
      <w:ind w:left="1209" w:hanging="360"/>
    </w:pPr>
  </w:style>
  <w:style w:type="paragraph" w:styleId="ListBullet5">
    <w:name w:val="List Bullet 5"/>
    <w:basedOn w:val="Normal"/>
    <w:autoRedefine/>
    <w:uiPriority w:val="99"/>
    <w:semiHidden/>
    <w:rsid w:val="00584B71"/>
    <w:pPr>
      <w:tabs>
        <w:tab w:val="num" w:pos="1492"/>
      </w:tabs>
      <w:ind w:left="1492" w:hanging="360"/>
    </w:pPr>
  </w:style>
  <w:style w:type="paragraph" w:styleId="ListBullet2">
    <w:name w:val="List Bullet 2"/>
    <w:basedOn w:val="Normal"/>
    <w:autoRedefine/>
    <w:uiPriority w:val="99"/>
    <w:semiHidden/>
    <w:rsid w:val="00584B71"/>
    <w:pPr>
      <w:tabs>
        <w:tab w:val="num" w:pos="643"/>
      </w:tabs>
      <w:ind w:left="643" w:hanging="360"/>
    </w:pPr>
  </w:style>
  <w:style w:type="paragraph" w:customStyle="1" w:styleId="Tableboxsmall">
    <w:name w:val="Table box small"/>
    <w:basedOn w:val="Normal"/>
    <w:uiPriority w:val="99"/>
    <w:rsid w:val="00584B71"/>
    <w:pPr>
      <w:spacing w:before="60" w:after="60"/>
    </w:pPr>
    <w:rPr>
      <w:sz w:val="16"/>
      <w:lang w:val="en-GB"/>
    </w:rPr>
  </w:style>
  <w:style w:type="paragraph" w:customStyle="1" w:styleId="Logo">
    <w:name w:val="Logo"/>
    <w:basedOn w:val="Normal"/>
    <w:uiPriority w:val="99"/>
    <w:rsid w:val="00584B71"/>
    <w:pPr>
      <w:widowControl w:val="0"/>
      <w:tabs>
        <w:tab w:val="right" w:pos="8260"/>
      </w:tabs>
      <w:spacing w:after="40"/>
      <w:ind w:left="980"/>
    </w:pPr>
    <w:rPr>
      <w:rFonts w:ascii="N Helvetica Narrow" w:hAnsi="N Helvetica Narrow" w:cs="Times New Roman"/>
      <w:b/>
      <w:bCs w:val="0"/>
      <w:caps/>
      <w:noProof/>
      <w:sz w:val="28"/>
      <w:szCs w:val="20"/>
      <w:lang w:val="en-GB"/>
    </w:rPr>
  </w:style>
  <w:style w:type="paragraph" w:styleId="BodyTextIndent3">
    <w:name w:val="Body Text Indent 3"/>
    <w:basedOn w:val="Normal"/>
    <w:link w:val="BodyTextIndent3Char"/>
    <w:uiPriority w:val="99"/>
    <w:semiHidden/>
    <w:rsid w:val="00584B71"/>
    <w:pPr>
      <w:widowControl w:val="0"/>
      <w:ind w:left="360"/>
    </w:pPr>
    <w:rPr>
      <w:rFonts w:cs="Times New Roman"/>
      <w:sz w:val="16"/>
      <w:szCs w:val="16"/>
    </w:rPr>
  </w:style>
  <w:style w:type="character" w:customStyle="1" w:styleId="BodyTextIndent3Char">
    <w:name w:val="Body Text Indent 3 Char"/>
    <w:link w:val="BodyTextIndent3"/>
    <w:uiPriority w:val="99"/>
    <w:semiHidden/>
    <w:locked/>
    <w:rsid w:val="00734FDD"/>
    <w:rPr>
      <w:rFonts w:ascii="Tahoma" w:hAnsi="Tahoma" w:cs="Times New Roman"/>
      <w:sz w:val="16"/>
    </w:rPr>
  </w:style>
  <w:style w:type="character" w:styleId="FollowedHyperlink">
    <w:name w:val="FollowedHyperlink"/>
    <w:uiPriority w:val="99"/>
    <w:semiHidden/>
    <w:rsid w:val="00584B71"/>
    <w:rPr>
      <w:rFonts w:ascii="Times New Roman" w:hAnsi="Times New Roman" w:cs="Times New Roman"/>
      <w:color w:val="800080"/>
      <w:u w:val="single"/>
    </w:rPr>
  </w:style>
  <w:style w:type="character" w:styleId="PageNumber">
    <w:name w:val="page number"/>
    <w:uiPriority w:val="99"/>
    <w:semiHidden/>
    <w:rsid w:val="00584B71"/>
    <w:rPr>
      <w:rFonts w:ascii="Times New Roman" w:hAnsi="Times New Roman" w:cs="Times New Roman"/>
    </w:rPr>
  </w:style>
  <w:style w:type="character" w:customStyle="1" w:styleId="StyleItalic">
    <w:name w:val="Style Italic"/>
    <w:uiPriority w:val="99"/>
    <w:rsid w:val="00584B71"/>
    <w:rPr>
      <w:rFonts w:ascii="Arial" w:hAnsi="Arial"/>
      <w:i/>
      <w:sz w:val="20"/>
    </w:rPr>
  </w:style>
  <w:style w:type="paragraph" w:customStyle="1" w:styleId="TemplateInstructions">
    <w:name w:val="Template Instructions"/>
    <w:basedOn w:val="Normal"/>
    <w:next w:val="Normal"/>
    <w:uiPriority w:val="99"/>
    <w:rsid w:val="00584B71"/>
    <w:rPr>
      <w:i/>
      <w:color w:val="000080"/>
      <w:sz w:val="18"/>
    </w:rPr>
  </w:style>
  <w:style w:type="paragraph" w:styleId="TOCHeading">
    <w:name w:val="TOC Heading"/>
    <w:basedOn w:val="Normal"/>
    <w:uiPriority w:val="99"/>
    <w:qFormat/>
    <w:rsid w:val="00584B71"/>
    <w:pPr>
      <w:pageBreakBefore/>
      <w:spacing w:after="360"/>
    </w:pPr>
    <w:rPr>
      <w:b/>
      <w:sz w:val="24"/>
    </w:rPr>
  </w:style>
  <w:style w:type="paragraph" w:customStyle="1" w:styleId="TableHeader">
    <w:name w:val="Table Header"/>
    <w:basedOn w:val="Normal"/>
    <w:next w:val="Normal"/>
    <w:uiPriority w:val="99"/>
    <w:rsid w:val="00584B71"/>
    <w:pPr>
      <w:spacing w:before="20" w:after="20"/>
      <w:jc w:val="center"/>
    </w:pPr>
    <w:rPr>
      <w:rFonts w:ascii="Arial" w:hAnsi="Arial" w:cs="Arial"/>
      <w:b/>
      <w:bCs w:val="0"/>
    </w:rPr>
  </w:style>
  <w:style w:type="paragraph" w:styleId="BalloonText">
    <w:name w:val="Balloon Text"/>
    <w:basedOn w:val="Normal"/>
    <w:link w:val="BalloonTextChar"/>
    <w:autoRedefine/>
    <w:uiPriority w:val="99"/>
    <w:rsid w:val="0062753D"/>
    <w:rPr>
      <w:rFonts w:ascii="Times New Roman" w:hAnsi="Times New Roman" w:cs="Times New Roman"/>
      <w:sz w:val="16"/>
      <w:szCs w:val="20"/>
    </w:rPr>
  </w:style>
  <w:style w:type="character" w:customStyle="1" w:styleId="BalloonTextChar">
    <w:name w:val="Balloon Text Char"/>
    <w:link w:val="BalloonText"/>
    <w:uiPriority w:val="99"/>
    <w:semiHidden/>
    <w:locked/>
    <w:rsid w:val="0062753D"/>
    <w:rPr>
      <w:rFonts w:cs="Times New Roman"/>
      <w:bCs/>
      <w:sz w:val="16"/>
      <w:lang w:val="en-US" w:eastAsia="en-US" w:bidi="ar-SA"/>
    </w:rPr>
  </w:style>
  <w:style w:type="character" w:customStyle="1" w:styleId="TemplateInstructionsChar">
    <w:name w:val="Template Instructions Char"/>
    <w:uiPriority w:val="99"/>
    <w:rsid w:val="00584B71"/>
    <w:rPr>
      <w:rFonts w:ascii="Tahoma" w:hAnsi="Tahoma"/>
      <w:i/>
      <w:color w:val="FF0000"/>
      <w:sz w:val="24"/>
      <w:lang w:val="en-US" w:eastAsia="en-US"/>
    </w:rPr>
  </w:style>
  <w:style w:type="paragraph" w:customStyle="1" w:styleId="StyleFigureItalic">
    <w:name w:val="Style Figure + Italic"/>
    <w:basedOn w:val="Normal"/>
    <w:autoRedefine/>
    <w:uiPriority w:val="99"/>
    <w:rsid w:val="00584B71"/>
    <w:pPr>
      <w:keepNext/>
      <w:ind w:left="864"/>
    </w:pPr>
    <w:rPr>
      <w:rFonts w:ascii="Arial" w:hAnsi="Arial" w:cs="Arial"/>
      <w:bCs w:val="0"/>
      <w:i/>
      <w:iCs/>
      <w:sz w:val="20"/>
      <w:szCs w:val="20"/>
    </w:rPr>
  </w:style>
  <w:style w:type="character" w:customStyle="1" w:styleId="StyleFigureItalicChar">
    <w:name w:val="Style Figure + Italic Char"/>
    <w:uiPriority w:val="99"/>
    <w:rsid w:val="00584B71"/>
    <w:rPr>
      <w:rFonts w:ascii="Arial" w:hAnsi="Arial"/>
      <w:i/>
      <w:lang w:val="en-US" w:eastAsia="en-US"/>
    </w:rPr>
  </w:style>
  <w:style w:type="paragraph" w:styleId="BodyText">
    <w:name w:val="Body Text"/>
    <w:basedOn w:val="Normal"/>
    <w:link w:val="BodyTextChar"/>
    <w:uiPriority w:val="99"/>
    <w:semiHidden/>
    <w:rsid w:val="00584B71"/>
    <w:pPr>
      <w:spacing w:after="120"/>
    </w:pPr>
    <w:rPr>
      <w:rFonts w:cs="Times New Roman"/>
      <w:sz w:val="24"/>
    </w:rPr>
  </w:style>
  <w:style w:type="character" w:customStyle="1" w:styleId="BodyTextChar">
    <w:name w:val="Body Text Char"/>
    <w:link w:val="BodyText"/>
    <w:uiPriority w:val="99"/>
    <w:semiHidden/>
    <w:locked/>
    <w:rsid w:val="00734FDD"/>
    <w:rPr>
      <w:rFonts w:ascii="Tahoma" w:hAnsi="Tahoma" w:cs="Times New Roman"/>
      <w:sz w:val="24"/>
    </w:rPr>
  </w:style>
  <w:style w:type="paragraph" w:customStyle="1" w:styleId="Tablesmall">
    <w:name w:val="Table small"/>
    <w:basedOn w:val="Normal"/>
    <w:uiPriority w:val="99"/>
    <w:rsid w:val="00584B71"/>
    <w:pPr>
      <w:spacing w:before="60" w:after="60"/>
    </w:pPr>
    <w:rPr>
      <w:bCs w:val="0"/>
      <w:sz w:val="16"/>
      <w:szCs w:val="20"/>
    </w:rPr>
  </w:style>
  <w:style w:type="paragraph" w:customStyle="1" w:styleId="TableHead">
    <w:name w:val="TableHead"/>
    <w:uiPriority w:val="99"/>
    <w:rsid w:val="00584B71"/>
    <w:pPr>
      <w:spacing w:before="40" w:after="40"/>
    </w:pPr>
    <w:rPr>
      <w:rFonts w:ascii="Arial Narrow" w:hAnsi="Arial Narrow"/>
      <w:b/>
      <w:color w:val="000000"/>
      <w:lang w:eastAsia="en-US"/>
    </w:rPr>
  </w:style>
  <w:style w:type="character" w:styleId="FootnoteReference">
    <w:name w:val="footnote reference"/>
    <w:uiPriority w:val="99"/>
    <w:semiHidden/>
    <w:rsid w:val="00584B71"/>
    <w:rPr>
      <w:rFonts w:ascii="Times New Roman" w:hAnsi="Times New Roman" w:cs="Times New Roman"/>
      <w:vertAlign w:val="superscript"/>
    </w:rPr>
  </w:style>
  <w:style w:type="paragraph" w:styleId="FootnoteText">
    <w:name w:val="footnote text"/>
    <w:basedOn w:val="Normal"/>
    <w:link w:val="FootnoteTextChar"/>
    <w:uiPriority w:val="99"/>
    <w:semiHidden/>
    <w:rsid w:val="00584B71"/>
    <w:pPr>
      <w:spacing w:before="0"/>
      <w:jc w:val="both"/>
    </w:pPr>
    <w:rPr>
      <w:rFonts w:cs="Times New Roman"/>
      <w:sz w:val="20"/>
      <w:szCs w:val="20"/>
    </w:rPr>
  </w:style>
  <w:style w:type="character" w:customStyle="1" w:styleId="FootnoteTextChar">
    <w:name w:val="Footnote Text Char"/>
    <w:link w:val="FootnoteText"/>
    <w:uiPriority w:val="99"/>
    <w:semiHidden/>
    <w:locked/>
    <w:rsid w:val="00734FDD"/>
    <w:rPr>
      <w:rFonts w:ascii="Tahoma" w:hAnsi="Tahoma" w:cs="Times New Roman"/>
      <w:sz w:val="20"/>
    </w:rPr>
  </w:style>
  <w:style w:type="paragraph" w:customStyle="1" w:styleId="Heading21">
    <w:name w:val="Heading 21"/>
    <w:basedOn w:val="Heading2"/>
    <w:uiPriority w:val="99"/>
    <w:rsid w:val="00584B71"/>
    <w:pPr>
      <w:keepLines/>
      <w:tabs>
        <w:tab w:val="clear" w:pos="1134"/>
        <w:tab w:val="num" w:pos="1080"/>
      </w:tabs>
      <w:spacing w:before="240" w:line="240" w:lineRule="atLeast"/>
      <w:ind w:left="1080" w:hanging="720"/>
    </w:pPr>
    <w:rPr>
      <w:rFonts w:ascii="Arial Black" w:hAnsi="Arial Black"/>
      <w:b w:val="0"/>
      <w:iCs w:val="0"/>
      <w:sz w:val="22"/>
      <w:szCs w:val="20"/>
    </w:rPr>
  </w:style>
  <w:style w:type="paragraph" w:styleId="BodyTextIndent">
    <w:name w:val="Body Text Indent"/>
    <w:basedOn w:val="Normal"/>
    <w:link w:val="BodyTextIndentChar"/>
    <w:uiPriority w:val="99"/>
    <w:semiHidden/>
    <w:rsid w:val="00584B71"/>
    <w:pPr>
      <w:autoSpaceDE w:val="0"/>
      <w:autoSpaceDN w:val="0"/>
      <w:adjustRightInd w:val="0"/>
      <w:spacing w:before="0"/>
    </w:pPr>
    <w:rPr>
      <w:rFonts w:cs="Times New Roman"/>
      <w:sz w:val="24"/>
    </w:rPr>
  </w:style>
  <w:style w:type="character" w:customStyle="1" w:styleId="BodyTextIndentChar">
    <w:name w:val="Body Text Indent Char"/>
    <w:link w:val="BodyTextIndent"/>
    <w:uiPriority w:val="99"/>
    <w:semiHidden/>
    <w:locked/>
    <w:rsid w:val="00734FDD"/>
    <w:rPr>
      <w:rFonts w:ascii="Tahoma" w:hAnsi="Tahoma" w:cs="Times New Roman"/>
      <w:sz w:val="24"/>
    </w:rPr>
  </w:style>
  <w:style w:type="paragraph" w:styleId="NormalWeb">
    <w:name w:val="Normal (Web)"/>
    <w:basedOn w:val="Normal"/>
    <w:uiPriority w:val="99"/>
    <w:semiHidden/>
    <w:rsid w:val="00584B71"/>
    <w:pPr>
      <w:spacing w:before="100" w:beforeAutospacing="1" w:after="100" w:afterAutospacing="1"/>
    </w:pPr>
    <w:rPr>
      <w:rFonts w:ascii="Arial Unicode MS" w:eastAsia="Arial Unicode MS" w:hAnsi="Times New Roman" w:cs="Arial Unicode MS"/>
      <w:bCs w:val="0"/>
      <w:color w:val="000000"/>
      <w:sz w:val="24"/>
    </w:rPr>
  </w:style>
  <w:style w:type="paragraph" w:customStyle="1" w:styleId="CommentSubject1">
    <w:name w:val="Comment Subject1"/>
    <w:basedOn w:val="CommentText"/>
    <w:next w:val="CommentText"/>
    <w:uiPriority w:val="99"/>
    <w:rsid w:val="00584B71"/>
    <w:rPr>
      <w:b/>
      <w:sz w:val="20"/>
    </w:rPr>
  </w:style>
  <w:style w:type="paragraph" w:styleId="BodyText3">
    <w:name w:val="Body Text 3"/>
    <w:basedOn w:val="Normal"/>
    <w:link w:val="BodyText3Char"/>
    <w:uiPriority w:val="99"/>
    <w:semiHidden/>
    <w:rsid w:val="00584B71"/>
    <w:pPr>
      <w:autoSpaceDE w:val="0"/>
      <w:autoSpaceDN w:val="0"/>
      <w:adjustRightInd w:val="0"/>
      <w:spacing w:before="0"/>
    </w:pPr>
    <w:rPr>
      <w:rFonts w:cs="Times New Roman"/>
      <w:sz w:val="16"/>
      <w:szCs w:val="16"/>
    </w:rPr>
  </w:style>
  <w:style w:type="character" w:customStyle="1" w:styleId="BodyText3Char">
    <w:name w:val="Body Text 3 Char"/>
    <w:link w:val="BodyText3"/>
    <w:uiPriority w:val="99"/>
    <w:semiHidden/>
    <w:locked/>
    <w:rsid w:val="00734FDD"/>
    <w:rPr>
      <w:rFonts w:ascii="Tahoma" w:hAnsi="Tahoma" w:cs="Times New Roman"/>
      <w:sz w:val="16"/>
    </w:rPr>
  </w:style>
  <w:style w:type="paragraph" w:styleId="Subtitle">
    <w:name w:val="Subtitle"/>
    <w:basedOn w:val="Normal"/>
    <w:next w:val="Normal"/>
    <w:link w:val="SubtitleChar"/>
    <w:uiPriority w:val="99"/>
    <w:qFormat/>
    <w:rsid w:val="00232226"/>
    <w:pPr>
      <w:spacing w:after="60"/>
      <w:jc w:val="center"/>
      <w:outlineLvl w:val="1"/>
    </w:pPr>
    <w:rPr>
      <w:rFonts w:ascii="Cambria" w:hAnsi="Cambria" w:cs="Times New Roman"/>
      <w:sz w:val="24"/>
    </w:rPr>
  </w:style>
  <w:style w:type="character" w:customStyle="1" w:styleId="SubtitleChar">
    <w:name w:val="Subtitle Char"/>
    <w:link w:val="Subtitle"/>
    <w:uiPriority w:val="99"/>
    <w:locked/>
    <w:rsid w:val="00232226"/>
    <w:rPr>
      <w:rFonts w:ascii="Cambria" w:hAnsi="Cambria" w:cs="Times New Roman"/>
      <w:sz w:val="24"/>
    </w:rPr>
  </w:style>
  <w:style w:type="character" w:styleId="IntenseEmphasis">
    <w:name w:val="Intense Emphasis"/>
    <w:uiPriority w:val="99"/>
    <w:qFormat/>
    <w:rsid w:val="00E4319A"/>
    <w:rPr>
      <w:rFonts w:cs="Times New Roman"/>
      <w:b/>
      <w:i/>
      <w:color w:val="4F81BD"/>
    </w:rPr>
  </w:style>
  <w:style w:type="table" w:styleId="TableGrid">
    <w:name w:val="Table Grid"/>
    <w:basedOn w:val="TableNormal"/>
    <w:uiPriority w:val="99"/>
    <w:rsid w:val="001D4DF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99"/>
    <w:qFormat/>
    <w:rsid w:val="001D4DF2"/>
    <w:rPr>
      <w:rFonts w:ascii="Tahoma" w:hAnsi="Tahoma" w:cs="Tahoma"/>
      <w:bCs/>
      <w:sz w:val="22"/>
      <w:szCs w:val="24"/>
      <w:lang w:val="en-US" w:eastAsia="en-US"/>
    </w:rPr>
  </w:style>
  <w:style w:type="paragraph" w:styleId="CommentSubject">
    <w:name w:val="annotation subject"/>
    <w:basedOn w:val="CommentText"/>
    <w:next w:val="CommentText"/>
    <w:link w:val="CommentSubjectChar"/>
    <w:uiPriority w:val="99"/>
    <w:semiHidden/>
    <w:rsid w:val="006A0461"/>
    <w:rPr>
      <w:b/>
    </w:rPr>
  </w:style>
  <w:style w:type="character" w:customStyle="1" w:styleId="CommentSubjectChar">
    <w:name w:val="Comment Subject Char"/>
    <w:link w:val="CommentSubject"/>
    <w:uiPriority w:val="99"/>
    <w:locked/>
    <w:rsid w:val="006A0461"/>
    <w:rPr>
      <w:rFonts w:ascii="Tahoma" w:hAnsi="Tahoma" w:cs="Times New Roman"/>
      <w:b/>
      <w:sz w:val="22"/>
    </w:rPr>
  </w:style>
  <w:style w:type="paragraph" w:styleId="Revision">
    <w:name w:val="Revision"/>
    <w:hidden/>
    <w:uiPriority w:val="99"/>
    <w:semiHidden/>
    <w:rsid w:val="006A0461"/>
    <w:rPr>
      <w:rFonts w:ascii="Tahoma" w:hAnsi="Tahoma" w:cs="Tahoma"/>
      <w:bCs/>
      <w:sz w:val="22"/>
      <w:szCs w:val="24"/>
      <w:lang w:val="en-US" w:eastAsia="en-US"/>
    </w:rPr>
  </w:style>
  <w:style w:type="paragraph" w:styleId="ListParagraph">
    <w:name w:val="List Paragraph"/>
    <w:basedOn w:val="Normal"/>
    <w:uiPriority w:val="99"/>
    <w:qFormat/>
    <w:rsid w:val="006A0461"/>
    <w:pPr>
      <w:ind w:left="720"/>
      <w:contextualSpacing/>
    </w:pPr>
  </w:style>
  <w:style w:type="paragraph" w:customStyle="1" w:styleId="TableHeading">
    <w:name w:val="Table Heading"/>
    <w:basedOn w:val="Normal"/>
    <w:uiPriority w:val="99"/>
    <w:rsid w:val="000C0AF6"/>
    <w:pPr>
      <w:keepLines/>
      <w:spacing w:after="120"/>
    </w:pPr>
    <w:rPr>
      <w:rFonts w:ascii="Book Antiqua" w:hAnsi="Book Antiqua" w:cs="Times New Roman"/>
      <w:b/>
      <w:bCs w:val="0"/>
      <w:sz w:val="16"/>
      <w:szCs w:val="20"/>
    </w:rPr>
  </w:style>
  <w:style w:type="paragraph" w:styleId="DocumentMap">
    <w:name w:val="Document Map"/>
    <w:basedOn w:val="Normal"/>
    <w:link w:val="DocumentMapChar"/>
    <w:uiPriority w:val="99"/>
    <w:semiHidden/>
    <w:locked/>
    <w:rsid w:val="00F055B9"/>
    <w:pPr>
      <w:shd w:val="clear" w:color="auto" w:fill="000080"/>
    </w:pPr>
    <w:rPr>
      <w:sz w:val="20"/>
      <w:szCs w:val="20"/>
    </w:rPr>
  </w:style>
  <w:style w:type="character" w:customStyle="1" w:styleId="DocumentMapChar">
    <w:name w:val="Document Map Char"/>
    <w:link w:val="DocumentMap"/>
    <w:uiPriority w:val="99"/>
    <w:semiHidden/>
    <w:locked/>
    <w:rsid w:val="00694B98"/>
    <w:rPr>
      <w:rFonts w:cs="Tahoma"/>
      <w:bCs/>
      <w:sz w:val="2"/>
    </w:rPr>
  </w:style>
  <w:style w:type="paragraph" w:styleId="List">
    <w:name w:val="List"/>
    <w:basedOn w:val="Normal"/>
    <w:uiPriority w:val="99"/>
    <w:locked/>
    <w:rsid w:val="00C764BA"/>
    <w:pPr>
      <w:ind w:left="283" w:hanging="283"/>
    </w:pPr>
  </w:style>
  <w:style w:type="paragraph" w:styleId="List2">
    <w:name w:val="List 2"/>
    <w:basedOn w:val="Normal"/>
    <w:uiPriority w:val="99"/>
    <w:locked/>
    <w:rsid w:val="00100EAE"/>
    <w:pPr>
      <w:ind w:left="566" w:hanging="283"/>
    </w:pPr>
  </w:style>
  <w:style w:type="paragraph" w:customStyle="1" w:styleId="Bullet">
    <w:name w:val="Bullet"/>
    <w:basedOn w:val="Normal"/>
    <w:rsid w:val="008140A8"/>
    <w:pPr>
      <w:numPr>
        <w:numId w:val="2"/>
      </w:numPr>
      <w:autoSpaceDE w:val="0"/>
      <w:autoSpaceDN w:val="0"/>
      <w:spacing w:before="0"/>
    </w:pPr>
    <w:rPr>
      <w:rFonts w:ascii="Arial" w:hAnsi="Arial" w:cs="Times New Roman"/>
      <w:bCs w:val="0"/>
      <w:sz w:val="24"/>
      <w:szCs w:val="20"/>
    </w:rPr>
  </w:style>
  <w:style w:type="paragraph" w:customStyle="1" w:styleId="Default">
    <w:name w:val="Default"/>
    <w:rsid w:val="00A153F1"/>
    <w:pPr>
      <w:autoSpaceDE w:val="0"/>
      <w:autoSpaceDN w:val="0"/>
      <w:adjustRightInd w:val="0"/>
    </w:pPr>
    <w:rPr>
      <w:rFonts w:ascii="Tahoma" w:hAnsi="Tahoma" w:cs="Tahoma"/>
      <w:color w:val="000000"/>
      <w:sz w:val="24"/>
      <w:szCs w:val="24"/>
      <w:lang w:val="en-US" w:eastAsia="en-US"/>
    </w:rPr>
  </w:style>
  <w:style w:type="paragraph" w:styleId="Title">
    <w:name w:val="Title"/>
    <w:basedOn w:val="Normal"/>
    <w:next w:val="Normal"/>
    <w:link w:val="TitleChar"/>
    <w:uiPriority w:val="10"/>
    <w:qFormat/>
    <w:locked/>
    <w:rsid w:val="003423E2"/>
    <w:pPr>
      <w:spacing w:before="240" w:after="60"/>
      <w:jc w:val="center"/>
      <w:outlineLvl w:val="0"/>
    </w:pPr>
    <w:rPr>
      <w:rFonts w:ascii="Calibri Light" w:hAnsi="Calibri Light" w:cs="Times New Roman"/>
      <w:b/>
      <w:kern w:val="28"/>
      <w:sz w:val="32"/>
      <w:szCs w:val="32"/>
    </w:rPr>
  </w:style>
  <w:style w:type="character" w:customStyle="1" w:styleId="TitleChar">
    <w:name w:val="Title Char"/>
    <w:link w:val="Title"/>
    <w:uiPriority w:val="10"/>
    <w:rsid w:val="003423E2"/>
    <w:rPr>
      <w:rFonts w:ascii="Calibri Light" w:eastAsia="Times New Roman" w:hAnsi="Calibri Light" w:cs="Times New Roman"/>
      <w:b/>
      <w:bCs/>
      <w:kern w:val="28"/>
      <w:sz w:val="32"/>
      <w:szCs w:val="32"/>
      <w:lang w:val="en-US" w:eastAsia="en-US"/>
    </w:rPr>
  </w:style>
  <w:style w:type="paragraph" w:styleId="Caption">
    <w:name w:val="caption"/>
    <w:basedOn w:val="Normal"/>
    <w:next w:val="Normal"/>
    <w:uiPriority w:val="99"/>
    <w:qFormat/>
    <w:locked/>
    <w:rsid w:val="00037BBA"/>
    <w:pPr>
      <w:autoSpaceDE w:val="0"/>
      <w:autoSpaceDN w:val="0"/>
      <w:spacing w:before="0" w:after="120"/>
      <w:jc w:val="center"/>
    </w:pPr>
    <w:rPr>
      <w:rFonts w:ascii="Arial" w:hAnsi="Arial" w:cs="Times New Roman"/>
      <w:bCs w:val="0"/>
      <w:sz w:val="20"/>
      <w:szCs w:val="20"/>
      <w:lang w:val="en-GB"/>
    </w:rPr>
  </w:style>
  <w:style w:type="character" w:styleId="PlaceholderText">
    <w:name w:val="Placeholder Text"/>
    <w:uiPriority w:val="99"/>
    <w:semiHidden/>
    <w:rsid w:val="000E4A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681475">
      <w:bodyDiv w:val="1"/>
      <w:marLeft w:val="0"/>
      <w:marRight w:val="0"/>
      <w:marTop w:val="0"/>
      <w:marBottom w:val="0"/>
      <w:divBdr>
        <w:top w:val="none" w:sz="0" w:space="0" w:color="auto"/>
        <w:left w:val="none" w:sz="0" w:space="0" w:color="auto"/>
        <w:bottom w:val="none" w:sz="0" w:space="0" w:color="auto"/>
        <w:right w:val="none" w:sz="0" w:space="0" w:color="auto"/>
      </w:divBdr>
    </w:div>
    <w:div w:id="1123309509">
      <w:bodyDiv w:val="1"/>
      <w:marLeft w:val="0"/>
      <w:marRight w:val="0"/>
      <w:marTop w:val="0"/>
      <w:marBottom w:val="0"/>
      <w:divBdr>
        <w:top w:val="none" w:sz="0" w:space="0" w:color="auto"/>
        <w:left w:val="none" w:sz="0" w:space="0" w:color="auto"/>
        <w:bottom w:val="none" w:sz="0" w:space="0" w:color="auto"/>
        <w:right w:val="none" w:sz="0" w:space="0" w:color="auto"/>
      </w:divBdr>
    </w:div>
    <w:div w:id="1466242646">
      <w:bodyDiv w:val="1"/>
      <w:marLeft w:val="0"/>
      <w:marRight w:val="0"/>
      <w:marTop w:val="0"/>
      <w:marBottom w:val="0"/>
      <w:divBdr>
        <w:top w:val="none" w:sz="0" w:space="0" w:color="auto"/>
        <w:left w:val="none" w:sz="0" w:space="0" w:color="auto"/>
        <w:bottom w:val="none" w:sz="0" w:space="0" w:color="auto"/>
        <w:right w:val="none" w:sz="0" w:space="0" w:color="auto"/>
      </w:divBdr>
    </w:div>
    <w:div w:id="203326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can\Downloads\OCTRU-OIT-001_V2.0_14Mar2016_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8"/>
        <w:category>
          <w:name w:val="General"/>
          <w:gallery w:val="placeholder"/>
        </w:category>
        <w:types>
          <w:type w:val="bbPlcHdr"/>
        </w:types>
        <w:behaviors>
          <w:behavior w:val="content"/>
        </w:behaviors>
        <w:guid w:val="{D7129D33-0A32-4F7F-8FB1-F9123A262011}"/>
      </w:docPartPr>
      <w:docPartBody>
        <w:p w:rsidR="00E96B2B" w:rsidRDefault="00E96B2B">
          <w:r w:rsidRPr="00F926FD">
            <w:rPr>
              <w:rStyle w:val="PlaceholderText"/>
            </w:rPr>
            <w:t>Choose an item.</w:t>
          </w:r>
        </w:p>
      </w:docPartBody>
    </w:docPart>
    <w:docPart>
      <w:docPartPr>
        <w:name w:val="8A465E01A5454BC9AA46E6F6BE43B7D4"/>
        <w:category>
          <w:name w:val="General"/>
          <w:gallery w:val="placeholder"/>
        </w:category>
        <w:types>
          <w:type w:val="bbPlcHdr"/>
        </w:types>
        <w:behaviors>
          <w:behavior w:val="content"/>
        </w:behaviors>
        <w:guid w:val="{1A35BADC-0C56-48CE-A353-C2335586D315}"/>
      </w:docPartPr>
      <w:docPartBody>
        <w:p w:rsidR="00E96B2B" w:rsidRDefault="00E96B2B" w:rsidP="00E96B2B">
          <w:pPr>
            <w:pStyle w:val="8A465E01A5454BC9AA46E6F6BE43B7D4"/>
          </w:pPr>
          <w:r w:rsidRPr="00F926FD">
            <w:rPr>
              <w:rStyle w:val="PlaceholderText"/>
            </w:rPr>
            <w:t>Choose an item.</w:t>
          </w:r>
        </w:p>
      </w:docPartBody>
    </w:docPart>
    <w:docPart>
      <w:docPartPr>
        <w:name w:val="E54C521FE0C74A7980EA419C8979533E"/>
        <w:category>
          <w:name w:val="General"/>
          <w:gallery w:val="placeholder"/>
        </w:category>
        <w:types>
          <w:type w:val="bbPlcHdr"/>
        </w:types>
        <w:behaviors>
          <w:behavior w:val="content"/>
        </w:behaviors>
        <w:guid w:val="{737FF30C-8F92-4929-A950-EB469029187E}"/>
      </w:docPartPr>
      <w:docPartBody>
        <w:p w:rsidR="00E96B2B" w:rsidRDefault="00E96B2B" w:rsidP="00E96B2B">
          <w:pPr>
            <w:pStyle w:val="E54C521FE0C74A7980EA419C8979533E"/>
          </w:pPr>
          <w:r w:rsidRPr="00F926FD">
            <w:rPr>
              <w:rStyle w:val="PlaceholderText"/>
            </w:rPr>
            <w:t>Choose an item.</w:t>
          </w:r>
        </w:p>
      </w:docPartBody>
    </w:docPart>
    <w:docPart>
      <w:docPartPr>
        <w:name w:val="20BB6E16F14D478290BB2996A056E051"/>
        <w:category>
          <w:name w:val="General"/>
          <w:gallery w:val="placeholder"/>
        </w:category>
        <w:types>
          <w:type w:val="bbPlcHdr"/>
        </w:types>
        <w:behaviors>
          <w:behavior w:val="content"/>
        </w:behaviors>
        <w:guid w:val="{E0745E93-348C-41AA-BDA6-09ED0851D490}"/>
      </w:docPartPr>
      <w:docPartBody>
        <w:p w:rsidR="00E96B2B" w:rsidRDefault="00E96B2B" w:rsidP="00E96B2B">
          <w:pPr>
            <w:pStyle w:val="20BB6E16F14D478290BB2996A056E051"/>
          </w:pPr>
          <w:r w:rsidRPr="00F926FD">
            <w:rPr>
              <w:rStyle w:val="PlaceholderText"/>
            </w:rPr>
            <w:t>Choose an item.</w:t>
          </w:r>
        </w:p>
      </w:docPartBody>
    </w:docPart>
    <w:docPart>
      <w:docPartPr>
        <w:name w:val="EC095994DB854CAE80ABC3D5B2933A55"/>
        <w:category>
          <w:name w:val="General"/>
          <w:gallery w:val="placeholder"/>
        </w:category>
        <w:types>
          <w:type w:val="bbPlcHdr"/>
        </w:types>
        <w:behaviors>
          <w:behavior w:val="content"/>
        </w:behaviors>
        <w:guid w:val="{AB604347-B62E-4307-BFA3-07D3F4307B45}"/>
      </w:docPartPr>
      <w:docPartBody>
        <w:p w:rsidR="00E96B2B" w:rsidRDefault="00E96B2B" w:rsidP="00E96B2B">
          <w:pPr>
            <w:pStyle w:val="EC095994DB854CAE80ABC3D5B2933A55"/>
          </w:pPr>
          <w:r w:rsidRPr="00F926FD">
            <w:rPr>
              <w:rStyle w:val="PlaceholderText"/>
            </w:rPr>
            <w:t>Choose an item.</w:t>
          </w:r>
        </w:p>
      </w:docPartBody>
    </w:docPart>
    <w:docPart>
      <w:docPartPr>
        <w:name w:val="37D9342037E04E61A74CE3A81F9E7FBC"/>
        <w:category>
          <w:name w:val="General"/>
          <w:gallery w:val="placeholder"/>
        </w:category>
        <w:types>
          <w:type w:val="bbPlcHdr"/>
        </w:types>
        <w:behaviors>
          <w:behavior w:val="content"/>
        </w:behaviors>
        <w:guid w:val="{696834AC-EC80-4BD2-A326-A2424E8F58F5}"/>
      </w:docPartPr>
      <w:docPartBody>
        <w:p w:rsidR="00E96B2B" w:rsidRDefault="00E96B2B" w:rsidP="00E96B2B">
          <w:pPr>
            <w:pStyle w:val="37D9342037E04E61A74CE3A81F9E7FBC"/>
          </w:pPr>
          <w:r w:rsidRPr="00F926FD">
            <w:rPr>
              <w:rStyle w:val="PlaceholderText"/>
            </w:rPr>
            <w:t>Choose an item.</w:t>
          </w:r>
        </w:p>
      </w:docPartBody>
    </w:docPart>
    <w:docPart>
      <w:docPartPr>
        <w:name w:val="1264EA310897401B80633FA547FDD4ED"/>
        <w:category>
          <w:name w:val="General"/>
          <w:gallery w:val="placeholder"/>
        </w:category>
        <w:types>
          <w:type w:val="bbPlcHdr"/>
        </w:types>
        <w:behaviors>
          <w:behavior w:val="content"/>
        </w:behaviors>
        <w:guid w:val="{F9ED08D3-5E0E-4930-936C-4115D5659F39}"/>
      </w:docPartPr>
      <w:docPartBody>
        <w:p w:rsidR="00E96B2B" w:rsidRDefault="00E96B2B" w:rsidP="00E96B2B">
          <w:pPr>
            <w:pStyle w:val="1264EA310897401B80633FA547FDD4ED"/>
          </w:pPr>
          <w:r w:rsidRPr="00F926FD">
            <w:rPr>
              <w:rStyle w:val="PlaceholderText"/>
            </w:rPr>
            <w:t>Choose an item.</w:t>
          </w:r>
        </w:p>
      </w:docPartBody>
    </w:docPart>
    <w:docPart>
      <w:docPartPr>
        <w:name w:val="C0BCA54DF4E84A6CA87F25F49257EB1E"/>
        <w:category>
          <w:name w:val="General"/>
          <w:gallery w:val="placeholder"/>
        </w:category>
        <w:types>
          <w:type w:val="bbPlcHdr"/>
        </w:types>
        <w:behaviors>
          <w:behavior w:val="content"/>
        </w:behaviors>
        <w:guid w:val="{751E1D52-F3CC-4FAD-9FD5-F37935AC7868}"/>
      </w:docPartPr>
      <w:docPartBody>
        <w:p w:rsidR="00E96B2B" w:rsidRDefault="00E96B2B" w:rsidP="00E96B2B">
          <w:pPr>
            <w:pStyle w:val="C0BCA54DF4E84A6CA87F25F49257EB1E"/>
          </w:pPr>
          <w:r w:rsidRPr="00F926FD">
            <w:rPr>
              <w:rStyle w:val="PlaceholderText"/>
            </w:rPr>
            <w:t>Choose an item.</w:t>
          </w:r>
        </w:p>
      </w:docPartBody>
    </w:docPart>
    <w:docPart>
      <w:docPartPr>
        <w:name w:val="257DA16C6D7847EB81D46569B1A34284"/>
        <w:category>
          <w:name w:val="General"/>
          <w:gallery w:val="placeholder"/>
        </w:category>
        <w:types>
          <w:type w:val="bbPlcHdr"/>
        </w:types>
        <w:behaviors>
          <w:behavior w:val="content"/>
        </w:behaviors>
        <w:guid w:val="{FE488F34-9E29-4A10-B5EC-CB26836A9CB3}"/>
      </w:docPartPr>
      <w:docPartBody>
        <w:p w:rsidR="00E96B2B" w:rsidRDefault="00E96B2B" w:rsidP="00E96B2B">
          <w:pPr>
            <w:pStyle w:val="257DA16C6D7847EB81D46569B1A34284"/>
          </w:pPr>
          <w:r w:rsidRPr="00F926FD">
            <w:rPr>
              <w:rStyle w:val="PlaceholderText"/>
            </w:rPr>
            <w:t>Choose an item.</w:t>
          </w:r>
        </w:p>
      </w:docPartBody>
    </w:docPart>
    <w:docPart>
      <w:docPartPr>
        <w:name w:val="6C78F23C185D43D58AB101C25E0CE225"/>
        <w:category>
          <w:name w:val="General"/>
          <w:gallery w:val="placeholder"/>
        </w:category>
        <w:types>
          <w:type w:val="bbPlcHdr"/>
        </w:types>
        <w:behaviors>
          <w:behavior w:val="content"/>
        </w:behaviors>
        <w:guid w:val="{B506362B-D9F6-4D61-8850-4CA8E51F7074}"/>
      </w:docPartPr>
      <w:docPartBody>
        <w:p w:rsidR="00E96B2B" w:rsidRDefault="00E96B2B" w:rsidP="00E96B2B">
          <w:pPr>
            <w:pStyle w:val="6C78F23C185D43D58AB101C25E0CE225"/>
          </w:pPr>
          <w:r w:rsidRPr="00F926FD">
            <w:rPr>
              <w:rStyle w:val="PlaceholderText"/>
            </w:rPr>
            <w:t>Choose an item.</w:t>
          </w:r>
        </w:p>
      </w:docPartBody>
    </w:docPart>
    <w:docPart>
      <w:docPartPr>
        <w:name w:val="3837BDF5F3E2446293EC9129238F78CE"/>
        <w:category>
          <w:name w:val="General"/>
          <w:gallery w:val="placeholder"/>
        </w:category>
        <w:types>
          <w:type w:val="bbPlcHdr"/>
        </w:types>
        <w:behaviors>
          <w:behavior w:val="content"/>
        </w:behaviors>
        <w:guid w:val="{0D5E55B9-7645-4C85-9F12-42B69F6A4118}"/>
      </w:docPartPr>
      <w:docPartBody>
        <w:p w:rsidR="00E96B2B" w:rsidRDefault="00E96B2B" w:rsidP="00E96B2B">
          <w:pPr>
            <w:pStyle w:val="3837BDF5F3E2446293EC9129238F78CE"/>
          </w:pPr>
          <w:r w:rsidRPr="00F926FD">
            <w:rPr>
              <w:rStyle w:val="PlaceholderText"/>
            </w:rPr>
            <w:t>Choose an item.</w:t>
          </w:r>
        </w:p>
      </w:docPartBody>
    </w:docPart>
    <w:docPart>
      <w:docPartPr>
        <w:name w:val="DFCA5E2A480B4C2FB483193B7A580499"/>
        <w:category>
          <w:name w:val="General"/>
          <w:gallery w:val="placeholder"/>
        </w:category>
        <w:types>
          <w:type w:val="bbPlcHdr"/>
        </w:types>
        <w:behaviors>
          <w:behavior w:val="content"/>
        </w:behaviors>
        <w:guid w:val="{32022BEA-9DB7-4510-868A-447709198E86}"/>
      </w:docPartPr>
      <w:docPartBody>
        <w:p w:rsidR="00E96B2B" w:rsidRDefault="00E96B2B" w:rsidP="00E96B2B">
          <w:pPr>
            <w:pStyle w:val="DFCA5E2A480B4C2FB483193B7A580499"/>
          </w:pPr>
          <w:r w:rsidRPr="00F926FD">
            <w:rPr>
              <w:rStyle w:val="PlaceholderText"/>
            </w:rPr>
            <w:t>Choose an item.</w:t>
          </w:r>
        </w:p>
      </w:docPartBody>
    </w:docPart>
    <w:docPart>
      <w:docPartPr>
        <w:name w:val="E8353670E5574C1BB8359175A3A8B31B"/>
        <w:category>
          <w:name w:val="General"/>
          <w:gallery w:val="placeholder"/>
        </w:category>
        <w:types>
          <w:type w:val="bbPlcHdr"/>
        </w:types>
        <w:behaviors>
          <w:behavior w:val="content"/>
        </w:behaviors>
        <w:guid w:val="{CC2691D5-1BE8-4C4A-928F-4FAE41C56E46}"/>
      </w:docPartPr>
      <w:docPartBody>
        <w:p w:rsidR="00E96B2B" w:rsidRDefault="00E96B2B" w:rsidP="00E96B2B">
          <w:pPr>
            <w:pStyle w:val="E8353670E5574C1BB8359175A3A8B31B"/>
          </w:pPr>
          <w:r w:rsidRPr="00F926FD">
            <w:rPr>
              <w:rStyle w:val="PlaceholderText"/>
            </w:rPr>
            <w:t>Choose an item.</w:t>
          </w:r>
        </w:p>
      </w:docPartBody>
    </w:docPart>
    <w:docPart>
      <w:docPartPr>
        <w:name w:val="691C4950ED8F4262BFDA494D69FF22E8"/>
        <w:category>
          <w:name w:val="General"/>
          <w:gallery w:val="placeholder"/>
        </w:category>
        <w:types>
          <w:type w:val="bbPlcHdr"/>
        </w:types>
        <w:behaviors>
          <w:behavior w:val="content"/>
        </w:behaviors>
        <w:guid w:val="{690341C7-F837-4582-9A61-68FA17AE9358}"/>
      </w:docPartPr>
      <w:docPartBody>
        <w:p w:rsidR="00E96B2B" w:rsidRDefault="00E96B2B" w:rsidP="00E96B2B">
          <w:pPr>
            <w:pStyle w:val="691C4950ED8F4262BFDA494D69FF22E8"/>
          </w:pPr>
          <w:r w:rsidRPr="00F926FD">
            <w:rPr>
              <w:rStyle w:val="PlaceholderText"/>
            </w:rPr>
            <w:t>Choose an item.</w:t>
          </w:r>
        </w:p>
      </w:docPartBody>
    </w:docPart>
    <w:docPart>
      <w:docPartPr>
        <w:name w:val="7CE307FC20DA4F269A1D235E59CFF1DB"/>
        <w:category>
          <w:name w:val="General"/>
          <w:gallery w:val="placeholder"/>
        </w:category>
        <w:types>
          <w:type w:val="bbPlcHdr"/>
        </w:types>
        <w:behaviors>
          <w:behavior w:val="content"/>
        </w:behaviors>
        <w:guid w:val="{7E2685A7-77BE-4680-92BB-F014B4ED39FA}"/>
      </w:docPartPr>
      <w:docPartBody>
        <w:p w:rsidR="00E96B2B" w:rsidRDefault="00E96B2B" w:rsidP="00E96B2B">
          <w:pPr>
            <w:pStyle w:val="7CE307FC20DA4F269A1D235E59CFF1DB"/>
          </w:pPr>
          <w:r w:rsidRPr="00F926FD">
            <w:rPr>
              <w:rStyle w:val="PlaceholderText"/>
            </w:rPr>
            <w:t>Choose an item.</w:t>
          </w:r>
        </w:p>
      </w:docPartBody>
    </w:docPart>
    <w:docPart>
      <w:docPartPr>
        <w:name w:val="AE645F66ED8F47D49D7B8C331106EA92"/>
        <w:category>
          <w:name w:val="General"/>
          <w:gallery w:val="placeholder"/>
        </w:category>
        <w:types>
          <w:type w:val="bbPlcHdr"/>
        </w:types>
        <w:behaviors>
          <w:behavior w:val="content"/>
        </w:behaviors>
        <w:guid w:val="{8B117807-9E5C-4714-B278-F68AD4CFA102}"/>
      </w:docPartPr>
      <w:docPartBody>
        <w:p w:rsidR="00E96B2B" w:rsidRDefault="00E96B2B" w:rsidP="00E96B2B">
          <w:pPr>
            <w:pStyle w:val="AE645F66ED8F47D49D7B8C331106EA92"/>
          </w:pPr>
          <w:r w:rsidRPr="00F926FD">
            <w:rPr>
              <w:rStyle w:val="PlaceholderText"/>
            </w:rPr>
            <w:t>Choose an item.</w:t>
          </w:r>
        </w:p>
      </w:docPartBody>
    </w:docPart>
    <w:docPart>
      <w:docPartPr>
        <w:name w:val="B51CDD36E83A4C90A003301217CBB038"/>
        <w:category>
          <w:name w:val="General"/>
          <w:gallery w:val="placeholder"/>
        </w:category>
        <w:types>
          <w:type w:val="bbPlcHdr"/>
        </w:types>
        <w:behaviors>
          <w:behavior w:val="content"/>
        </w:behaviors>
        <w:guid w:val="{0E86F6A9-AE56-4773-923D-E0B5111EF7AA}"/>
      </w:docPartPr>
      <w:docPartBody>
        <w:p w:rsidR="00E96B2B" w:rsidRDefault="00E96B2B" w:rsidP="00E96B2B">
          <w:pPr>
            <w:pStyle w:val="B51CDD36E83A4C90A003301217CBB038"/>
          </w:pPr>
          <w:r w:rsidRPr="00F926FD">
            <w:rPr>
              <w:rStyle w:val="PlaceholderText"/>
            </w:rPr>
            <w:t>Choose an item.</w:t>
          </w:r>
        </w:p>
      </w:docPartBody>
    </w:docPart>
    <w:docPart>
      <w:docPartPr>
        <w:name w:val="821E38D3BFA94F549F40C8E7187EF5E9"/>
        <w:category>
          <w:name w:val="General"/>
          <w:gallery w:val="placeholder"/>
        </w:category>
        <w:types>
          <w:type w:val="bbPlcHdr"/>
        </w:types>
        <w:behaviors>
          <w:behavior w:val="content"/>
        </w:behaviors>
        <w:guid w:val="{D79483F4-3403-42BE-B30A-4D51A46F163A}"/>
      </w:docPartPr>
      <w:docPartBody>
        <w:p w:rsidR="00E96B2B" w:rsidRDefault="00E96B2B" w:rsidP="00E96B2B">
          <w:pPr>
            <w:pStyle w:val="821E38D3BFA94F549F40C8E7187EF5E9"/>
          </w:pPr>
          <w:r w:rsidRPr="00F926FD">
            <w:rPr>
              <w:rStyle w:val="PlaceholderText"/>
            </w:rPr>
            <w:t>Choose an item.</w:t>
          </w:r>
        </w:p>
      </w:docPartBody>
    </w:docPart>
    <w:docPart>
      <w:docPartPr>
        <w:name w:val="B20306A2B87C45AD9AFB8939B0D204B4"/>
        <w:category>
          <w:name w:val="General"/>
          <w:gallery w:val="placeholder"/>
        </w:category>
        <w:types>
          <w:type w:val="bbPlcHdr"/>
        </w:types>
        <w:behaviors>
          <w:behavior w:val="content"/>
        </w:behaviors>
        <w:guid w:val="{BB186DE9-87D2-48C6-A794-EF50D133297D}"/>
      </w:docPartPr>
      <w:docPartBody>
        <w:p w:rsidR="00E96B2B" w:rsidRDefault="00E96B2B" w:rsidP="00E96B2B">
          <w:pPr>
            <w:pStyle w:val="B20306A2B87C45AD9AFB8939B0D204B4"/>
          </w:pPr>
          <w:r w:rsidRPr="00F926FD">
            <w:rPr>
              <w:rStyle w:val="PlaceholderText"/>
            </w:rPr>
            <w:t>Choose an item.</w:t>
          </w:r>
        </w:p>
      </w:docPartBody>
    </w:docPart>
    <w:docPart>
      <w:docPartPr>
        <w:name w:val="9F659C11C47A4583B75ABB4545845FE1"/>
        <w:category>
          <w:name w:val="General"/>
          <w:gallery w:val="placeholder"/>
        </w:category>
        <w:types>
          <w:type w:val="bbPlcHdr"/>
        </w:types>
        <w:behaviors>
          <w:behavior w:val="content"/>
        </w:behaviors>
        <w:guid w:val="{4092D49D-CD0A-4851-956E-E53388066C5A}"/>
      </w:docPartPr>
      <w:docPartBody>
        <w:p w:rsidR="00E96B2B" w:rsidRDefault="00E96B2B" w:rsidP="00E96B2B">
          <w:pPr>
            <w:pStyle w:val="9F659C11C47A4583B75ABB4545845FE1"/>
          </w:pPr>
          <w:r w:rsidRPr="00F926FD">
            <w:rPr>
              <w:rStyle w:val="PlaceholderText"/>
            </w:rPr>
            <w:t>Choose an item.</w:t>
          </w:r>
        </w:p>
      </w:docPartBody>
    </w:docPart>
    <w:docPart>
      <w:docPartPr>
        <w:name w:val="5A8F57DF45F547D1BE60D5158CD9514D"/>
        <w:category>
          <w:name w:val="General"/>
          <w:gallery w:val="placeholder"/>
        </w:category>
        <w:types>
          <w:type w:val="bbPlcHdr"/>
        </w:types>
        <w:behaviors>
          <w:behavior w:val="content"/>
        </w:behaviors>
        <w:guid w:val="{7BAD550F-ABD8-408B-B562-670A8A83FE01}"/>
      </w:docPartPr>
      <w:docPartBody>
        <w:p w:rsidR="00795AE7" w:rsidRDefault="00EA3388" w:rsidP="00EA3388">
          <w:pPr>
            <w:pStyle w:val="5A8F57DF45F547D1BE60D5158CD9514D"/>
          </w:pPr>
          <w:r w:rsidRPr="00F926FD">
            <w:rPr>
              <w:rStyle w:val="PlaceholderText"/>
            </w:rPr>
            <w:t>Choose an item.</w:t>
          </w:r>
        </w:p>
      </w:docPartBody>
    </w:docPart>
    <w:docPart>
      <w:docPartPr>
        <w:name w:val="E975931D8BF342D4A9D06155ABEEE043"/>
        <w:category>
          <w:name w:val="General"/>
          <w:gallery w:val="placeholder"/>
        </w:category>
        <w:types>
          <w:type w:val="bbPlcHdr"/>
        </w:types>
        <w:behaviors>
          <w:behavior w:val="content"/>
        </w:behaviors>
        <w:guid w:val="{38CAEEB8-87D4-4C4E-B626-E01AB9938D97}"/>
      </w:docPartPr>
      <w:docPartBody>
        <w:p w:rsidR="00795AE7" w:rsidRDefault="00EA3388" w:rsidP="00EA3388">
          <w:pPr>
            <w:pStyle w:val="E975931D8BF342D4A9D06155ABEEE043"/>
          </w:pPr>
          <w:r w:rsidRPr="00F926FD">
            <w:rPr>
              <w:rStyle w:val="PlaceholderText"/>
            </w:rPr>
            <w:t>Choose an item.</w:t>
          </w:r>
        </w:p>
      </w:docPartBody>
    </w:docPart>
    <w:docPart>
      <w:docPartPr>
        <w:name w:val="EBBF463CEFDD4A0CA7CD7940545D18AC"/>
        <w:category>
          <w:name w:val="General"/>
          <w:gallery w:val="placeholder"/>
        </w:category>
        <w:types>
          <w:type w:val="bbPlcHdr"/>
        </w:types>
        <w:behaviors>
          <w:behavior w:val="content"/>
        </w:behaviors>
        <w:guid w:val="{B84B44D2-E8CE-473F-896C-517B76C9C613}"/>
      </w:docPartPr>
      <w:docPartBody>
        <w:p w:rsidR="00795AE7" w:rsidRDefault="00EA3388" w:rsidP="00EA3388">
          <w:pPr>
            <w:pStyle w:val="EBBF463CEFDD4A0CA7CD7940545D18AC"/>
          </w:pPr>
          <w:r w:rsidRPr="00F926FD">
            <w:rPr>
              <w:rStyle w:val="PlaceholderText"/>
            </w:rPr>
            <w:t>Choose an item.</w:t>
          </w:r>
        </w:p>
      </w:docPartBody>
    </w:docPart>
    <w:docPart>
      <w:docPartPr>
        <w:name w:val="5382A6572A6840428BB824C4CCE06EB9"/>
        <w:category>
          <w:name w:val="General"/>
          <w:gallery w:val="placeholder"/>
        </w:category>
        <w:types>
          <w:type w:val="bbPlcHdr"/>
        </w:types>
        <w:behaviors>
          <w:behavior w:val="content"/>
        </w:behaviors>
        <w:guid w:val="{F8CD2C51-66AF-422B-9817-B68636FEA844}"/>
      </w:docPartPr>
      <w:docPartBody>
        <w:p w:rsidR="00795AE7" w:rsidRDefault="00EA3388" w:rsidP="00EA3388">
          <w:pPr>
            <w:pStyle w:val="5382A6572A6840428BB824C4CCE06EB9"/>
          </w:pPr>
          <w:r w:rsidRPr="00F926FD">
            <w:rPr>
              <w:rStyle w:val="PlaceholderText"/>
            </w:rPr>
            <w:t>Choose an item.</w:t>
          </w:r>
        </w:p>
      </w:docPartBody>
    </w:docPart>
    <w:docPart>
      <w:docPartPr>
        <w:name w:val="E93E91FED6ED4D83BD92E6C0EE6350FE"/>
        <w:category>
          <w:name w:val="General"/>
          <w:gallery w:val="placeholder"/>
        </w:category>
        <w:types>
          <w:type w:val="bbPlcHdr"/>
        </w:types>
        <w:behaviors>
          <w:behavior w:val="content"/>
        </w:behaviors>
        <w:guid w:val="{C941788E-BF48-4F55-80CB-696AE190ABCC}"/>
      </w:docPartPr>
      <w:docPartBody>
        <w:p w:rsidR="00795AE7" w:rsidRDefault="00EA3388" w:rsidP="00EA3388">
          <w:pPr>
            <w:pStyle w:val="E93E91FED6ED4D83BD92E6C0EE6350FE"/>
          </w:pPr>
          <w:r w:rsidRPr="00F926FD">
            <w:rPr>
              <w:rStyle w:val="PlaceholderText"/>
            </w:rPr>
            <w:t>Choose an item.</w:t>
          </w:r>
        </w:p>
      </w:docPartBody>
    </w:docPart>
    <w:docPart>
      <w:docPartPr>
        <w:name w:val="28E3CD77B9BC478186A9208276347DD4"/>
        <w:category>
          <w:name w:val="General"/>
          <w:gallery w:val="placeholder"/>
        </w:category>
        <w:types>
          <w:type w:val="bbPlcHdr"/>
        </w:types>
        <w:behaviors>
          <w:behavior w:val="content"/>
        </w:behaviors>
        <w:guid w:val="{36E33B32-43B3-4915-A6E5-67EE0D049D44}"/>
      </w:docPartPr>
      <w:docPartBody>
        <w:p w:rsidR="00795AE7" w:rsidRDefault="00EA3388" w:rsidP="00EA3388">
          <w:pPr>
            <w:pStyle w:val="28E3CD77B9BC478186A9208276347DD4"/>
          </w:pPr>
          <w:r w:rsidRPr="00F926FD">
            <w:rPr>
              <w:rStyle w:val="PlaceholderText"/>
            </w:rPr>
            <w:t>Choose an item.</w:t>
          </w:r>
        </w:p>
      </w:docPartBody>
    </w:docPart>
    <w:docPart>
      <w:docPartPr>
        <w:name w:val="29934A1D1D9C46E7A8860E9790D6CB9C"/>
        <w:category>
          <w:name w:val="General"/>
          <w:gallery w:val="placeholder"/>
        </w:category>
        <w:types>
          <w:type w:val="bbPlcHdr"/>
        </w:types>
        <w:behaviors>
          <w:behavior w:val="content"/>
        </w:behaviors>
        <w:guid w:val="{4F3B0499-977E-4ECF-8F6E-C454DCC2E424}"/>
      </w:docPartPr>
      <w:docPartBody>
        <w:p w:rsidR="00795AE7" w:rsidRDefault="00EA3388" w:rsidP="00EA3388">
          <w:pPr>
            <w:pStyle w:val="29934A1D1D9C46E7A8860E9790D6CB9C"/>
          </w:pPr>
          <w:r w:rsidRPr="00F926FD">
            <w:rPr>
              <w:rStyle w:val="PlaceholderText"/>
            </w:rPr>
            <w:t>Choose an item.</w:t>
          </w:r>
        </w:p>
      </w:docPartBody>
    </w:docPart>
    <w:docPart>
      <w:docPartPr>
        <w:name w:val="05986276B0BD46C9B34B93134E0AC56A"/>
        <w:category>
          <w:name w:val="General"/>
          <w:gallery w:val="placeholder"/>
        </w:category>
        <w:types>
          <w:type w:val="bbPlcHdr"/>
        </w:types>
        <w:behaviors>
          <w:behavior w:val="content"/>
        </w:behaviors>
        <w:guid w:val="{36687318-C1C0-4015-B672-2E0CA98D083E}"/>
      </w:docPartPr>
      <w:docPartBody>
        <w:p w:rsidR="00795AE7" w:rsidRDefault="00EA3388" w:rsidP="00EA3388">
          <w:pPr>
            <w:pStyle w:val="05986276B0BD46C9B34B93134E0AC56A"/>
          </w:pPr>
          <w:r w:rsidRPr="00F926FD">
            <w:rPr>
              <w:rStyle w:val="PlaceholderText"/>
            </w:rPr>
            <w:t>Choose an item.</w:t>
          </w:r>
        </w:p>
      </w:docPartBody>
    </w:docPart>
    <w:docPart>
      <w:docPartPr>
        <w:name w:val="213467474D4E43A39594B8864A2F925D"/>
        <w:category>
          <w:name w:val="General"/>
          <w:gallery w:val="placeholder"/>
        </w:category>
        <w:types>
          <w:type w:val="bbPlcHdr"/>
        </w:types>
        <w:behaviors>
          <w:behavior w:val="content"/>
        </w:behaviors>
        <w:guid w:val="{30586172-4638-4C28-9D43-BCC4DDF06FA1}"/>
      </w:docPartPr>
      <w:docPartBody>
        <w:p w:rsidR="00795AE7" w:rsidRDefault="00EA3388" w:rsidP="00EA3388">
          <w:pPr>
            <w:pStyle w:val="213467474D4E43A39594B8864A2F925D"/>
          </w:pPr>
          <w:r w:rsidRPr="00F926FD">
            <w:rPr>
              <w:rStyle w:val="PlaceholderText"/>
            </w:rPr>
            <w:t>Choose an item.</w:t>
          </w:r>
        </w:p>
      </w:docPartBody>
    </w:docPart>
    <w:docPart>
      <w:docPartPr>
        <w:name w:val="20630AC9A48B4C498ADF3982D9EB6897"/>
        <w:category>
          <w:name w:val="General"/>
          <w:gallery w:val="placeholder"/>
        </w:category>
        <w:types>
          <w:type w:val="bbPlcHdr"/>
        </w:types>
        <w:behaviors>
          <w:behavior w:val="content"/>
        </w:behaviors>
        <w:guid w:val="{D1396F94-459D-42DB-99DE-1F1EBE8A8CC2}"/>
      </w:docPartPr>
      <w:docPartBody>
        <w:p w:rsidR="00795AE7" w:rsidRDefault="00EA3388" w:rsidP="00EA3388">
          <w:pPr>
            <w:pStyle w:val="20630AC9A48B4C498ADF3982D9EB6897"/>
          </w:pPr>
          <w:r w:rsidRPr="00F926FD">
            <w:rPr>
              <w:rStyle w:val="PlaceholderText"/>
            </w:rPr>
            <w:t>Choose an item.</w:t>
          </w:r>
        </w:p>
      </w:docPartBody>
    </w:docPart>
    <w:docPart>
      <w:docPartPr>
        <w:name w:val="1A60AC45819F4157B2E0C9DD40E4BEFD"/>
        <w:category>
          <w:name w:val="General"/>
          <w:gallery w:val="placeholder"/>
        </w:category>
        <w:types>
          <w:type w:val="bbPlcHdr"/>
        </w:types>
        <w:behaviors>
          <w:behavior w:val="content"/>
        </w:behaviors>
        <w:guid w:val="{56635B23-5395-45BE-AC59-6076F85DE5FD}"/>
      </w:docPartPr>
      <w:docPartBody>
        <w:p w:rsidR="00F84DC5" w:rsidRDefault="00795AE7" w:rsidP="00795AE7">
          <w:pPr>
            <w:pStyle w:val="1A60AC45819F4157B2E0C9DD40E4BEFD"/>
          </w:pPr>
          <w:r w:rsidRPr="00F926FD">
            <w:rPr>
              <w:rStyle w:val="PlaceholderText"/>
            </w:rPr>
            <w:t>Choose an item.</w:t>
          </w:r>
        </w:p>
      </w:docPartBody>
    </w:docPart>
    <w:docPart>
      <w:docPartPr>
        <w:name w:val="8EC830A8C17A49E19AC498F867A3001F"/>
        <w:category>
          <w:name w:val="General"/>
          <w:gallery w:val="placeholder"/>
        </w:category>
        <w:types>
          <w:type w:val="bbPlcHdr"/>
        </w:types>
        <w:behaviors>
          <w:behavior w:val="content"/>
        </w:behaviors>
        <w:guid w:val="{43C39D0D-E9E8-4308-B971-0F96B8DEE7BC}"/>
      </w:docPartPr>
      <w:docPartBody>
        <w:p w:rsidR="00F84DC5" w:rsidRDefault="00795AE7" w:rsidP="00795AE7">
          <w:pPr>
            <w:pStyle w:val="8EC830A8C17A49E19AC498F867A3001F"/>
          </w:pPr>
          <w:r w:rsidRPr="00F926FD">
            <w:rPr>
              <w:rStyle w:val="PlaceholderText"/>
            </w:rPr>
            <w:t>Choose an item.</w:t>
          </w:r>
        </w:p>
      </w:docPartBody>
    </w:docPart>
    <w:docPart>
      <w:docPartPr>
        <w:name w:val="BFF2E6F74CA54F5484AA67DFD28046BC"/>
        <w:category>
          <w:name w:val="General"/>
          <w:gallery w:val="placeholder"/>
        </w:category>
        <w:types>
          <w:type w:val="bbPlcHdr"/>
        </w:types>
        <w:behaviors>
          <w:behavior w:val="content"/>
        </w:behaviors>
        <w:guid w:val="{6A209A53-CC56-4E65-9EEF-91F28A045D96}"/>
      </w:docPartPr>
      <w:docPartBody>
        <w:p w:rsidR="00F84DC5" w:rsidRDefault="00795AE7" w:rsidP="00795AE7">
          <w:pPr>
            <w:pStyle w:val="BFF2E6F74CA54F5484AA67DFD28046BC"/>
          </w:pPr>
          <w:r w:rsidRPr="00F926FD">
            <w:rPr>
              <w:rStyle w:val="PlaceholderText"/>
            </w:rPr>
            <w:t>Choose an item.</w:t>
          </w:r>
        </w:p>
      </w:docPartBody>
    </w:docPart>
    <w:docPart>
      <w:docPartPr>
        <w:name w:val="E3B992D6C2E444F89A11AA02391209A5"/>
        <w:category>
          <w:name w:val="General"/>
          <w:gallery w:val="placeholder"/>
        </w:category>
        <w:types>
          <w:type w:val="bbPlcHdr"/>
        </w:types>
        <w:behaviors>
          <w:behavior w:val="content"/>
        </w:behaviors>
        <w:guid w:val="{217EDCD4-1E68-458D-98F7-09084E71D189}"/>
      </w:docPartPr>
      <w:docPartBody>
        <w:p w:rsidR="00F84DC5" w:rsidRDefault="00795AE7" w:rsidP="00795AE7">
          <w:pPr>
            <w:pStyle w:val="E3B992D6C2E444F89A11AA02391209A5"/>
          </w:pPr>
          <w:r w:rsidRPr="00F926FD">
            <w:rPr>
              <w:rStyle w:val="PlaceholderText"/>
            </w:rPr>
            <w:t>Choose an item.</w:t>
          </w:r>
        </w:p>
      </w:docPartBody>
    </w:docPart>
    <w:docPart>
      <w:docPartPr>
        <w:name w:val="03DAFA361EA44F568064D33854711005"/>
        <w:category>
          <w:name w:val="General"/>
          <w:gallery w:val="placeholder"/>
        </w:category>
        <w:types>
          <w:type w:val="bbPlcHdr"/>
        </w:types>
        <w:behaviors>
          <w:behavior w:val="content"/>
        </w:behaviors>
        <w:guid w:val="{7D29A5A1-F247-41F0-9F13-AD89C967CFA4}"/>
      </w:docPartPr>
      <w:docPartBody>
        <w:p w:rsidR="00F84DC5" w:rsidRDefault="00795AE7" w:rsidP="00795AE7">
          <w:pPr>
            <w:pStyle w:val="03DAFA361EA44F568064D33854711005"/>
          </w:pPr>
          <w:r w:rsidRPr="00F926FD">
            <w:rPr>
              <w:rStyle w:val="PlaceholderText"/>
            </w:rPr>
            <w:t>Choose an item.</w:t>
          </w:r>
        </w:p>
      </w:docPartBody>
    </w:docPart>
    <w:docPart>
      <w:docPartPr>
        <w:name w:val="C4FE48387BA5495F9FB7326AF7E3C5C6"/>
        <w:category>
          <w:name w:val="General"/>
          <w:gallery w:val="placeholder"/>
        </w:category>
        <w:types>
          <w:type w:val="bbPlcHdr"/>
        </w:types>
        <w:behaviors>
          <w:behavior w:val="content"/>
        </w:behaviors>
        <w:guid w:val="{7A2C2188-9D46-42D9-A130-0A49CC70CBE1}"/>
      </w:docPartPr>
      <w:docPartBody>
        <w:p w:rsidR="00F84DC5" w:rsidRDefault="00795AE7" w:rsidP="00795AE7">
          <w:pPr>
            <w:pStyle w:val="C4FE48387BA5495F9FB7326AF7E3C5C6"/>
          </w:pPr>
          <w:r w:rsidRPr="00F926FD">
            <w:rPr>
              <w:rStyle w:val="PlaceholderText"/>
            </w:rPr>
            <w:t>Choose an item.</w:t>
          </w:r>
        </w:p>
      </w:docPartBody>
    </w:docPart>
    <w:docPart>
      <w:docPartPr>
        <w:name w:val="305AC96F5DF24C648C70181CE6164448"/>
        <w:category>
          <w:name w:val="General"/>
          <w:gallery w:val="placeholder"/>
        </w:category>
        <w:types>
          <w:type w:val="bbPlcHdr"/>
        </w:types>
        <w:behaviors>
          <w:behavior w:val="content"/>
        </w:behaviors>
        <w:guid w:val="{56978CA9-99BE-4357-92A8-2260D7D6566B}"/>
      </w:docPartPr>
      <w:docPartBody>
        <w:p w:rsidR="00F84DC5" w:rsidRDefault="00795AE7" w:rsidP="00795AE7">
          <w:pPr>
            <w:pStyle w:val="305AC96F5DF24C648C70181CE6164448"/>
          </w:pPr>
          <w:r w:rsidRPr="00F926FD">
            <w:rPr>
              <w:rStyle w:val="PlaceholderText"/>
            </w:rPr>
            <w:t>Choose an item.</w:t>
          </w:r>
        </w:p>
      </w:docPartBody>
    </w:docPart>
    <w:docPart>
      <w:docPartPr>
        <w:name w:val="4219106FADAB44649116040DB4159528"/>
        <w:category>
          <w:name w:val="General"/>
          <w:gallery w:val="placeholder"/>
        </w:category>
        <w:types>
          <w:type w:val="bbPlcHdr"/>
        </w:types>
        <w:behaviors>
          <w:behavior w:val="content"/>
        </w:behaviors>
        <w:guid w:val="{B67E2433-9B68-446D-B1B2-BC68834B2DF7}"/>
      </w:docPartPr>
      <w:docPartBody>
        <w:p w:rsidR="00F84DC5" w:rsidRDefault="00795AE7" w:rsidP="00795AE7">
          <w:pPr>
            <w:pStyle w:val="4219106FADAB44649116040DB4159528"/>
          </w:pPr>
          <w:r w:rsidRPr="00F926FD">
            <w:rPr>
              <w:rStyle w:val="PlaceholderText"/>
            </w:rPr>
            <w:t>Choose an item.</w:t>
          </w:r>
        </w:p>
      </w:docPartBody>
    </w:docPart>
    <w:docPart>
      <w:docPartPr>
        <w:name w:val="C1E883A6EEB04C1AB63264EED9599CE5"/>
        <w:category>
          <w:name w:val="General"/>
          <w:gallery w:val="placeholder"/>
        </w:category>
        <w:types>
          <w:type w:val="bbPlcHdr"/>
        </w:types>
        <w:behaviors>
          <w:behavior w:val="content"/>
        </w:behaviors>
        <w:guid w:val="{03B430C9-DA31-4A92-81FB-8BFFA6D531FD}"/>
      </w:docPartPr>
      <w:docPartBody>
        <w:p w:rsidR="00F84DC5" w:rsidRDefault="00795AE7" w:rsidP="00795AE7">
          <w:pPr>
            <w:pStyle w:val="C1E883A6EEB04C1AB63264EED9599CE5"/>
          </w:pPr>
          <w:r w:rsidRPr="00F926FD">
            <w:rPr>
              <w:rStyle w:val="PlaceholderText"/>
            </w:rPr>
            <w:t>Choose an item.</w:t>
          </w:r>
        </w:p>
      </w:docPartBody>
    </w:docPart>
    <w:docPart>
      <w:docPartPr>
        <w:name w:val="930B0B0483E24707959BC71F025DAE4D"/>
        <w:category>
          <w:name w:val="General"/>
          <w:gallery w:val="placeholder"/>
        </w:category>
        <w:types>
          <w:type w:val="bbPlcHdr"/>
        </w:types>
        <w:behaviors>
          <w:behavior w:val="content"/>
        </w:behaviors>
        <w:guid w:val="{4EC92559-9859-45DA-9B65-2963E7CACD44}"/>
      </w:docPartPr>
      <w:docPartBody>
        <w:p w:rsidR="00F84DC5" w:rsidRDefault="00795AE7" w:rsidP="00795AE7">
          <w:pPr>
            <w:pStyle w:val="930B0B0483E24707959BC71F025DAE4D"/>
          </w:pPr>
          <w:r w:rsidRPr="00F926FD">
            <w:rPr>
              <w:rStyle w:val="PlaceholderText"/>
            </w:rPr>
            <w:t>Choose an item.</w:t>
          </w:r>
        </w:p>
      </w:docPartBody>
    </w:docPart>
    <w:docPart>
      <w:docPartPr>
        <w:name w:val="468C4818DCAF45E8A1BBB57DA8ACF226"/>
        <w:category>
          <w:name w:val="General"/>
          <w:gallery w:val="placeholder"/>
        </w:category>
        <w:types>
          <w:type w:val="bbPlcHdr"/>
        </w:types>
        <w:behaviors>
          <w:behavior w:val="content"/>
        </w:behaviors>
        <w:guid w:val="{026FEA9C-6A2F-47DC-B567-0F9FB47BEC87}"/>
      </w:docPartPr>
      <w:docPartBody>
        <w:p w:rsidR="00F84DC5" w:rsidRDefault="00795AE7" w:rsidP="00795AE7">
          <w:pPr>
            <w:pStyle w:val="468C4818DCAF45E8A1BBB57DA8ACF226"/>
          </w:pPr>
          <w:r w:rsidRPr="00F926F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N Helvetica Narrow">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00002FF" w:usb1="5000205B"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B2B"/>
    <w:rsid w:val="00543DCA"/>
    <w:rsid w:val="00795AE7"/>
    <w:rsid w:val="00B81A93"/>
    <w:rsid w:val="00E44B53"/>
    <w:rsid w:val="00E96B2B"/>
    <w:rsid w:val="00EA3388"/>
    <w:rsid w:val="00F84D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795AE7"/>
    <w:rPr>
      <w:color w:val="808080"/>
    </w:rPr>
  </w:style>
  <w:style w:type="paragraph" w:customStyle="1" w:styleId="8A465E01A5454BC9AA46E6F6BE43B7D4">
    <w:name w:val="8A465E01A5454BC9AA46E6F6BE43B7D4"/>
    <w:rsid w:val="00E96B2B"/>
  </w:style>
  <w:style w:type="paragraph" w:customStyle="1" w:styleId="2AD3732BA894420B95B02455D0EBDB16">
    <w:name w:val="2AD3732BA894420B95B02455D0EBDB16"/>
    <w:rsid w:val="00E96B2B"/>
  </w:style>
  <w:style w:type="paragraph" w:customStyle="1" w:styleId="E54C521FE0C74A7980EA419C8979533E">
    <w:name w:val="E54C521FE0C74A7980EA419C8979533E"/>
    <w:rsid w:val="00E96B2B"/>
  </w:style>
  <w:style w:type="paragraph" w:customStyle="1" w:styleId="F00B3BD558E04D3F88713014610A544B">
    <w:name w:val="F00B3BD558E04D3F88713014610A544B"/>
    <w:rsid w:val="00E96B2B"/>
  </w:style>
  <w:style w:type="paragraph" w:customStyle="1" w:styleId="51FC9779D966432F8571744FC4578C87">
    <w:name w:val="51FC9779D966432F8571744FC4578C87"/>
    <w:rsid w:val="00E96B2B"/>
  </w:style>
  <w:style w:type="paragraph" w:customStyle="1" w:styleId="1D6A9A23C0CA483AABBF727D4247527C">
    <w:name w:val="1D6A9A23C0CA483AABBF727D4247527C"/>
    <w:rsid w:val="00E96B2B"/>
  </w:style>
  <w:style w:type="paragraph" w:customStyle="1" w:styleId="BB26037C0AB14EBB8C69825A0D7C3022">
    <w:name w:val="BB26037C0AB14EBB8C69825A0D7C3022"/>
    <w:rsid w:val="00E96B2B"/>
  </w:style>
  <w:style w:type="paragraph" w:customStyle="1" w:styleId="A328954BA4804B83A36EFDC53CF18F6C">
    <w:name w:val="A328954BA4804B83A36EFDC53CF18F6C"/>
    <w:rsid w:val="00E96B2B"/>
  </w:style>
  <w:style w:type="paragraph" w:customStyle="1" w:styleId="BC3E86E3BD3B478181E95CB006239D4D">
    <w:name w:val="BC3E86E3BD3B478181E95CB006239D4D"/>
    <w:rsid w:val="00E96B2B"/>
  </w:style>
  <w:style w:type="paragraph" w:customStyle="1" w:styleId="A6592207F8FF42569B9863019CE2B564">
    <w:name w:val="A6592207F8FF42569B9863019CE2B564"/>
    <w:rsid w:val="00E96B2B"/>
  </w:style>
  <w:style w:type="paragraph" w:customStyle="1" w:styleId="3E6AEA3F116548B89840FD53041F0C7B">
    <w:name w:val="3E6AEA3F116548B89840FD53041F0C7B"/>
    <w:rsid w:val="00E96B2B"/>
  </w:style>
  <w:style w:type="paragraph" w:customStyle="1" w:styleId="B7E83A7E921E4B508CE9DD8D6D02AB34">
    <w:name w:val="B7E83A7E921E4B508CE9DD8D6D02AB34"/>
    <w:rsid w:val="00E96B2B"/>
  </w:style>
  <w:style w:type="paragraph" w:customStyle="1" w:styleId="BAFA9BA4181E44CA9420EA9E3B38F537">
    <w:name w:val="BAFA9BA4181E44CA9420EA9E3B38F537"/>
    <w:rsid w:val="00E96B2B"/>
  </w:style>
  <w:style w:type="paragraph" w:customStyle="1" w:styleId="EDA705EF2035427A9F8899FF02A0DAD6">
    <w:name w:val="EDA705EF2035427A9F8899FF02A0DAD6"/>
    <w:rsid w:val="00E96B2B"/>
  </w:style>
  <w:style w:type="paragraph" w:customStyle="1" w:styleId="5C5A368A06EB44D4B30C5C339C85E583">
    <w:name w:val="5C5A368A06EB44D4B30C5C339C85E583"/>
    <w:rsid w:val="00E96B2B"/>
  </w:style>
  <w:style w:type="paragraph" w:customStyle="1" w:styleId="55952F575BBA45299E1EF48290BA293A">
    <w:name w:val="55952F575BBA45299E1EF48290BA293A"/>
    <w:rsid w:val="00E96B2B"/>
  </w:style>
  <w:style w:type="paragraph" w:customStyle="1" w:styleId="304CC4C74B6346A1A533994015C85822">
    <w:name w:val="304CC4C74B6346A1A533994015C85822"/>
    <w:rsid w:val="00E96B2B"/>
  </w:style>
  <w:style w:type="paragraph" w:customStyle="1" w:styleId="688C1B4FA3564F31976CD383FE23FA39">
    <w:name w:val="688C1B4FA3564F31976CD383FE23FA39"/>
    <w:rsid w:val="00E96B2B"/>
  </w:style>
  <w:style w:type="paragraph" w:customStyle="1" w:styleId="A884E792D38540F9A4A1E4A026CB2C8F">
    <w:name w:val="A884E792D38540F9A4A1E4A026CB2C8F"/>
    <w:rsid w:val="00E96B2B"/>
  </w:style>
  <w:style w:type="paragraph" w:customStyle="1" w:styleId="20BB6E16F14D478290BB2996A056E051">
    <w:name w:val="20BB6E16F14D478290BB2996A056E051"/>
    <w:rsid w:val="00E96B2B"/>
  </w:style>
  <w:style w:type="paragraph" w:customStyle="1" w:styleId="FC7CC2B5836D4F2599F1ABA55BAFC6E5">
    <w:name w:val="FC7CC2B5836D4F2599F1ABA55BAFC6E5"/>
    <w:rsid w:val="00E96B2B"/>
  </w:style>
  <w:style w:type="paragraph" w:customStyle="1" w:styleId="648EA122D66F461EAB35C3BA743CE48C">
    <w:name w:val="648EA122D66F461EAB35C3BA743CE48C"/>
    <w:rsid w:val="00E96B2B"/>
  </w:style>
  <w:style w:type="paragraph" w:customStyle="1" w:styleId="914FA442206F4659AFF467FBFF360D51">
    <w:name w:val="914FA442206F4659AFF467FBFF360D51"/>
    <w:rsid w:val="00E96B2B"/>
  </w:style>
  <w:style w:type="paragraph" w:customStyle="1" w:styleId="9B64DAD43AE14A858F348401E3199BBA">
    <w:name w:val="9B64DAD43AE14A858F348401E3199BBA"/>
    <w:rsid w:val="00E96B2B"/>
  </w:style>
  <w:style w:type="paragraph" w:customStyle="1" w:styleId="2DBA70B2A74D4CE381802CCA0BA49421">
    <w:name w:val="2DBA70B2A74D4CE381802CCA0BA49421"/>
    <w:rsid w:val="00E96B2B"/>
  </w:style>
  <w:style w:type="paragraph" w:customStyle="1" w:styleId="655C6AA99C9445449802E7504973779A">
    <w:name w:val="655C6AA99C9445449802E7504973779A"/>
    <w:rsid w:val="00E96B2B"/>
  </w:style>
  <w:style w:type="paragraph" w:customStyle="1" w:styleId="8D39DE86B9D44AC6AA058839639FBD36">
    <w:name w:val="8D39DE86B9D44AC6AA058839639FBD36"/>
    <w:rsid w:val="00E96B2B"/>
  </w:style>
  <w:style w:type="paragraph" w:customStyle="1" w:styleId="8D8CF0AA49A14CC9A77FD47FBB786E45">
    <w:name w:val="8D8CF0AA49A14CC9A77FD47FBB786E45"/>
    <w:rsid w:val="00E96B2B"/>
  </w:style>
  <w:style w:type="paragraph" w:customStyle="1" w:styleId="EC095994DB854CAE80ABC3D5B2933A55">
    <w:name w:val="EC095994DB854CAE80ABC3D5B2933A55"/>
    <w:rsid w:val="00E96B2B"/>
  </w:style>
  <w:style w:type="paragraph" w:customStyle="1" w:styleId="37D9342037E04E61A74CE3A81F9E7FBC">
    <w:name w:val="37D9342037E04E61A74CE3A81F9E7FBC"/>
    <w:rsid w:val="00E96B2B"/>
  </w:style>
  <w:style w:type="paragraph" w:customStyle="1" w:styleId="1264EA310897401B80633FA547FDD4ED">
    <w:name w:val="1264EA310897401B80633FA547FDD4ED"/>
    <w:rsid w:val="00E96B2B"/>
  </w:style>
  <w:style w:type="paragraph" w:customStyle="1" w:styleId="C0BCA54DF4E84A6CA87F25F49257EB1E">
    <w:name w:val="C0BCA54DF4E84A6CA87F25F49257EB1E"/>
    <w:rsid w:val="00E96B2B"/>
  </w:style>
  <w:style w:type="paragraph" w:customStyle="1" w:styleId="257DA16C6D7847EB81D46569B1A34284">
    <w:name w:val="257DA16C6D7847EB81D46569B1A34284"/>
    <w:rsid w:val="00E96B2B"/>
  </w:style>
  <w:style w:type="paragraph" w:customStyle="1" w:styleId="6C78F23C185D43D58AB101C25E0CE225">
    <w:name w:val="6C78F23C185D43D58AB101C25E0CE225"/>
    <w:rsid w:val="00E96B2B"/>
  </w:style>
  <w:style w:type="paragraph" w:customStyle="1" w:styleId="3837BDF5F3E2446293EC9129238F78CE">
    <w:name w:val="3837BDF5F3E2446293EC9129238F78CE"/>
    <w:rsid w:val="00E96B2B"/>
  </w:style>
  <w:style w:type="paragraph" w:customStyle="1" w:styleId="DFCA5E2A480B4C2FB483193B7A580499">
    <w:name w:val="DFCA5E2A480B4C2FB483193B7A580499"/>
    <w:rsid w:val="00E96B2B"/>
  </w:style>
  <w:style w:type="paragraph" w:customStyle="1" w:styleId="E8353670E5574C1BB8359175A3A8B31B">
    <w:name w:val="E8353670E5574C1BB8359175A3A8B31B"/>
    <w:rsid w:val="00E96B2B"/>
  </w:style>
  <w:style w:type="paragraph" w:customStyle="1" w:styleId="691C4950ED8F4262BFDA494D69FF22E8">
    <w:name w:val="691C4950ED8F4262BFDA494D69FF22E8"/>
    <w:rsid w:val="00E96B2B"/>
  </w:style>
  <w:style w:type="paragraph" w:customStyle="1" w:styleId="7CE307FC20DA4F269A1D235E59CFF1DB">
    <w:name w:val="7CE307FC20DA4F269A1D235E59CFF1DB"/>
    <w:rsid w:val="00E96B2B"/>
  </w:style>
  <w:style w:type="paragraph" w:customStyle="1" w:styleId="AE645F66ED8F47D49D7B8C331106EA92">
    <w:name w:val="AE645F66ED8F47D49D7B8C331106EA92"/>
    <w:rsid w:val="00E96B2B"/>
  </w:style>
  <w:style w:type="paragraph" w:customStyle="1" w:styleId="B51CDD36E83A4C90A003301217CBB038">
    <w:name w:val="B51CDD36E83A4C90A003301217CBB038"/>
    <w:rsid w:val="00E96B2B"/>
  </w:style>
  <w:style w:type="paragraph" w:customStyle="1" w:styleId="821E38D3BFA94F549F40C8E7187EF5E9">
    <w:name w:val="821E38D3BFA94F549F40C8E7187EF5E9"/>
    <w:rsid w:val="00E96B2B"/>
  </w:style>
  <w:style w:type="paragraph" w:customStyle="1" w:styleId="B20306A2B87C45AD9AFB8939B0D204B4">
    <w:name w:val="B20306A2B87C45AD9AFB8939B0D204B4"/>
    <w:rsid w:val="00E96B2B"/>
  </w:style>
  <w:style w:type="paragraph" w:customStyle="1" w:styleId="C3C7E2EFFCED47ABAF4437D94271F764">
    <w:name w:val="C3C7E2EFFCED47ABAF4437D94271F764"/>
    <w:rsid w:val="00E96B2B"/>
  </w:style>
  <w:style w:type="paragraph" w:customStyle="1" w:styleId="9F659C11C47A4583B75ABB4545845FE1">
    <w:name w:val="9F659C11C47A4583B75ABB4545845FE1"/>
    <w:rsid w:val="00E96B2B"/>
  </w:style>
  <w:style w:type="paragraph" w:customStyle="1" w:styleId="8DE6CDC671344035942A3DAD3D73FF8F">
    <w:name w:val="8DE6CDC671344035942A3DAD3D73FF8F"/>
    <w:rsid w:val="00E96B2B"/>
  </w:style>
  <w:style w:type="paragraph" w:customStyle="1" w:styleId="DC9A7B19052D4A2CBACF24A2D74EA617">
    <w:name w:val="DC9A7B19052D4A2CBACF24A2D74EA617"/>
    <w:rsid w:val="00E96B2B"/>
  </w:style>
  <w:style w:type="paragraph" w:customStyle="1" w:styleId="F900A6D6DA2C48348D9E9FAC4DCB5D4F">
    <w:name w:val="F900A6D6DA2C48348D9E9FAC4DCB5D4F"/>
    <w:rsid w:val="00EA3388"/>
  </w:style>
  <w:style w:type="paragraph" w:customStyle="1" w:styleId="69F1240229494C39AEF0BD946196BE15">
    <w:name w:val="69F1240229494C39AEF0BD946196BE15"/>
    <w:rsid w:val="00EA3388"/>
  </w:style>
  <w:style w:type="paragraph" w:customStyle="1" w:styleId="57F54F4A4C574DA6A6D2B76F9935E92D">
    <w:name w:val="57F54F4A4C574DA6A6D2B76F9935E92D"/>
    <w:rsid w:val="00EA3388"/>
  </w:style>
  <w:style w:type="paragraph" w:customStyle="1" w:styleId="5A8F57DF45F547D1BE60D5158CD9514D">
    <w:name w:val="5A8F57DF45F547D1BE60D5158CD9514D"/>
    <w:rsid w:val="00EA3388"/>
  </w:style>
  <w:style w:type="paragraph" w:customStyle="1" w:styleId="E975931D8BF342D4A9D06155ABEEE043">
    <w:name w:val="E975931D8BF342D4A9D06155ABEEE043"/>
    <w:rsid w:val="00EA3388"/>
  </w:style>
  <w:style w:type="paragraph" w:customStyle="1" w:styleId="EBBF463CEFDD4A0CA7CD7940545D18AC">
    <w:name w:val="EBBF463CEFDD4A0CA7CD7940545D18AC"/>
    <w:rsid w:val="00EA3388"/>
  </w:style>
  <w:style w:type="paragraph" w:customStyle="1" w:styleId="5382A6572A6840428BB824C4CCE06EB9">
    <w:name w:val="5382A6572A6840428BB824C4CCE06EB9"/>
    <w:rsid w:val="00EA3388"/>
  </w:style>
  <w:style w:type="paragraph" w:customStyle="1" w:styleId="E93E91FED6ED4D83BD92E6C0EE6350FE">
    <w:name w:val="E93E91FED6ED4D83BD92E6C0EE6350FE"/>
    <w:rsid w:val="00EA3388"/>
  </w:style>
  <w:style w:type="paragraph" w:customStyle="1" w:styleId="AC0DFEFB36EA44008043C155D64FB761">
    <w:name w:val="AC0DFEFB36EA44008043C155D64FB761"/>
    <w:rsid w:val="00EA3388"/>
  </w:style>
  <w:style w:type="paragraph" w:customStyle="1" w:styleId="06053B09D74A4410B536F834CECDEAFF">
    <w:name w:val="06053B09D74A4410B536F834CECDEAFF"/>
    <w:rsid w:val="00EA3388"/>
  </w:style>
  <w:style w:type="paragraph" w:customStyle="1" w:styleId="F818A1A3969A4F2AB8A228F98EA3CD8D">
    <w:name w:val="F818A1A3969A4F2AB8A228F98EA3CD8D"/>
    <w:rsid w:val="00EA3388"/>
  </w:style>
  <w:style w:type="paragraph" w:customStyle="1" w:styleId="76FB38A81C2F4CBC8DA120184926F94A">
    <w:name w:val="76FB38A81C2F4CBC8DA120184926F94A"/>
    <w:rsid w:val="00EA3388"/>
  </w:style>
  <w:style w:type="paragraph" w:customStyle="1" w:styleId="28E3CD77B9BC478186A9208276347DD4">
    <w:name w:val="28E3CD77B9BC478186A9208276347DD4"/>
    <w:rsid w:val="00EA3388"/>
  </w:style>
  <w:style w:type="paragraph" w:customStyle="1" w:styleId="A45FD15C2ABC4CD0BA20A1E5E9536AA7">
    <w:name w:val="A45FD15C2ABC4CD0BA20A1E5E9536AA7"/>
    <w:rsid w:val="00EA3388"/>
  </w:style>
  <w:style w:type="paragraph" w:customStyle="1" w:styleId="6DDE8E9F833A4CE4803F7A4C20D6CB76">
    <w:name w:val="6DDE8E9F833A4CE4803F7A4C20D6CB76"/>
    <w:rsid w:val="00EA3388"/>
  </w:style>
  <w:style w:type="paragraph" w:customStyle="1" w:styleId="C8FF134627FA46E09C60CF3B6DACA07B">
    <w:name w:val="C8FF134627FA46E09C60CF3B6DACA07B"/>
    <w:rsid w:val="00EA3388"/>
  </w:style>
  <w:style w:type="paragraph" w:customStyle="1" w:styleId="12416AB9185C487C8EEAD8816B97E11F">
    <w:name w:val="12416AB9185C487C8EEAD8816B97E11F"/>
    <w:rsid w:val="00EA3388"/>
  </w:style>
  <w:style w:type="paragraph" w:customStyle="1" w:styleId="93DA7E11F1784AB99A3B802D14C33C5D">
    <w:name w:val="93DA7E11F1784AB99A3B802D14C33C5D"/>
    <w:rsid w:val="00EA3388"/>
  </w:style>
  <w:style w:type="paragraph" w:customStyle="1" w:styleId="402F8D3604FF42CEA2E425CAE523806F">
    <w:name w:val="402F8D3604FF42CEA2E425CAE523806F"/>
    <w:rsid w:val="00EA3388"/>
  </w:style>
  <w:style w:type="paragraph" w:customStyle="1" w:styleId="04A18C3304954E27B5FEF7C82BF723E9">
    <w:name w:val="04A18C3304954E27B5FEF7C82BF723E9"/>
    <w:rsid w:val="00EA3388"/>
  </w:style>
  <w:style w:type="paragraph" w:customStyle="1" w:styleId="B7FBBF2D127A4B698B6CCBC42473F4D5">
    <w:name w:val="B7FBBF2D127A4B698B6CCBC42473F4D5"/>
    <w:rsid w:val="00EA3388"/>
  </w:style>
  <w:style w:type="paragraph" w:customStyle="1" w:styleId="5C532E705607405583EA90422BE2ABCD">
    <w:name w:val="5C532E705607405583EA90422BE2ABCD"/>
    <w:rsid w:val="00EA3388"/>
  </w:style>
  <w:style w:type="paragraph" w:customStyle="1" w:styleId="29934A1D1D9C46E7A8860E9790D6CB9C">
    <w:name w:val="29934A1D1D9C46E7A8860E9790D6CB9C"/>
    <w:rsid w:val="00EA3388"/>
  </w:style>
  <w:style w:type="paragraph" w:customStyle="1" w:styleId="FFC8B7D94F844248A53F199D4CAE5782">
    <w:name w:val="FFC8B7D94F844248A53F199D4CAE5782"/>
    <w:rsid w:val="00EA3388"/>
  </w:style>
  <w:style w:type="paragraph" w:customStyle="1" w:styleId="DCB8E0FC3DE24CD392552A973182B207">
    <w:name w:val="DCB8E0FC3DE24CD392552A973182B207"/>
    <w:rsid w:val="00EA3388"/>
  </w:style>
  <w:style w:type="paragraph" w:customStyle="1" w:styleId="6E975277DE824FF5B479DEB3520901C8">
    <w:name w:val="6E975277DE824FF5B479DEB3520901C8"/>
    <w:rsid w:val="00EA3388"/>
  </w:style>
  <w:style w:type="paragraph" w:customStyle="1" w:styleId="AB49BFFABBD24F239DAA038D4C89544E">
    <w:name w:val="AB49BFFABBD24F239DAA038D4C89544E"/>
    <w:rsid w:val="00EA3388"/>
  </w:style>
  <w:style w:type="paragraph" w:customStyle="1" w:styleId="B18D103F0CD447649F0D8BD9872959E9">
    <w:name w:val="B18D103F0CD447649F0D8BD9872959E9"/>
    <w:rsid w:val="00EA3388"/>
  </w:style>
  <w:style w:type="paragraph" w:customStyle="1" w:styleId="6E091DBA120447FDB6BE8F7D5FFA9B2F">
    <w:name w:val="6E091DBA120447FDB6BE8F7D5FFA9B2F"/>
    <w:rsid w:val="00EA3388"/>
  </w:style>
  <w:style w:type="paragraph" w:customStyle="1" w:styleId="1CA790C68C5240F1A02C014A93F80EBA">
    <w:name w:val="1CA790C68C5240F1A02C014A93F80EBA"/>
    <w:rsid w:val="00EA3388"/>
  </w:style>
  <w:style w:type="paragraph" w:customStyle="1" w:styleId="98AEAC36C2B54C909728B09BCC04A655">
    <w:name w:val="98AEAC36C2B54C909728B09BCC04A655"/>
    <w:rsid w:val="00EA3388"/>
  </w:style>
  <w:style w:type="paragraph" w:customStyle="1" w:styleId="2A36F3AA25524592934D7123B73E4CF2">
    <w:name w:val="2A36F3AA25524592934D7123B73E4CF2"/>
    <w:rsid w:val="00EA3388"/>
  </w:style>
  <w:style w:type="paragraph" w:customStyle="1" w:styleId="F094BEB352104F78934139127C731D4F">
    <w:name w:val="F094BEB352104F78934139127C731D4F"/>
    <w:rsid w:val="00EA3388"/>
  </w:style>
  <w:style w:type="paragraph" w:customStyle="1" w:styleId="92E7797589304255A3026689C5626E00">
    <w:name w:val="92E7797589304255A3026689C5626E00"/>
    <w:rsid w:val="00EA3388"/>
  </w:style>
  <w:style w:type="paragraph" w:customStyle="1" w:styleId="49E360589A94431A84F148E9F549E51D">
    <w:name w:val="49E360589A94431A84F148E9F549E51D"/>
    <w:rsid w:val="00EA3388"/>
  </w:style>
  <w:style w:type="paragraph" w:customStyle="1" w:styleId="8FA547FB986C47B69CC02DB698094A0C">
    <w:name w:val="8FA547FB986C47B69CC02DB698094A0C"/>
    <w:rsid w:val="00EA3388"/>
  </w:style>
  <w:style w:type="paragraph" w:customStyle="1" w:styleId="20E663F93A1840C3B53598FCCF7DA77A">
    <w:name w:val="20E663F93A1840C3B53598FCCF7DA77A"/>
    <w:rsid w:val="00EA3388"/>
  </w:style>
  <w:style w:type="paragraph" w:customStyle="1" w:styleId="E5C6ADF6328E41F8B3D116BE44BC365D">
    <w:name w:val="E5C6ADF6328E41F8B3D116BE44BC365D"/>
    <w:rsid w:val="00EA3388"/>
  </w:style>
  <w:style w:type="paragraph" w:customStyle="1" w:styleId="BD6A14DCDCCE4447845295E2CEEF1FB2">
    <w:name w:val="BD6A14DCDCCE4447845295E2CEEF1FB2"/>
    <w:rsid w:val="00EA3388"/>
  </w:style>
  <w:style w:type="paragraph" w:customStyle="1" w:styleId="720493A6F64347F48CA1CE7DDD4F1802">
    <w:name w:val="720493A6F64347F48CA1CE7DDD4F1802"/>
    <w:rsid w:val="00EA3388"/>
  </w:style>
  <w:style w:type="paragraph" w:customStyle="1" w:styleId="05986276B0BD46C9B34B93134E0AC56A">
    <w:name w:val="05986276B0BD46C9B34B93134E0AC56A"/>
    <w:rsid w:val="00EA3388"/>
  </w:style>
  <w:style w:type="paragraph" w:customStyle="1" w:styleId="62008A328446429884ED078A095B5E29">
    <w:name w:val="62008A328446429884ED078A095B5E29"/>
    <w:rsid w:val="00EA3388"/>
  </w:style>
  <w:style w:type="paragraph" w:customStyle="1" w:styleId="DD6AB8090B204C3AA75A4061BC5F7666">
    <w:name w:val="DD6AB8090B204C3AA75A4061BC5F7666"/>
    <w:rsid w:val="00EA3388"/>
  </w:style>
  <w:style w:type="paragraph" w:customStyle="1" w:styleId="455823B82B8C46C7A8A24BDA32D04E27">
    <w:name w:val="455823B82B8C46C7A8A24BDA32D04E27"/>
    <w:rsid w:val="00EA3388"/>
  </w:style>
  <w:style w:type="paragraph" w:customStyle="1" w:styleId="4C06116B94B2438BA99C019D803503F8">
    <w:name w:val="4C06116B94B2438BA99C019D803503F8"/>
    <w:rsid w:val="00EA3388"/>
  </w:style>
  <w:style w:type="paragraph" w:customStyle="1" w:styleId="7A40595EF0DE48A2BC9AC20923E716CA">
    <w:name w:val="7A40595EF0DE48A2BC9AC20923E716CA"/>
    <w:rsid w:val="00EA3388"/>
  </w:style>
  <w:style w:type="paragraph" w:customStyle="1" w:styleId="93B1A1DDF64C407A8112A9605EFFF57A">
    <w:name w:val="93B1A1DDF64C407A8112A9605EFFF57A"/>
    <w:rsid w:val="00EA3388"/>
  </w:style>
  <w:style w:type="paragraph" w:customStyle="1" w:styleId="EC553948698849689A9C8E650881E5B5">
    <w:name w:val="EC553948698849689A9C8E650881E5B5"/>
    <w:rsid w:val="00EA3388"/>
  </w:style>
  <w:style w:type="paragraph" w:customStyle="1" w:styleId="213467474D4E43A39594B8864A2F925D">
    <w:name w:val="213467474D4E43A39594B8864A2F925D"/>
    <w:rsid w:val="00EA3388"/>
  </w:style>
  <w:style w:type="paragraph" w:customStyle="1" w:styleId="20630AC9A48B4C498ADF3982D9EB6897">
    <w:name w:val="20630AC9A48B4C498ADF3982D9EB6897"/>
    <w:rsid w:val="00EA3388"/>
  </w:style>
  <w:style w:type="paragraph" w:customStyle="1" w:styleId="14389464C88A458FA2CA6A7CA4F6E958">
    <w:name w:val="14389464C88A458FA2CA6A7CA4F6E958"/>
    <w:rsid w:val="00EA3388"/>
  </w:style>
  <w:style w:type="paragraph" w:customStyle="1" w:styleId="229032382CAF4E718E5DECD9DDC1B339">
    <w:name w:val="229032382CAF4E718E5DECD9DDC1B339"/>
    <w:rsid w:val="00EA3388"/>
  </w:style>
  <w:style w:type="paragraph" w:customStyle="1" w:styleId="776A4016F7C14CCBBCDB671B8EA080A6">
    <w:name w:val="776A4016F7C14CCBBCDB671B8EA080A6"/>
    <w:rsid w:val="00EA3388"/>
  </w:style>
  <w:style w:type="paragraph" w:customStyle="1" w:styleId="53AE96E3A8CA409A9E75EE179F806A6C">
    <w:name w:val="53AE96E3A8CA409A9E75EE179F806A6C"/>
    <w:rsid w:val="00EA3388"/>
  </w:style>
  <w:style w:type="paragraph" w:customStyle="1" w:styleId="39424D249EF44388B0CFC077AAB357E6">
    <w:name w:val="39424D249EF44388B0CFC077AAB357E6"/>
    <w:rsid w:val="00EA3388"/>
  </w:style>
  <w:style w:type="paragraph" w:customStyle="1" w:styleId="945F520D6E484CAC93E789BCD17E5EFF">
    <w:name w:val="945F520D6E484CAC93E789BCD17E5EFF"/>
    <w:rsid w:val="00EA3388"/>
  </w:style>
  <w:style w:type="paragraph" w:customStyle="1" w:styleId="8A2E1709116648539E2A600B7F9B45F3">
    <w:name w:val="8A2E1709116648539E2A600B7F9B45F3"/>
    <w:rsid w:val="00EA3388"/>
  </w:style>
  <w:style w:type="paragraph" w:customStyle="1" w:styleId="5F35BBCD917A4312A6E4D3DF4F345E3C">
    <w:name w:val="5F35BBCD917A4312A6E4D3DF4F345E3C"/>
    <w:rsid w:val="00EA3388"/>
  </w:style>
  <w:style w:type="paragraph" w:customStyle="1" w:styleId="4A96E76A68DD4A4EB89E6E198F81BAE6">
    <w:name w:val="4A96E76A68DD4A4EB89E6E198F81BAE6"/>
    <w:rsid w:val="00EA3388"/>
  </w:style>
  <w:style w:type="paragraph" w:customStyle="1" w:styleId="B8E8FE2E2E644207BF094F1C127D29F6">
    <w:name w:val="B8E8FE2E2E644207BF094F1C127D29F6"/>
    <w:rsid w:val="00EA3388"/>
  </w:style>
  <w:style w:type="paragraph" w:customStyle="1" w:styleId="1A60AC45819F4157B2E0C9DD40E4BEFD">
    <w:name w:val="1A60AC45819F4157B2E0C9DD40E4BEFD"/>
    <w:rsid w:val="00795AE7"/>
  </w:style>
  <w:style w:type="paragraph" w:customStyle="1" w:styleId="8EC830A8C17A49E19AC498F867A3001F">
    <w:name w:val="8EC830A8C17A49E19AC498F867A3001F"/>
    <w:rsid w:val="00795AE7"/>
  </w:style>
  <w:style w:type="paragraph" w:customStyle="1" w:styleId="BFF2E6F74CA54F5484AA67DFD28046BC">
    <w:name w:val="BFF2E6F74CA54F5484AA67DFD28046BC"/>
    <w:rsid w:val="00795AE7"/>
  </w:style>
  <w:style w:type="paragraph" w:customStyle="1" w:styleId="E3B992D6C2E444F89A11AA02391209A5">
    <w:name w:val="E3B992D6C2E444F89A11AA02391209A5"/>
    <w:rsid w:val="00795AE7"/>
  </w:style>
  <w:style w:type="paragraph" w:customStyle="1" w:styleId="03DAFA361EA44F568064D33854711005">
    <w:name w:val="03DAFA361EA44F568064D33854711005"/>
    <w:rsid w:val="00795AE7"/>
  </w:style>
  <w:style w:type="paragraph" w:customStyle="1" w:styleId="C4FE48387BA5495F9FB7326AF7E3C5C6">
    <w:name w:val="C4FE48387BA5495F9FB7326AF7E3C5C6"/>
    <w:rsid w:val="00795AE7"/>
  </w:style>
  <w:style w:type="paragraph" w:customStyle="1" w:styleId="305AC96F5DF24C648C70181CE6164448">
    <w:name w:val="305AC96F5DF24C648C70181CE6164448"/>
    <w:rsid w:val="00795AE7"/>
  </w:style>
  <w:style w:type="paragraph" w:customStyle="1" w:styleId="4219106FADAB44649116040DB4159528">
    <w:name w:val="4219106FADAB44649116040DB4159528"/>
    <w:rsid w:val="00795AE7"/>
  </w:style>
  <w:style w:type="paragraph" w:customStyle="1" w:styleId="C1E883A6EEB04C1AB63264EED9599CE5">
    <w:name w:val="C1E883A6EEB04C1AB63264EED9599CE5"/>
    <w:rsid w:val="00795AE7"/>
  </w:style>
  <w:style w:type="paragraph" w:customStyle="1" w:styleId="930B0B0483E24707959BC71F025DAE4D">
    <w:name w:val="930B0B0483E24707959BC71F025DAE4D"/>
    <w:rsid w:val="00795AE7"/>
  </w:style>
  <w:style w:type="paragraph" w:customStyle="1" w:styleId="468C4818DCAF45E8A1BBB57DA8ACF226">
    <w:name w:val="468C4818DCAF45E8A1BBB57DA8ACF226"/>
    <w:rsid w:val="00795A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72A64-77B1-447B-AE79-B2C12A92B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OCTRU-OIT-001_V2.0_14Mar2016_0.dotx</Template>
  <TotalTime>76</TotalTime>
  <Pages>12</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User Requirements Specification</vt:lpstr>
    </vt:vector>
  </TitlesOfParts>
  <Company>University of Oxford, Dept of Oncology</Company>
  <LinksUpToDate>false</LinksUpToDate>
  <CharactersWithSpaces>12925</CharactersWithSpaces>
  <SharedDoc>false</SharedDoc>
  <HLinks>
    <vt:vector size="108" baseType="variant">
      <vt:variant>
        <vt:i4>1703994</vt:i4>
      </vt:variant>
      <vt:variant>
        <vt:i4>118</vt:i4>
      </vt:variant>
      <vt:variant>
        <vt:i4>0</vt:i4>
      </vt:variant>
      <vt:variant>
        <vt:i4>5</vt:i4>
      </vt:variant>
      <vt:variant>
        <vt:lpwstr/>
      </vt:variant>
      <vt:variant>
        <vt:lpwstr>_Toc435689313</vt:lpwstr>
      </vt:variant>
      <vt:variant>
        <vt:i4>1703994</vt:i4>
      </vt:variant>
      <vt:variant>
        <vt:i4>112</vt:i4>
      </vt:variant>
      <vt:variant>
        <vt:i4>0</vt:i4>
      </vt:variant>
      <vt:variant>
        <vt:i4>5</vt:i4>
      </vt:variant>
      <vt:variant>
        <vt:lpwstr/>
      </vt:variant>
      <vt:variant>
        <vt:lpwstr>_Toc435689312</vt:lpwstr>
      </vt:variant>
      <vt:variant>
        <vt:i4>1703994</vt:i4>
      </vt:variant>
      <vt:variant>
        <vt:i4>106</vt:i4>
      </vt:variant>
      <vt:variant>
        <vt:i4>0</vt:i4>
      </vt:variant>
      <vt:variant>
        <vt:i4>5</vt:i4>
      </vt:variant>
      <vt:variant>
        <vt:lpwstr/>
      </vt:variant>
      <vt:variant>
        <vt:lpwstr>_Toc435689311</vt:lpwstr>
      </vt:variant>
      <vt:variant>
        <vt:i4>1703994</vt:i4>
      </vt:variant>
      <vt:variant>
        <vt:i4>100</vt:i4>
      </vt:variant>
      <vt:variant>
        <vt:i4>0</vt:i4>
      </vt:variant>
      <vt:variant>
        <vt:i4>5</vt:i4>
      </vt:variant>
      <vt:variant>
        <vt:lpwstr/>
      </vt:variant>
      <vt:variant>
        <vt:lpwstr>_Toc435689310</vt:lpwstr>
      </vt:variant>
      <vt:variant>
        <vt:i4>1769530</vt:i4>
      </vt:variant>
      <vt:variant>
        <vt:i4>94</vt:i4>
      </vt:variant>
      <vt:variant>
        <vt:i4>0</vt:i4>
      </vt:variant>
      <vt:variant>
        <vt:i4>5</vt:i4>
      </vt:variant>
      <vt:variant>
        <vt:lpwstr/>
      </vt:variant>
      <vt:variant>
        <vt:lpwstr>_Toc435689309</vt:lpwstr>
      </vt:variant>
      <vt:variant>
        <vt:i4>1769530</vt:i4>
      </vt:variant>
      <vt:variant>
        <vt:i4>88</vt:i4>
      </vt:variant>
      <vt:variant>
        <vt:i4>0</vt:i4>
      </vt:variant>
      <vt:variant>
        <vt:i4>5</vt:i4>
      </vt:variant>
      <vt:variant>
        <vt:lpwstr/>
      </vt:variant>
      <vt:variant>
        <vt:lpwstr>_Toc435689308</vt:lpwstr>
      </vt:variant>
      <vt:variant>
        <vt:i4>1769530</vt:i4>
      </vt:variant>
      <vt:variant>
        <vt:i4>82</vt:i4>
      </vt:variant>
      <vt:variant>
        <vt:i4>0</vt:i4>
      </vt:variant>
      <vt:variant>
        <vt:i4>5</vt:i4>
      </vt:variant>
      <vt:variant>
        <vt:lpwstr/>
      </vt:variant>
      <vt:variant>
        <vt:lpwstr>_Toc435689307</vt:lpwstr>
      </vt:variant>
      <vt:variant>
        <vt:i4>1769530</vt:i4>
      </vt:variant>
      <vt:variant>
        <vt:i4>76</vt:i4>
      </vt:variant>
      <vt:variant>
        <vt:i4>0</vt:i4>
      </vt:variant>
      <vt:variant>
        <vt:i4>5</vt:i4>
      </vt:variant>
      <vt:variant>
        <vt:lpwstr/>
      </vt:variant>
      <vt:variant>
        <vt:lpwstr>_Toc435689306</vt:lpwstr>
      </vt:variant>
      <vt:variant>
        <vt:i4>1769530</vt:i4>
      </vt:variant>
      <vt:variant>
        <vt:i4>70</vt:i4>
      </vt:variant>
      <vt:variant>
        <vt:i4>0</vt:i4>
      </vt:variant>
      <vt:variant>
        <vt:i4>5</vt:i4>
      </vt:variant>
      <vt:variant>
        <vt:lpwstr/>
      </vt:variant>
      <vt:variant>
        <vt:lpwstr>_Toc435689305</vt:lpwstr>
      </vt:variant>
      <vt:variant>
        <vt:i4>1769530</vt:i4>
      </vt:variant>
      <vt:variant>
        <vt:i4>64</vt:i4>
      </vt:variant>
      <vt:variant>
        <vt:i4>0</vt:i4>
      </vt:variant>
      <vt:variant>
        <vt:i4>5</vt:i4>
      </vt:variant>
      <vt:variant>
        <vt:lpwstr/>
      </vt:variant>
      <vt:variant>
        <vt:lpwstr>_Toc435689304</vt:lpwstr>
      </vt:variant>
      <vt:variant>
        <vt:i4>1769530</vt:i4>
      </vt:variant>
      <vt:variant>
        <vt:i4>58</vt:i4>
      </vt:variant>
      <vt:variant>
        <vt:i4>0</vt:i4>
      </vt:variant>
      <vt:variant>
        <vt:i4>5</vt:i4>
      </vt:variant>
      <vt:variant>
        <vt:lpwstr/>
      </vt:variant>
      <vt:variant>
        <vt:lpwstr>_Toc435689303</vt:lpwstr>
      </vt:variant>
      <vt:variant>
        <vt:i4>1769530</vt:i4>
      </vt:variant>
      <vt:variant>
        <vt:i4>52</vt:i4>
      </vt:variant>
      <vt:variant>
        <vt:i4>0</vt:i4>
      </vt:variant>
      <vt:variant>
        <vt:i4>5</vt:i4>
      </vt:variant>
      <vt:variant>
        <vt:lpwstr/>
      </vt:variant>
      <vt:variant>
        <vt:lpwstr>_Toc435689302</vt:lpwstr>
      </vt:variant>
      <vt:variant>
        <vt:i4>1769530</vt:i4>
      </vt:variant>
      <vt:variant>
        <vt:i4>46</vt:i4>
      </vt:variant>
      <vt:variant>
        <vt:i4>0</vt:i4>
      </vt:variant>
      <vt:variant>
        <vt:i4>5</vt:i4>
      </vt:variant>
      <vt:variant>
        <vt:lpwstr/>
      </vt:variant>
      <vt:variant>
        <vt:lpwstr>_Toc435689301</vt:lpwstr>
      </vt:variant>
      <vt:variant>
        <vt:i4>1769530</vt:i4>
      </vt:variant>
      <vt:variant>
        <vt:i4>40</vt:i4>
      </vt:variant>
      <vt:variant>
        <vt:i4>0</vt:i4>
      </vt:variant>
      <vt:variant>
        <vt:i4>5</vt:i4>
      </vt:variant>
      <vt:variant>
        <vt:lpwstr/>
      </vt:variant>
      <vt:variant>
        <vt:lpwstr>_Toc435689300</vt:lpwstr>
      </vt:variant>
      <vt:variant>
        <vt:i4>1179707</vt:i4>
      </vt:variant>
      <vt:variant>
        <vt:i4>34</vt:i4>
      </vt:variant>
      <vt:variant>
        <vt:i4>0</vt:i4>
      </vt:variant>
      <vt:variant>
        <vt:i4>5</vt:i4>
      </vt:variant>
      <vt:variant>
        <vt:lpwstr/>
      </vt:variant>
      <vt:variant>
        <vt:lpwstr>_Toc435689299</vt:lpwstr>
      </vt:variant>
      <vt:variant>
        <vt:i4>1179707</vt:i4>
      </vt:variant>
      <vt:variant>
        <vt:i4>28</vt:i4>
      </vt:variant>
      <vt:variant>
        <vt:i4>0</vt:i4>
      </vt:variant>
      <vt:variant>
        <vt:i4>5</vt:i4>
      </vt:variant>
      <vt:variant>
        <vt:lpwstr/>
      </vt:variant>
      <vt:variant>
        <vt:lpwstr>_Toc435689298</vt:lpwstr>
      </vt:variant>
      <vt:variant>
        <vt:i4>1179707</vt:i4>
      </vt:variant>
      <vt:variant>
        <vt:i4>22</vt:i4>
      </vt:variant>
      <vt:variant>
        <vt:i4>0</vt:i4>
      </vt:variant>
      <vt:variant>
        <vt:i4>5</vt:i4>
      </vt:variant>
      <vt:variant>
        <vt:lpwstr/>
      </vt:variant>
      <vt:variant>
        <vt:lpwstr>_Toc435689297</vt:lpwstr>
      </vt:variant>
      <vt:variant>
        <vt:i4>1179707</vt:i4>
      </vt:variant>
      <vt:variant>
        <vt:i4>16</vt:i4>
      </vt:variant>
      <vt:variant>
        <vt:i4>0</vt:i4>
      </vt:variant>
      <vt:variant>
        <vt:i4>5</vt:i4>
      </vt:variant>
      <vt:variant>
        <vt:lpwstr/>
      </vt:variant>
      <vt:variant>
        <vt:lpwstr>_Toc435689296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Requirements Specification</dc:title>
  <dc:creator>Duncan Appelbe</dc:creator>
  <cp:lastModifiedBy>Duncan Appelbe</cp:lastModifiedBy>
  <cp:revision>10</cp:revision>
  <cp:lastPrinted>2016-03-14T15:30:00Z</cp:lastPrinted>
  <dcterms:created xsi:type="dcterms:W3CDTF">2019-06-25T09:48:00Z</dcterms:created>
  <dcterms:modified xsi:type="dcterms:W3CDTF">2019-06-25T11:46:00Z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Name">
    <vt:lpwstr>Application</vt:lpwstr>
  </property>
  <property fmtid="{D5CDD505-2E9C-101B-9397-08002B2CF9AE}" pid="3" name="Doc Title">
    <vt:lpwstr>Application User Requirements Specification</vt:lpwstr>
  </property>
  <property fmtid="{D5CDD505-2E9C-101B-9397-08002B2CF9AE}" pid="4" name="Version">
    <vt:lpwstr>00.00</vt:lpwstr>
  </property>
  <property fmtid="{D5CDD505-2E9C-101B-9397-08002B2CF9AE}" pid="5" name="Revision">
    <vt:lpwstr>00</vt:lpwstr>
  </property>
  <property fmtid="{D5CDD505-2E9C-101B-9397-08002B2CF9AE}" pid="6" name="ID">
    <vt:lpwstr>APP_URS_00.00</vt:lpwstr>
  </property>
  <property fmtid="{D5CDD505-2E9C-101B-9397-08002B2CF9AE}" pid="7" name="Status">
    <vt:lpwstr>Draft</vt:lpwstr>
  </property>
</Properties>
</file>