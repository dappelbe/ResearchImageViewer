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0512B" w:rsidRPr="00942AF7" w:rsidRDefault="0000512B">
      <w:pPr>
        <w:widowControl w:val="0"/>
        <w:jc w:val="center"/>
        <w:rPr>
          <w:rFonts w:ascii="Calibri" w:hAnsi="Calibri"/>
          <w:b/>
        </w:rPr>
      </w:pPr>
    </w:p>
    <w:p w:rsidR="007B3048" w:rsidRPr="0022654E" w:rsidRDefault="0022654E">
      <w:pPr>
        <w:widowControl w:val="0"/>
        <w:jc w:val="center"/>
        <w:rPr>
          <w:rFonts w:ascii="Calibri" w:hAnsi="Calibri" w:cs="Tahoma"/>
          <w:b/>
          <w:color w:val="993366"/>
          <w:sz w:val="44"/>
          <w:szCs w:val="44"/>
        </w:rPr>
      </w:pPr>
      <w:r w:rsidRPr="0022654E">
        <w:rPr>
          <w:rFonts w:ascii="Calibri" w:hAnsi="Calibri" w:cs="Tahoma"/>
          <w:b/>
          <w:color w:val="993366"/>
          <w:sz w:val="44"/>
          <w:szCs w:val="44"/>
        </w:rPr>
        <w:t>TRIAGE - OC</w:t>
      </w:r>
      <w:r w:rsidRPr="0022654E">
        <w:rPr>
          <w:rFonts w:ascii="Calibri" w:hAnsi="Calibri" w:cs="Tahoma"/>
          <w:b/>
          <w:color w:val="993366"/>
          <w:sz w:val="44"/>
          <w:szCs w:val="44"/>
          <w:u w:val="single"/>
        </w:rPr>
        <w:t>T</w:t>
      </w:r>
      <w:r w:rsidRPr="0022654E">
        <w:rPr>
          <w:rFonts w:ascii="Calibri" w:hAnsi="Calibri" w:cs="Tahoma"/>
          <w:b/>
          <w:color w:val="993366"/>
          <w:sz w:val="44"/>
          <w:szCs w:val="44"/>
        </w:rPr>
        <w:t xml:space="preserve">RU </w:t>
      </w:r>
      <w:r w:rsidRPr="0022654E">
        <w:rPr>
          <w:rFonts w:ascii="Calibri" w:hAnsi="Calibri" w:cs="Tahoma"/>
          <w:b/>
          <w:color w:val="993366"/>
          <w:sz w:val="44"/>
          <w:szCs w:val="44"/>
          <w:u w:val="single"/>
        </w:rPr>
        <w:t>R</w:t>
      </w:r>
      <w:r w:rsidRPr="0022654E">
        <w:rPr>
          <w:rFonts w:ascii="Calibri" w:hAnsi="Calibri" w:cs="Tahoma"/>
          <w:b/>
          <w:color w:val="993366"/>
          <w:sz w:val="44"/>
          <w:szCs w:val="44"/>
        </w:rPr>
        <w:t xml:space="preserve">esearch </w:t>
      </w:r>
      <w:r w:rsidRPr="0022654E">
        <w:rPr>
          <w:rFonts w:ascii="Calibri" w:hAnsi="Calibri" w:cs="Tahoma"/>
          <w:b/>
          <w:color w:val="993366"/>
          <w:sz w:val="44"/>
          <w:szCs w:val="44"/>
          <w:u w:val="single"/>
        </w:rPr>
        <w:t>I</w:t>
      </w:r>
      <w:r w:rsidRPr="0022654E">
        <w:rPr>
          <w:rFonts w:ascii="Calibri" w:hAnsi="Calibri" w:cs="Tahoma"/>
          <w:b/>
          <w:color w:val="993366"/>
          <w:sz w:val="44"/>
          <w:szCs w:val="44"/>
        </w:rPr>
        <w:t>mage M</w:t>
      </w:r>
      <w:r w:rsidRPr="0022654E">
        <w:rPr>
          <w:rFonts w:ascii="Calibri" w:hAnsi="Calibri" w:cs="Tahoma"/>
          <w:b/>
          <w:color w:val="993366"/>
          <w:sz w:val="44"/>
          <w:szCs w:val="44"/>
          <w:u w:val="single"/>
        </w:rPr>
        <w:t>a</w:t>
      </w:r>
      <w:r w:rsidRPr="0022654E">
        <w:rPr>
          <w:rFonts w:ascii="Calibri" w:hAnsi="Calibri" w:cs="Tahoma"/>
          <w:b/>
          <w:color w:val="993366"/>
          <w:sz w:val="44"/>
          <w:szCs w:val="44"/>
        </w:rPr>
        <w:t>na</w:t>
      </w:r>
      <w:r w:rsidRPr="0022654E">
        <w:rPr>
          <w:rFonts w:ascii="Calibri" w:hAnsi="Calibri" w:cs="Tahoma"/>
          <w:b/>
          <w:color w:val="993366"/>
          <w:sz w:val="44"/>
          <w:szCs w:val="44"/>
          <w:u w:val="single"/>
        </w:rPr>
        <w:t>ge</w:t>
      </w:r>
      <w:r w:rsidRPr="0022654E">
        <w:rPr>
          <w:rFonts w:ascii="Calibri" w:hAnsi="Calibri" w:cs="Tahoma"/>
          <w:b/>
          <w:color w:val="993366"/>
          <w:sz w:val="44"/>
          <w:szCs w:val="44"/>
        </w:rPr>
        <w:t>r</w:t>
      </w:r>
    </w:p>
    <w:p w:rsidR="004303EA" w:rsidRPr="004843F3" w:rsidRDefault="00CF12FA">
      <w:pPr>
        <w:widowControl w:val="0"/>
        <w:jc w:val="center"/>
        <w:rPr>
          <w:rFonts w:ascii="Calibri" w:hAnsi="Calibri" w:cs="Tahoma"/>
          <w:b/>
          <w:color w:val="993266"/>
          <w:sz w:val="44"/>
          <w:szCs w:val="44"/>
        </w:rPr>
      </w:pPr>
      <w:r>
        <w:rPr>
          <w:rFonts w:ascii="Calibri" w:hAnsi="Calibri" w:cs="Tahoma"/>
          <w:b/>
          <w:color w:val="993266"/>
          <w:sz w:val="44"/>
          <w:szCs w:val="44"/>
        </w:rPr>
        <w:t>User Requirements</w:t>
      </w:r>
      <w:r w:rsidR="00D925C9" w:rsidRPr="004843F3">
        <w:rPr>
          <w:rFonts w:ascii="Calibri" w:hAnsi="Calibri" w:cs="Tahoma"/>
          <w:b/>
          <w:color w:val="993266"/>
          <w:sz w:val="44"/>
          <w:szCs w:val="44"/>
        </w:rPr>
        <w:t xml:space="preserve"> Specification</w:t>
      </w:r>
    </w:p>
    <w:p w:rsidR="00CC62E0" w:rsidRPr="004843F3" w:rsidRDefault="00CC62E0">
      <w:pPr>
        <w:widowControl w:val="0"/>
        <w:jc w:val="center"/>
        <w:rPr>
          <w:rFonts w:ascii="Calibri" w:hAnsi="Calibri" w:cs="Tahoma"/>
          <w:b/>
          <w:color w:val="993266"/>
          <w:sz w:val="44"/>
          <w:szCs w:val="44"/>
        </w:rPr>
      </w:pPr>
    </w:p>
    <w:p w:rsidR="00EA56EC" w:rsidRPr="004843F3" w:rsidRDefault="00EA56EC">
      <w:pPr>
        <w:widowControl w:val="0"/>
        <w:jc w:val="center"/>
        <w:rPr>
          <w:rFonts w:ascii="Calibri" w:hAnsi="Calibri"/>
          <w:b/>
          <w:color w:val="993266"/>
        </w:rPr>
      </w:pPr>
    </w:p>
    <w:p w:rsidR="008C3196" w:rsidRPr="004843F3" w:rsidRDefault="008C3196">
      <w:pPr>
        <w:widowControl w:val="0"/>
        <w:jc w:val="center"/>
        <w:rPr>
          <w:rFonts w:ascii="Calibri" w:hAnsi="Calibri"/>
          <w:b/>
          <w:color w:val="993266"/>
        </w:rPr>
      </w:pPr>
    </w:p>
    <w:p w:rsidR="00D300CD" w:rsidRPr="004843F3" w:rsidRDefault="00D300CD" w:rsidP="00D300CD">
      <w:pPr>
        <w:widowControl w:val="0"/>
        <w:jc w:val="center"/>
        <w:rPr>
          <w:rFonts w:ascii="Calibri" w:hAnsi="Calibri"/>
          <w:b/>
          <w:color w:val="993266"/>
        </w:rPr>
      </w:pPr>
    </w:p>
    <w:p w:rsidR="00D300CD" w:rsidRPr="004843F3" w:rsidRDefault="00D300CD" w:rsidP="00D300CD">
      <w:pPr>
        <w:widowControl w:val="0"/>
        <w:jc w:val="center"/>
        <w:rPr>
          <w:rFonts w:ascii="Calibri" w:hAnsi="Calibri"/>
          <w:b/>
          <w:color w:val="993266"/>
        </w:rPr>
      </w:pPr>
    </w:p>
    <w:p w:rsidR="00D300CD" w:rsidRPr="004843F3" w:rsidRDefault="00D300CD" w:rsidP="00D300CD">
      <w:pPr>
        <w:widowControl w:val="0"/>
        <w:jc w:val="center"/>
        <w:rPr>
          <w:rFonts w:ascii="Calibri" w:hAnsi="Calibri"/>
          <w:b/>
          <w:color w:val="993266"/>
        </w:rPr>
      </w:pPr>
    </w:p>
    <w:p w:rsidR="008C3196" w:rsidRPr="004843F3" w:rsidRDefault="008C3196">
      <w:pPr>
        <w:widowControl w:val="0"/>
        <w:jc w:val="center"/>
        <w:rPr>
          <w:rFonts w:ascii="Calibri" w:hAnsi="Calibri" w:cs="Tahoma"/>
          <w:b/>
          <w:color w:val="993266"/>
        </w:rPr>
      </w:pPr>
    </w:p>
    <w:p w:rsidR="00CC62E0" w:rsidRPr="004843F3" w:rsidRDefault="00CC62E0">
      <w:pPr>
        <w:widowControl w:val="0"/>
        <w:jc w:val="center"/>
        <w:rPr>
          <w:rFonts w:ascii="Calibri" w:hAnsi="Calibri" w:cs="Tahoma"/>
          <w:b/>
          <w:color w:val="993266"/>
        </w:rPr>
      </w:pPr>
    </w:p>
    <w:p w:rsidR="00CC62E0" w:rsidRPr="004843F3" w:rsidRDefault="00CC62E0">
      <w:pPr>
        <w:widowControl w:val="0"/>
        <w:jc w:val="center"/>
        <w:rPr>
          <w:rFonts w:ascii="Calibri" w:hAnsi="Calibri" w:cs="Tahoma"/>
          <w:b/>
          <w:color w:val="993266"/>
        </w:rPr>
      </w:pPr>
    </w:p>
    <w:p w:rsidR="00CC62E0" w:rsidRPr="004843F3" w:rsidRDefault="00CC62E0">
      <w:pPr>
        <w:widowControl w:val="0"/>
        <w:jc w:val="center"/>
        <w:rPr>
          <w:rFonts w:ascii="Calibri" w:hAnsi="Calibri" w:cs="Tahoma"/>
          <w:b/>
          <w:color w:val="993266"/>
        </w:rPr>
      </w:pPr>
    </w:p>
    <w:p w:rsidR="008C3196" w:rsidRPr="004843F3" w:rsidRDefault="008C3196">
      <w:pPr>
        <w:widowControl w:val="0"/>
        <w:jc w:val="center"/>
        <w:rPr>
          <w:rFonts w:ascii="Calibri" w:hAnsi="Calibri" w:cs="Tahoma"/>
          <w:b/>
          <w:color w:val="993266"/>
        </w:rPr>
      </w:pPr>
    </w:p>
    <w:p w:rsidR="0000512B" w:rsidRPr="004843F3" w:rsidRDefault="0000512B">
      <w:pPr>
        <w:pStyle w:val="Footer"/>
        <w:widowControl w:val="0"/>
        <w:tabs>
          <w:tab w:val="clear" w:pos="4153"/>
          <w:tab w:val="clear" w:pos="8306"/>
        </w:tabs>
        <w:rPr>
          <w:rFonts w:ascii="Calibri" w:hAnsi="Calibri" w:cs="Tahoma"/>
          <w:color w:val="993266"/>
        </w:rPr>
      </w:pPr>
    </w:p>
    <w:tbl>
      <w:tblPr>
        <w:tblW w:w="992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2"/>
        <w:gridCol w:w="1842"/>
        <w:gridCol w:w="1843"/>
        <w:gridCol w:w="2977"/>
        <w:gridCol w:w="1559"/>
      </w:tblGrid>
      <w:tr w:rsidR="0000512B" w:rsidRPr="004843F3" w:rsidTr="009016A8">
        <w:tc>
          <w:tcPr>
            <w:tcW w:w="1702" w:type="dxa"/>
            <w:tcBorders>
              <w:top w:val="nil"/>
              <w:left w:val="nil"/>
              <w:bottom w:val="single" w:sz="4" w:space="0" w:color="auto"/>
              <w:right w:val="single" w:sz="4" w:space="0" w:color="auto"/>
            </w:tcBorders>
            <w:vAlign w:val="center"/>
          </w:tcPr>
          <w:p w:rsidR="0000512B" w:rsidRPr="004843F3" w:rsidRDefault="0000512B" w:rsidP="009016A8">
            <w:pPr>
              <w:widowControl w:val="0"/>
              <w:spacing w:before="40" w:after="40"/>
              <w:rPr>
                <w:rFonts w:ascii="Calibri" w:hAnsi="Calibri" w:cs="Tahoma"/>
                <w:color w:val="993266"/>
                <w:sz w:val="20"/>
              </w:rPr>
            </w:pPr>
          </w:p>
        </w:tc>
        <w:tc>
          <w:tcPr>
            <w:tcW w:w="1842" w:type="dxa"/>
            <w:tcBorders>
              <w:left w:val="nil"/>
            </w:tcBorders>
            <w:vAlign w:val="center"/>
          </w:tcPr>
          <w:p w:rsidR="0000512B" w:rsidRPr="004843F3" w:rsidRDefault="0000512B" w:rsidP="009016A8">
            <w:pPr>
              <w:widowControl w:val="0"/>
              <w:spacing w:before="40" w:after="40"/>
              <w:jc w:val="center"/>
              <w:rPr>
                <w:rFonts w:ascii="Calibri" w:hAnsi="Calibri" w:cs="Tahoma"/>
                <w:b/>
                <w:color w:val="993266"/>
                <w:sz w:val="20"/>
              </w:rPr>
            </w:pPr>
            <w:r w:rsidRPr="004843F3">
              <w:rPr>
                <w:rFonts w:ascii="Calibri" w:hAnsi="Calibri" w:cs="Tahoma"/>
                <w:b/>
                <w:color w:val="993266"/>
                <w:sz w:val="20"/>
              </w:rPr>
              <w:t>NAME</w:t>
            </w:r>
          </w:p>
        </w:tc>
        <w:tc>
          <w:tcPr>
            <w:tcW w:w="1843" w:type="dxa"/>
            <w:tcBorders>
              <w:left w:val="nil"/>
              <w:right w:val="single" w:sz="4" w:space="0" w:color="auto"/>
            </w:tcBorders>
            <w:vAlign w:val="center"/>
          </w:tcPr>
          <w:p w:rsidR="0000512B" w:rsidRPr="004843F3" w:rsidRDefault="004701CF" w:rsidP="009016A8">
            <w:pPr>
              <w:widowControl w:val="0"/>
              <w:spacing w:before="40" w:after="40"/>
              <w:jc w:val="center"/>
              <w:rPr>
                <w:rFonts w:ascii="Calibri" w:hAnsi="Calibri" w:cs="Tahoma"/>
                <w:b/>
                <w:color w:val="993266"/>
                <w:sz w:val="20"/>
              </w:rPr>
            </w:pPr>
            <w:r w:rsidRPr="004843F3">
              <w:rPr>
                <w:rFonts w:ascii="Calibri" w:hAnsi="Calibri" w:cs="Tahoma"/>
                <w:b/>
                <w:color w:val="993266"/>
                <w:sz w:val="20"/>
              </w:rPr>
              <w:t>ROLE</w:t>
            </w:r>
          </w:p>
        </w:tc>
        <w:tc>
          <w:tcPr>
            <w:tcW w:w="2977" w:type="dxa"/>
            <w:tcBorders>
              <w:left w:val="single" w:sz="4" w:space="0" w:color="auto"/>
            </w:tcBorders>
            <w:vAlign w:val="center"/>
          </w:tcPr>
          <w:p w:rsidR="0000512B" w:rsidRPr="004843F3" w:rsidRDefault="0000512B" w:rsidP="009016A8">
            <w:pPr>
              <w:widowControl w:val="0"/>
              <w:spacing w:before="40" w:after="40"/>
              <w:jc w:val="center"/>
              <w:rPr>
                <w:rFonts w:ascii="Calibri" w:hAnsi="Calibri" w:cs="Tahoma"/>
                <w:b/>
                <w:color w:val="993266"/>
                <w:sz w:val="20"/>
              </w:rPr>
            </w:pPr>
            <w:r w:rsidRPr="004843F3">
              <w:rPr>
                <w:rFonts w:ascii="Calibri" w:hAnsi="Calibri" w:cs="Tahoma"/>
                <w:b/>
                <w:color w:val="993266"/>
                <w:sz w:val="20"/>
              </w:rPr>
              <w:t>SIGNATURE</w:t>
            </w:r>
          </w:p>
        </w:tc>
        <w:tc>
          <w:tcPr>
            <w:tcW w:w="1559" w:type="dxa"/>
            <w:vAlign w:val="center"/>
          </w:tcPr>
          <w:p w:rsidR="0000512B" w:rsidRPr="004843F3" w:rsidRDefault="0000512B" w:rsidP="009016A8">
            <w:pPr>
              <w:widowControl w:val="0"/>
              <w:spacing w:before="40" w:after="40"/>
              <w:jc w:val="center"/>
              <w:rPr>
                <w:rFonts w:ascii="Calibri" w:hAnsi="Calibri" w:cs="Tahoma"/>
                <w:b/>
                <w:color w:val="993266"/>
                <w:sz w:val="20"/>
              </w:rPr>
            </w:pPr>
            <w:r w:rsidRPr="004843F3">
              <w:rPr>
                <w:rFonts w:ascii="Calibri" w:hAnsi="Calibri" w:cs="Tahoma"/>
                <w:b/>
                <w:color w:val="993266"/>
                <w:sz w:val="20"/>
              </w:rPr>
              <w:t>DATE</w:t>
            </w:r>
          </w:p>
        </w:tc>
      </w:tr>
      <w:tr w:rsidR="0000512B" w:rsidRPr="004843F3" w:rsidTr="009016A8">
        <w:trPr>
          <w:trHeight w:val="567"/>
        </w:trPr>
        <w:tc>
          <w:tcPr>
            <w:tcW w:w="1702" w:type="dxa"/>
            <w:tcBorders>
              <w:top w:val="single" w:sz="4" w:space="0" w:color="auto"/>
              <w:left w:val="single" w:sz="4" w:space="0" w:color="auto"/>
              <w:bottom w:val="single" w:sz="4" w:space="0" w:color="auto"/>
            </w:tcBorders>
            <w:vAlign w:val="center"/>
          </w:tcPr>
          <w:p w:rsidR="0000512B" w:rsidRPr="004843F3" w:rsidRDefault="009016A8" w:rsidP="009016A8">
            <w:pPr>
              <w:pStyle w:val="Heading4"/>
              <w:keepNext w:val="0"/>
              <w:widowControl w:val="0"/>
              <w:spacing w:before="40" w:after="40"/>
              <w:ind w:right="-48"/>
              <w:rPr>
                <w:rFonts w:ascii="Calibri" w:hAnsi="Calibri" w:cs="Tahoma"/>
                <w:color w:val="993266"/>
                <w:sz w:val="20"/>
              </w:rPr>
            </w:pPr>
            <w:r w:rsidRPr="004843F3">
              <w:rPr>
                <w:rFonts w:ascii="Calibri" w:hAnsi="Calibri" w:cs="Tahoma"/>
                <w:color w:val="993266"/>
                <w:sz w:val="20"/>
              </w:rPr>
              <w:t>Written by:</w:t>
            </w:r>
          </w:p>
        </w:tc>
        <w:tc>
          <w:tcPr>
            <w:tcW w:w="1842" w:type="dxa"/>
            <w:vAlign w:val="center"/>
          </w:tcPr>
          <w:p w:rsidR="0000512B" w:rsidRPr="004843F3" w:rsidRDefault="0072703A" w:rsidP="009016A8">
            <w:pPr>
              <w:pStyle w:val="Footer"/>
              <w:widowControl w:val="0"/>
              <w:tabs>
                <w:tab w:val="clear" w:pos="4153"/>
                <w:tab w:val="clear" w:pos="8306"/>
              </w:tabs>
              <w:spacing w:before="40" w:after="40"/>
              <w:rPr>
                <w:rFonts w:ascii="Calibri" w:hAnsi="Calibri" w:cs="Tahoma"/>
                <w:color w:val="993266"/>
                <w:sz w:val="20"/>
              </w:rPr>
            </w:pPr>
            <w:r>
              <w:rPr>
                <w:rFonts w:ascii="Calibri" w:hAnsi="Calibri" w:cs="Tahoma"/>
                <w:color w:val="993266"/>
                <w:sz w:val="20"/>
              </w:rPr>
              <w:t>Duncan Appelbe</w:t>
            </w:r>
          </w:p>
        </w:tc>
        <w:tc>
          <w:tcPr>
            <w:tcW w:w="1843" w:type="dxa"/>
            <w:vAlign w:val="center"/>
          </w:tcPr>
          <w:p w:rsidR="0000512B" w:rsidRPr="004843F3" w:rsidRDefault="0072703A" w:rsidP="009016A8">
            <w:pPr>
              <w:widowControl w:val="0"/>
              <w:spacing w:before="40" w:after="40"/>
              <w:rPr>
                <w:rFonts w:ascii="Calibri" w:hAnsi="Calibri" w:cs="Tahoma"/>
                <w:color w:val="993266"/>
                <w:sz w:val="20"/>
              </w:rPr>
            </w:pPr>
            <w:r>
              <w:rPr>
                <w:rFonts w:ascii="Calibri" w:hAnsi="Calibri" w:cs="Tahoma"/>
                <w:color w:val="993266"/>
                <w:sz w:val="20"/>
              </w:rPr>
              <w:t>Senior Research Information Specialist</w:t>
            </w:r>
          </w:p>
        </w:tc>
        <w:tc>
          <w:tcPr>
            <w:tcW w:w="2977" w:type="dxa"/>
            <w:vAlign w:val="center"/>
          </w:tcPr>
          <w:p w:rsidR="0000512B" w:rsidRPr="004843F3" w:rsidRDefault="0000512B" w:rsidP="009016A8">
            <w:pPr>
              <w:widowControl w:val="0"/>
              <w:spacing w:before="40" w:after="40"/>
              <w:rPr>
                <w:rFonts w:ascii="Calibri" w:hAnsi="Calibri" w:cs="Tahoma"/>
                <w:color w:val="993266"/>
                <w:sz w:val="20"/>
              </w:rPr>
            </w:pPr>
          </w:p>
        </w:tc>
        <w:tc>
          <w:tcPr>
            <w:tcW w:w="1559" w:type="dxa"/>
            <w:vAlign w:val="center"/>
          </w:tcPr>
          <w:p w:rsidR="0000512B" w:rsidRPr="004843F3" w:rsidRDefault="0000512B" w:rsidP="009016A8">
            <w:pPr>
              <w:widowControl w:val="0"/>
              <w:spacing w:before="40" w:after="40"/>
              <w:rPr>
                <w:rFonts w:ascii="Calibri" w:hAnsi="Calibri" w:cs="Tahoma"/>
                <w:color w:val="993266"/>
                <w:sz w:val="20"/>
              </w:rPr>
            </w:pPr>
          </w:p>
        </w:tc>
      </w:tr>
      <w:tr w:rsidR="0000512B" w:rsidRPr="004843F3" w:rsidTr="009016A8">
        <w:trPr>
          <w:trHeight w:val="567"/>
        </w:trPr>
        <w:tc>
          <w:tcPr>
            <w:tcW w:w="1702" w:type="dxa"/>
            <w:tcBorders>
              <w:top w:val="single" w:sz="4" w:space="0" w:color="auto"/>
              <w:left w:val="single" w:sz="4" w:space="0" w:color="auto"/>
              <w:bottom w:val="single" w:sz="4" w:space="0" w:color="auto"/>
              <w:right w:val="single" w:sz="4" w:space="0" w:color="auto"/>
            </w:tcBorders>
            <w:vAlign w:val="center"/>
          </w:tcPr>
          <w:p w:rsidR="0000512B" w:rsidRPr="004843F3" w:rsidRDefault="00D925C9" w:rsidP="009016A8">
            <w:pPr>
              <w:widowControl w:val="0"/>
              <w:spacing w:before="40" w:after="40"/>
              <w:ind w:right="-48"/>
              <w:rPr>
                <w:rFonts w:ascii="Calibri" w:hAnsi="Calibri" w:cs="Tahoma"/>
                <w:b/>
                <w:color w:val="993266"/>
                <w:sz w:val="20"/>
              </w:rPr>
            </w:pPr>
            <w:r w:rsidRPr="004843F3">
              <w:rPr>
                <w:rFonts w:ascii="Calibri" w:hAnsi="Calibri" w:cs="Tahoma"/>
                <w:b/>
                <w:color w:val="993266"/>
                <w:sz w:val="20"/>
              </w:rPr>
              <w:t>Sign-off</w:t>
            </w:r>
            <w:r w:rsidR="00EA094B" w:rsidRPr="004843F3">
              <w:rPr>
                <w:rFonts w:ascii="Calibri" w:hAnsi="Calibri" w:cs="Tahoma"/>
                <w:b/>
                <w:color w:val="993266"/>
                <w:sz w:val="20"/>
              </w:rPr>
              <w:t xml:space="preserve"> by:</w:t>
            </w:r>
          </w:p>
        </w:tc>
        <w:tc>
          <w:tcPr>
            <w:tcW w:w="1842" w:type="dxa"/>
            <w:tcBorders>
              <w:left w:val="nil"/>
            </w:tcBorders>
            <w:vAlign w:val="center"/>
          </w:tcPr>
          <w:p w:rsidR="0000512B" w:rsidRPr="004843F3" w:rsidRDefault="0000512B" w:rsidP="004303EA">
            <w:pPr>
              <w:widowControl w:val="0"/>
              <w:spacing w:before="40" w:after="40"/>
              <w:jc w:val="center"/>
              <w:rPr>
                <w:rFonts w:ascii="Calibri" w:hAnsi="Calibri" w:cs="Tahoma"/>
                <w:color w:val="993266"/>
                <w:sz w:val="20"/>
              </w:rPr>
            </w:pPr>
          </w:p>
        </w:tc>
        <w:tc>
          <w:tcPr>
            <w:tcW w:w="1843" w:type="dxa"/>
            <w:tcBorders>
              <w:left w:val="nil"/>
              <w:right w:val="single" w:sz="4" w:space="0" w:color="auto"/>
            </w:tcBorders>
            <w:vAlign w:val="center"/>
          </w:tcPr>
          <w:p w:rsidR="0000512B" w:rsidRPr="004843F3" w:rsidRDefault="00734345" w:rsidP="00734345">
            <w:pPr>
              <w:widowControl w:val="0"/>
              <w:spacing w:before="40" w:after="40"/>
              <w:jc w:val="center"/>
              <w:rPr>
                <w:rFonts w:ascii="Calibri" w:hAnsi="Calibri"/>
                <w:i/>
                <w:color w:val="993266"/>
                <w:sz w:val="20"/>
              </w:rPr>
            </w:pPr>
            <w:r w:rsidRPr="004843F3">
              <w:rPr>
                <w:rFonts w:ascii="Calibri" w:hAnsi="Calibri"/>
                <w:i/>
                <w:color w:val="993266"/>
                <w:sz w:val="20"/>
              </w:rPr>
              <w:t>Senior Stakeh</w:t>
            </w:r>
            <w:r w:rsidR="00273C85" w:rsidRPr="004843F3">
              <w:rPr>
                <w:rFonts w:ascii="Calibri" w:hAnsi="Calibri"/>
                <w:i/>
                <w:color w:val="993266"/>
                <w:sz w:val="20"/>
              </w:rPr>
              <w:t>older</w:t>
            </w:r>
          </w:p>
        </w:tc>
        <w:tc>
          <w:tcPr>
            <w:tcW w:w="2977" w:type="dxa"/>
            <w:tcBorders>
              <w:left w:val="single" w:sz="4" w:space="0" w:color="auto"/>
            </w:tcBorders>
            <w:vAlign w:val="center"/>
          </w:tcPr>
          <w:p w:rsidR="0000512B" w:rsidRPr="004843F3" w:rsidRDefault="0000512B" w:rsidP="009016A8">
            <w:pPr>
              <w:widowControl w:val="0"/>
              <w:spacing w:before="40" w:after="40"/>
              <w:rPr>
                <w:rFonts w:ascii="Calibri" w:hAnsi="Calibri" w:cs="Tahoma"/>
                <w:color w:val="993266"/>
                <w:sz w:val="20"/>
              </w:rPr>
            </w:pPr>
          </w:p>
        </w:tc>
        <w:tc>
          <w:tcPr>
            <w:tcW w:w="1559" w:type="dxa"/>
            <w:vAlign w:val="center"/>
          </w:tcPr>
          <w:p w:rsidR="0000512B" w:rsidRPr="004843F3" w:rsidRDefault="0000512B" w:rsidP="009016A8">
            <w:pPr>
              <w:widowControl w:val="0"/>
              <w:spacing w:before="40" w:after="40"/>
              <w:rPr>
                <w:rFonts w:ascii="Calibri" w:hAnsi="Calibri" w:cs="Tahoma"/>
                <w:color w:val="993266"/>
                <w:sz w:val="20"/>
              </w:rPr>
            </w:pPr>
          </w:p>
        </w:tc>
      </w:tr>
      <w:tr w:rsidR="005636CA" w:rsidRPr="004843F3" w:rsidTr="009016A8">
        <w:trPr>
          <w:trHeight w:val="567"/>
        </w:trPr>
        <w:tc>
          <w:tcPr>
            <w:tcW w:w="1702" w:type="dxa"/>
            <w:tcBorders>
              <w:top w:val="single" w:sz="4" w:space="0" w:color="auto"/>
              <w:left w:val="single" w:sz="4" w:space="0" w:color="auto"/>
              <w:bottom w:val="single" w:sz="4" w:space="0" w:color="auto"/>
              <w:right w:val="single" w:sz="4" w:space="0" w:color="auto"/>
            </w:tcBorders>
            <w:vAlign w:val="center"/>
          </w:tcPr>
          <w:p w:rsidR="005636CA" w:rsidRPr="004843F3" w:rsidRDefault="005636CA" w:rsidP="009016A8">
            <w:pPr>
              <w:widowControl w:val="0"/>
              <w:spacing w:before="40" w:after="40"/>
              <w:ind w:right="-48"/>
              <w:rPr>
                <w:rFonts w:ascii="Calibri" w:hAnsi="Calibri" w:cs="Tahoma"/>
                <w:b/>
                <w:color w:val="993266"/>
                <w:sz w:val="20"/>
              </w:rPr>
            </w:pPr>
            <w:r w:rsidRPr="004843F3">
              <w:rPr>
                <w:rFonts w:ascii="Calibri" w:hAnsi="Calibri" w:cs="Tahoma"/>
                <w:b/>
                <w:color w:val="993266"/>
                <w:sz w:val="20"/>
              </w:rPr>
              <w:t>Technical Sign-off:</w:t>
            </w:r>
          </w:p>
        </w:tc>
        <w:tc>
          <w:tcPr>
            <w:tcW w:w="1842" w:type="dxa"/>
            <w:tcBorders>
              <w:left w:val="nil"/>
            </w:tcBorders>
            <w:vAlign w:val="center"/>
          </w:tcPr>
          <w:p w:rsidR="005636CA" w:rsidRPr="004843F3" w:rsidRDefault="005636CA" w:rsidP="004303EA">
            <w:pPr>
              <w:widowControl w:val="0"/>
              <w:spacing w:before="40" w:after="40"/>
              <w:jc w:val="center"/>
              <w:rPr>
                <w:rFonts w:ascii="Calibri" w:hAnsi="Calibri" w:cs="Tahoma"/>
                <w:color w:val="993266"/>
                <w:sz w:val="20"/>
              </w:rPr>
            </w:pPr>
          </w:p>
        </w:tc>
        <w:tc>
          <w:tcPr>
            <w:tcW w:w="1843" w:type="dxa"/>
            <w:tcBorders>
              <w:left w:val="nil"/>
              <w:right w:val="single" w:sz="4" w:space="0" w:color="auto"/>
            </w:tcBorders>
            <w:vAlign w:val="center"/>
          </w:tcPr>
          <w:p w:rsidR="005636CA" w:rsidRPr="004843F3" w:rsidRDefault="005636CA" w:rsidP="0085510C">
            <w:pPr>
              <w:widowControl w:val="0"/>
              <w:spacing w:before="40" w:after="40"/>
              <w:jc w:val="center"/>
              <w:rPr>
                <w:rFonts w:ascii="Calibri" w:hAnsi="Calibri"/>
                <w:i/>
                <w:color w:val="993266"/>
                <w:sz w:val="20"/>
              </w:rPr>
            </w:pPr>
            <w:r w:rsidRPr="004843F3">
              <w:rPr>
                <w:rFonts w:ascii="Calibri" w:hAnsi="Calibri"/>
                <w:i/>
                <w:color w:val="993266"/>
                <w:sz w:val="20"/>
              </w:rPr>
              <w:t>Programmer</w:t>
            </w:r>
          </w:p>
        </w:tc>
        <w:tc>
          <w:tcPr>
            <w:tcW w:w="2977" w:type="dxa"/>
            <w:tcBorders>
              <w:left w:val="single" w:sz="4" w:space="0" w:color="auto"/>
            </w:tcBorders>
            <w:vAlign w:val="center"/>
          </w:tcPr>
          <w:p w:rsidR="005636CA" w:rsidRPr="004843F3" w:rsidRDefault="005636CA" w:rsidP="009016A8">
            <w:pPr>
              <w:widowControl w:val="0"/>
              <w:spacing w:before="40" w:after="40"/>
              <w:rPr>
                <w:rFonts w:ascii="Calibri" w:hAnsi="Calibri" w:cs="Tahoma"/>
                <w:color w:val="993266"/>
                <w:sz w:val="20"/>
              </w:rPr>
            </w:pPr>
          </w:p>
        </w:tc>
        <w:tc>
          <w:tcPr>
            <w:tcW w:w="1559" w:type="dxa"/>
            <w:vAlign w:val="center"/>
          </w:tcPr>
          <w:p w:rsidR="005636CA" w:rsidRPr="004843F3" w:rsidRDefault="005636CA" w:rsidP="009016A8">
            <w:pPr>
              <w:widowControl w:val="0"/>
              <w:spacing w:before="40" w:after="40"/>
              <w:rPr>
                <w:rFonts w:ascii="Calibri" w:hAnsi="Calibri" w:cs="Tahoma"/>
                <w:color w:val="993266"/>
                <w:sz w:val="20"/>
              </w:rPr>
            </w:pPr>
          </w:p>
        </w:tc>
      </w:tr>
    </w:tbl>
    <w:p w:rsidR="00A30C38" w:rsidRPr="004843F3" w:rsidRDefault="00A30C38" w:rsidP="00A30C38">
      <w:pPr>
        <w:pStyle w:val="Heading1"/>
        <w:spacing w:after="60"/>
        <w:rPr>
          <w:rFonts w:ascii="Calibri" w:hAnsi="Calibri" w:cs="Tahoma"/>
          <w:color w:val="993266"/>
          <w:szCs w:val="22"/>
        </w:rPr>
      </w:pPr>
      <w:bookmarkStart w:id="0" w:name="_Toc384296348"/>
      <w:r w:rsidRPr="004843F3">
        <w:rPr>
          <w:rFonts w:ascii="Calibri" w:hAnsi="Calibri" w:cs="Tahoma"/>
          <w:color w:val="993266"/>
          <w:sz w:val="22"/>
          <w:szCs w:val="22"/>
        </w:rPr>
        <w:t>Change History</w:t>
      </w:r>
      <w:bookmarkEnd w:id="0"/>
    </w:p>
    <w:p w:rsidR="00A30C38" w:rsidRPr="004843F3" w:rsidRDefault="00A30C38" w:rsidP="00A30C38">
      <w:pPr>
        <w:rPr>
          <w:rFonts w:ascii="Calibri" w:hAnsi="Calibri" w:cs="Tahoma"/>
          <w:color w:val="993266"/>
          <w:szCs w:val="22"/>
        </w:rPr>
      </w:pPr>
    </w:p>
    <w:tbl>
      <w:tblPr>
        <w:tblW w:w="97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1701"/>
        <w:gridCol w:w="2977"/>
        <w:gridCol w:w="2551"/>
      </w:tblGrid>
      <w:tr w:rsidR="00A30C38" w:rsidRPr="004843F3" w:rsidTr="00462C25">
        <w:trPr>
          <w:cantSplit/>
          <w:trHeight w:val="370"/>
          <w:tblHeader/>
        </w:trPr>
        <w:tc>
          <w:tcPr>
            <w:tcW w:w="2552" w:type="dxa"/>
            <w:tcBorders>
              <w:top w:val="single" w:sz="6" w:space="0" w:color="000000"/>
              <w:left w:val="single" w:sz="6" w:space="0" w:color="000000"/>
              <w:right w:val="single" w:sz="6" w:space="0" w:color="000000"/>
            </w:tcBorders>
            <w:vAlign w:val="center"/>
          </w:tcPr>
          <w:p w:rsidR="00A30C38" w:rsidRPr="004843F3" w:rsidRDefault="00A30C38" w:rsidP="00462C25">
            <w:pPr>
              <w:ind w:left="34" w:hanging="34"/>
              <w:jc w:val="center"/>
              <w:rPr>
                <w:rFonts w:ascii="Calibri" w:hAnsi="Calibri"/>
                <w:b/>
                <w:color w:val="993266"/>
                <w:szCs w:val="22"/>
              </w:rPr>
            </w:pPr>
            <w:r w:rsidRPr="004843F3">
              <w:rPr>
                <w:rFonts w:ascii="Calibri" w:hAnsi="Calibri"/>
                <w:b/>
                <w:color w:val="993266"/>
                <w:szCs w:val="22"/>
              </w:rPr>
              <w:t>Version</w:t>
            </w:r>
          </w:p>
        </w:tc>
        <w:tc>
          <w:tcPr>
            <w:tcW w:w="1701" w:type="dxa"/>
            <w:tcBorders>
              <w:top w:val="single" w:sz="6" w:space="0" w:color="000000"/>
              <w:left w:val="single" w:sz="6" w:space="0" w:color="000000"/>
              <w:right w:val="single" w:sz="6" w:space="0" w:color="000000"/>
            </w:tcBorders>
            <w:vAlign w:val="center"/>
          </w:tcPr>
          <w:p w:rsidR="00A30C38" w:rsidRPr="004843F3" w:rsidRDefault="00A30C38" w:rsidP="00462C25">
            <w:pPr>
              <w:ind w:left="34"/>
              <w:jc w:val="center"/>
              <w:rPr>
                <w:rFonts w:ascii="Calibri" w:hAnsi="Calibri"/>
                <w:b/>
                <w:color w:val="993266"/>
                <w:szCs w:val="22"/>
              </w:rPr>
            </w:pPr>
            <w:r w:rsidRPr="004843F3">
              <w:rPr>
                <w:rFonts w:ascii="Calibri" w:hAnsi="Calibri"/>
                <w:b/>
                <w:color w:val="993266"/>
                <w:szCs w:val="22"/>
              </w:rPr>
              <w:t>Date</w:t>
            </w:r>
          </w:p>
        </w:tc>
        <w:tc>
          <w:tcPr>
            <w:tcW w:w="2977" w:type="dxa"/>
            <w:tcBorders>
              <w:top w:val="single" w:sz="6" w:space="0" w:color="000000"/>
              <w:right w:val="single" w:sz="6" w:space="0" w:color="000000"/>
            </w:tcBorders>
            <w:vAlign w:val="center"/>
          </w:tcPr>
          <w:p w:rsidR="00A30C38" w:rsidRPr="004843F3" w:rsidRDefault="00A30C38" w:rsidP="00462C25">
            <w:pPr>
              <w:ind w:left="34"/>
              <w:jc w:val="center"/>
              <w:rPr>
                <w:rFonts w:ascii="Calibri" w:hAnsi="Calibri"/>
                <w:b/>
                <w:color w:val="993266"/>
                <w:szCs w:val="22"/>
              </w:rPr>
            </w:pPr>
            <w:r w:rsidRPr="004843F3">
              <w:rPr>
                <w:rFonts w:ascii="Calibri" w:hAnsi="Calibri"/>
                <w:b/>
                <w:color w:val="993266"/>
                <w:szCs w:val="22"/>
              </w:rPr>
              <w:t>Significant Changes</w:t>
            </w:r>
          </w:p>
        </w:tc>
        <w:tc>
          <w:tcPr>
            <w:tcW w:w="2551" w:type="dxa"/>
            <w:tcBorders>
              <w:top w:val="single" w:sz="6" w:space="0" w:color="000000"/>
              <w:right w:val="single" w:sz="6" w:space="0" w:color="000000"/>
            </w:tcBorders>
            <w:vAlign w:val="center"/>
          </w:tcPr>
          <w:p w:rsidR="00A30C38" w:rsidRPr="004843F3" w:rsidRDefault="00A30C38" w:rsidP="00462C25">
            <w:pPr>
              <w:ind w:left="34"/>
              <w:jc w:val="center"/>
              <w:rPr>
                <w:rFonts w:ascii="Calibri" w:hAnsi="Calibri"/>
                <w:b/>
                <w:color w:val="993266"/>
                <w:szCs w:val="22"/>
              </w:rPr>
            </w:pPr>
            <w:r w:rsidRPr="004843F3">
              <w:rPr>
                <w:rFonts w:ascii="Calibri" w:hAnsi="Calibri"/>
                <w:b/>
                <w:color w:val="993266"/>
                <w:szCs w:val="22"/>
              </w:rPr>
              <w:t>Previous Version</w:t>
            </w:r>
          </w:p>
        </w:tc>
      </w:tr>
      <w:tr w:rsidR="00A30C38" w:rsidRPr="004843F3" w:rsidTr="00462C25">
        <w:trPr>
          <w:cantSplit/>
          <w:trHeight w:val="374"/>
        </w:trPr>
        <w:tc>
          <w:tcPr>
            <w:tcW w:w="2552" w:type="dxa"/>
            <w:vAlign w:val="center"/>
          </w:tcPr>
          <w:p w:rsidR="00A30C38" w:rsidRPr="004843F3" w:rsidRDefault="00A30C38" w:rsidP="00462C25">
            <w:pPr>
              <w:ind w:left="34" w:hanging="34"/>
              <w:jc w:val="center"/>
              <w:rPr>
                <w:rFonts w:ascii="Calibri" w:hAnsi="Calibri"/>
                <w:color w:val="993266"/>
                <w:szCs w:val="22"/>
              </w:rPr>
            </w:pPr>
          </w:p>
        </w:tc>
        <w:tc>
          <w:tcPr>
            <w:tcW w:w="1701" w:type="dxa"/>
            <w:vAlign w:val="center"/>
          </w:tcPr>
          <w:p w:rsidR="00A30C38" w:rsidRPr="004843F3" w:rsidRDefault="00A30C38" w:rsidP="00462C25">
            <w:pPr>
              <w:ind w:left="34"/>
              <w:jc w:val="center"/>
              <w:rPr>
                <w:rFonts w:ascii="Calibri" w:hAnsi="Calibri"/>
                <w:color w:val="993266"/>
                <w:szCs w:val="22"/>
              </w:rPr>
            </w:pPr>
          </w:p>
        </w:tc>
        <w:tc>
          <w:tcPr>
            <w:tcW w:w="2977" w:type="dxa"/>
            <w:vAlign w:val="center"/>
          </w:tcPr>
          <w:p w:rsidR="00A30C38" w:rsidRPr="004843F3" w:rsidRDefault="00A30C38" w:rsidP="00462C25">
            <w:pPr>
              <w:ind w:left="34"/>
              <w:jc w:val="center"/>
              <w:rPr>
                <w:rFonts w:ascii="Calibri" w:hAnsi="Calibri"/>
                <w:color w:val="993266"/>
                <w:szCs w:val="22"/>
              </w:rPr>
            </w:pPr>
          </w:p>
        </w:tc>
        <w:tc>
          <w:tcPr>
            <w:tcW w:w="2551" w:type="dxa"/>
            <w:vAlign w:val="center"/>
          </w:tcPr>
          <w:p w:rsidR="00A30C38" w:rsidRPr="004843F3" w:rsidRDefault="00A30C38" w:rsidP="00462C25">
            <w:pPr>
              <w:ind w:left="34"/>
              <w:jc w:val="center"/>
              <w:rPr>
                <w:rFonts w:ascii="Calibri" w:hAnsi="Calibri"/>
                <w:color w:val="993266"/>
                <w:szCs w:val="22"/>
              </w:rPr>
            </w:pPr>
          </w:p>
        </w:tc>
      </w:tr>
      <w:tr w:rsidR="00A30C38" w:rsidRPr="004843F3" w:rsidTr="00462C25">
        <w:trPr>
          <w:cantSplit/>
          <w:trHeight w:val="374"/>
        </w:trPr>
        <w:tc>
          <w:tcPr>
            <w:tcW w:w="2552" w:type="dxa"/>
            <w:vAlign w:val="center"/>
          </w:tcPr>
          <w:p w:rsidR="00A30C38" w:rsidRPr="004843F3" w:rsidRDefault="00A30C38" w:rsidP="00462C25">
            <w:pPr>
              <w:ind w:left="34" w:hanging="34"/>
              <w:jc w:val="center"/>
              <w:rPr>
                <w:rFonts w:ascii="Calibri" w:hAnsi="Calibri"/>
                <w:color w:val="993266"/>
                <w:szCs w:val="22"/>
              </w:rPr>
            </w:pPr>
          </w:p>
        </w:tc>
        <w:tc>
          <w:tcPr>
            <w:tcW w:w="1701" w:type="dxa"/>
            <w:vAlign w:val="center"/>
          </w:tcPr>
          <w:p w:rsidR="00A30C38" w:rsidRPr="004843F3" w:rsidRDefault="00A30C38" w:rsidP="00462C25">
            <w:pPr>
              <w:ind w:left="34"/>
              <w:jc w:val="center"/>
              <w:rPr>
                <w:rFonts w:ascii="Calibri" w:hAnsi="Calibri"/>
                <w:color w:val="993266"/>
                <w:szCs w:val="22"/>
              </w:rPr>
            </w:pPr>
          </w:p>
        </w:tc>
        <w:tc>
          <w:tcPr>
            <w:tcW w:w="2977" w:type="dxa"/>
            <w:vAlign w:val="center"/>
          </w:tcPr>
          <w:p w:rsidR="00A30C38" w:rsidRPr="004843F3" w:rsidRDefault="00A30C38" w:rsidP="00462C25">
            <w:pPr>
              <w:ind w:left="34"/>
              <w:jc w:val="center"/>
              <w:rPr>
                <w:rFonts w:ascii="Calibri" w:hAnsi="Calibri"/>
                <w:color w:val="993266"/>
                <w:szCs w:val="22"/>
              </w:rPr>
            </w:pPr>
          </w:p>
        </w:tc>
        <w:tc>
          <w:tcPr>
            <w:tcW w:w="2551" w:type="dxa"/>
            <w:vAlign w:val="center"/>
          </w:tcPr>
          <w:p w:rsidR="00A30C38" w:rsidRPr="004843F3" w:rsidRDefault="00A30C38" w:rsidP="00462C25">
            <w:pPr>
              <w:ind w:left="34"/>
              <w:jc w:val="center"/>
              <w:rPr>
                <w:rFonts w:ascii="Calibri" w:hAnsi="Calibri"/>
                <w:color w:val="993266"/>
                <w:szCs w:val="22"/>
              </w:rPr>
            </w:pPr>
          </w:p>
        </w:tc>
      </w:tr>
      <w:tr w:rsidR="00A30C38" w:rsidRPr="004843F3" w:rsidTr="00462C25">
        <w:trPr>
          <w:cantSplit/>
          <w:trHeight w:val="374"/>
        </w:trPr>
        <w:tc>
          <w:tcPr>
            <w:tcW w:w="2552" w:type="dxa"/>
            <w:vAlign w:val="center"/>
          </w:tcPr>
          <w:p w:rsidR="00A30C38" w:rsidRPr="004843F3" w:rsidRDefault="00A30C38" w:rsidP="00462C25">
            <w:pPr>
              <w:ind w:left="34" w:hanging="34"/>
              <w:jc w:val="center"/>
              <w:rPr>
                <w:rFonts w:ascii="Calibri" w:hAnsi="Calibri"/>
                <w:color w:val="993266"/>
                <w:szCs w:val="22"/>
              </w:rPr>
            </w:pPr>
          </w:p>
        </w:tc>
        <w:tc>
          <w:tcPr>
            <w:tcW w:w="1701" w:type="dxa"/>
            <w:vAlign w:val="center"/>
          </w:tcPr>
          <w:p w:rsidR="00A30C38" w:rsidRPr="004843F3" w:rsidRDefault="00A30C38" w:rsidP="00462C25">
            <w:pPr>
              <w:ind w:left="34"/>
              <w:jc w:val="center"/>
              <w:rPr>
                <w:rFonts w:ascii="Calibri" w:hAnsi="Calibri"/>
                <w:color w:val="993266"/>
                <w:szCs w:val="22"/>
              </w:rPr>
            </w:pPr>
          </w:p>
        </w:tc>
        <w:tc>
          <w:tcPr>
            <w:tcW w:w="2977" w:type="dxa"/>
            <w:vAlign w:val="center"/>
          </w:tcPr>
          <w:p w:rsidR="00A30C38" w:rsidRPr="004843F3" w:rsidRDefault="00A30C38" w:rsidP="00462C25">
            <w:pPr>
              <w:ind w:left="34"/>
              <w:jc w:val="center"/>
              <w:rPr>
                <w:rFonts w:ascii="Calibri" w:hAnsi="Calibri"/>
                <w:color w:val="993266"/>
                <w:szCs w:val="22"/>
              </w:rPr>
            </w:pPr>
          </w:p>
        </w:tc>
        <w:tc>
          <w:tcPr>
            <w:tcW w:w="2551" w:type="dxa"/>
            <w:vAlign w:val="center"/>
          </w:tcPr>
          <w:p w:rsidR="00A30C38" w:rsidRPr="004843F3" w:rsidRDefault="00A30C38" w:rsidP="00462C25">
            <w:pPr>
              <w:ind w:left="34"/>
              <w:jc w:val="center"/>
              <w:rPr>
                <w:rFonts w:ascii="Calibri" w:hAnsi="Calibri"/>
                <w:color w:val="993266"/>
                <w:szCs w:val="22"/>
              </w:rPr>
            </w:pPr>
          </w:p>
        </w:tc>
      </w:tr>
    </w:tbl>
    <w:p w:rsidR="00273989" w:rsidRPr="00273989" w:rsidRDefault="0085510C" w:rsidP="00273989">
      <w:pPr>
        <w:pStyle w:val="Heading1"/>
        <w:keepNext w:val="0"/>
        <w:widowControl w:val="0"/>
        <w:spacing w:after="60"/>
        <w:rPr>
          <w:rFonts w:ascii="Calibri" w:hAnsi="Calibri"/>
          <w:sz w:val="22"/>
          <w:szCs w:val="22"/>
        </w:rPr>
      </w:pPr>
      <w:r>
        <w:rPr>
          <w:rFonts w:ascii="Calibri" w:hAnsi="Calibri" w:cs="Tahoma"/>
          <w:sz w:val="22"/>
          <w:szCs w:val="22"/>
        </w:rPr>
        <w:br w:type="page"/>
      </w:r>
    </w:p>
    <w:p w:rsidR="00273989" w:rsidRDefault="00273989" w:rsidP="00273989">
      <w:pPr>
        <w:pStyle w:val="Heading1"/>
        <w:numPr>
          <w:ilvl w:val="0"/>
          <w:numId w:val="1"/>
        </w:numPr>
      </w:pPr>
      <w:r>
        <w:lastRenderedPageBreak/>
        <w:t>Executive Summary</w:t>
      </w:r>
    </w:p>
    <w:p w:rsidR="00625277" w:rsidRDefault="00625277" w:rsidP="00273989">
      <w:pPr>
        <w:pStyle w:val="NormalIndent"/>
        <w:ind w:left="0"/>
      </w:pPr>
      <w:r>
        <w:t>TRIAGE is a web-based application that can be used as a central repository for images collected as part of a clinical research study.</w:t>
      </w:r>
    </w:p>
    <w:p w:rsidR="00273989" w:rsidRDefault="00625277" w:rsidP="00273989">
      <w:pPr>
        <w:pStyle w:val="NormalIndent"/>
        <w:ind w:left="0"/>
      </w:pPr>
      <w:r>
        <w:t xml:space="preserve"> In </w:t>
      </w:r>
      <w:proofErr w:type="gramStart"/>
      <w:r>
        <w:t>it’s</w:t>
      </w:r>
      <w:proofErr w:type="gramEnd"/>
      <w:r>
        <w:t xml:space="preserve"> most basic form the application stores all of the available images providing</w:t>
      </w:r>
      <w:r w:rsidR="00316A2D">
        <w:t xml:space="preserve"> reports showing:</w:t>
      </w:r>
    </w:p>
    <w:p w:rsidR="00316A2D" w:rsidRDefault="00316A2D" w:rsidP="00316A2D">
      <w:pPr>
        <w:pStyle w:val="NormalIndent"/>
        <w:numPr>
          <w:ilvl w:val="0"/>
          <w:numId w:val="10"/>
        </w:numPr>
      </w:pPr>
      <w:r>
        <w:t>Outstanding images (i.e. images that should have been uploaded at a specific time point, but have not)</w:t>
      </w:r>
    </w:p>
    <w:p w:rsidR="00316A2D" w:rsidRDefault="00316A2D" w:rsidP="00316A2D">
      <w:pPr>
        <w:pStyle w:val="NormalIndent"/>
        <w:numPr>
          <w:ilvl w:val="0"/>
          <w:numId w:val="10"/>
        </w:numPr>
      </w:pPr>
      <w:r>
        <w:t>What images have been uploaded and by who</w:t>
      </w:r>
    </w:p>
    <w:p w:rsidR="00316A2D" w:rsidRDefault="00316A2D" w:rsidP="00316A2D">
      <w:pPr>
        <w:pStyle w:val="NormalIndent"/>
        <w:numPr>
          <w:ilvl w:val="0"/>
          <w:numId w:val="10"/>
        </w:numPr>
      </w:pPr>
      <w:r>
        <w:t>What images have been downloaded and by who.</w:t>
      </w:r>
    </w:p>
    <w:p w:rsidR="00316A2D" w:rsidRDefault="00316A2D" w:rsidP="00316A2D">
      <w:pPr>
        <w:pStyle w:val="NormalIndent"/>
        <w:ind w:left="0"/>
      </w:pPr>
      <w:r>
        <w:t>The timepoints and expected ranges are configurable, whilst the system will interact with Clinical Data Management systems, such as REDCap to obtain information on the participants that have been randomised or withdrawn.</w:t>
      </w:r>
    </w:p>
    <w:p w:rsidR="00316A2D" w:rsidRDefault="00316A2D" w:rsidP="00316A2D">
      <w:pPr>
        <w:pStyle w:val="NormalIndent"/>
        <w:ind w:left="0"/>
      </w:pPr>
      <w:r>
        <w:t>In a more complex form, the application will allow for the viewing of JPEG, PNG, GIF, DIACOM files and recording meta data about these images (configurable).</w:t>
      </w:r>
    </w:p>
    <w:p w:rsidR="00316A2D" w:rsidRDefault="00316A2D" w:rsidP="00316A2D">
      <w:pPr>
        <w:pStyle w:val="NormalIndent"/>
        <w:ind w:left="0"/>
      </w:pPr>
      <w:r>
        <w:t>Access to the system will be controlled via roles and unique usernames and passwords.</w:t>
      </w:r>
    </w:p>
    <w:p w:rsidR="00273989" w:rsidRDefault="00273989" w:rsidP="00433D97">
      <w:pPr>
        <w:pStyle w:val="Heading1"/>
        <w:numPr>
          <w:ilvl w:val="0"/>
          <w:numId w:val="1"/>
        </w:numPr>
      </w:pPr>
      <w:r>
        <w:t>Requirements</w:t>
      </w:r>
    </w:p>
    <w:p w:rsidR="00273989" w:rsidRPr="00273989" w:rsidRDefault="00273989" w:rsidP="00273989">
      <w:pPr>
        <w:pStyle w:val="Heading2"/>
        <w:numPr>
          <w:ilvl w:val="1"/>
          <w:numId w:val="1"/>
        </w:numPr>
        <w:ind w:left="426"/>
      </w:pPr>
      <w:r>
        <w:t>User Requirements</w:t>
      </w:r>
    </w:p>
    <w:p w:rsidR="00273989" w:rsidRPr="00273989" w:rsidRDefault="00273989" w:rsidP="00273989"/>
    <w:tbl>
      <w:tblPr>
        <w:tblW w:w="1049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4178"/>
        <w:gridCol w:w="1951"/>
        <w:gridCol w:w="2376"/>
      </w:tblGrid>
      <w:tr w:rsidR="0022654E" w:rsidRPr="00C83430" w:rsidTr="0022654E">
        <w:trPr>
          <w:cantSplit/>
          <w:tblHeader/>
        </w:trPr>
        <w:tc>
          <w:tcPr>
            <w:tcW w:w="1985" w:type="dxa"/>
            <w:shd w:val="clear" w:color="auto" w:fill="660033"/>
          </w:tcPr>
          <w:p w:rsidR="0022654E" w:rsidRPr="00282A96" w:rsidRDefault="0022654E" w:rsidP="00273989">
            <w:pPr>
              <w:rPr>
                <w:b/>
              </w:rPr>
            </w:pPr>
            <w:bookmarkStart w:id="1" w:name="_Toc106181251"/>
            <w:bookmarkStart w:id="2" w:name="_Toc176694324"/>
            <w:bookmarkStart w:id="3" w:name="_Toc379477465"/>
            <w:r w:rsidRPr="00282A96">
              <w:rPr>
                <w:b/>
              </w:rPr>
              <w:t>User Requirement Specification ID</w:t>
            </w:r>
          </w:p>
        </w:tc>
        <w:tc>
          <w:tcPr>
            <w:tcW w:w="4178" w:type="dxa"/>
            <w:shd w:val="clear" w:color="auto" w:fill="660033"/>
          </w:tcPr>
          <w:p w:rsidR="0022654E" w:rsidRPr="00282A96" w:rsidRDefault="0022654E" w:rsidP="00273989">
            <w:pPr>
              <w:rPr>
                <w:b/>
              </w:rPr>
            </w:pPr>
            <w:r w:rsidRPr="00282A96">
              <w:rPr>
                <w:b/>
              </w:rPr>
              <w:t>User Requirement Specification Description</w:t>
            </w:r>
          </w:p>
        </w:tc>
        <w:tc>
          <w:tcPr>
            <w:tcW w:w="1951" w:type="dxa"/>
            <w:shd w:val="clear" w:color="auto" w:fill="660033"/>
          </w:tcPr>
          <w:p w:rsidR="0022654E" w:rsidRPr="00282A96" w:rsidRDefault="0022654E" w:rsidP="00273989">
            <w:pPr>
              <w:rPr>
                <w:b/>
              </w:rPr>
            </w:pPr>
            <w:r w:rsidRPr="00282A96">
              <w:rPr>
                <w:b/>
              </w:rPr>
              <w:t>User Requirement Specification Risk Severity</w:t>
            </w:r>
          </w:p>
        </w:tc>
        <w:tc>
          <w:tcPr>
            <w:tcW w:w="2376" w:type="dxa"/>
            <w:shd w:val="clear" w:color="auto" w:fill="660033"/>
          </w:tcPr>
          <w:p w:rsidR="0022654E" w:rsidRPr="00282A96" w:rsidRDefault="0022654E" w:rsidP="00273989">
            <w:pPr>
              <w:rPr>
                <w:b/>
              </w:rPr>
            </w:pPr>
            <w:r w:rsidRPr="00282A96">
              <w:rPr>
                <w:b/>
              </w:rPr>
              <w:t>Comment</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Pr="00282A96" w:rsidRDefault="0022654E" w:rsidP="00273989">
            <w:r w:rsidRPr="00282A96">
              <w:t xml:space="preserve">It should be possible to </w:t>
            </w:r>
            <w:r>
              <w:t>view images relating to the operation for each participant within the study</w:t>
            </w:r>
          </w:p>
        </w:tc>
        <w:sdt>
          <w:sdtPr>
            <w:id w:val="938335813"/>
            <w:placeholder>
              <w:docPart w:val="13ECD9E3A0F547D6A71BB2E9097807AF"/>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Medium</w:t>
                </w:r>
              </w:p>
            </w:tc>
          </w:sdtContent>
        </w:sdt>
        <w:tc>
          <w:tcPr>
            <w:tcW w:w="2376" w:type="dxa"/>
            <w:shd w:val="clear" w:color="auto" w:fill="auto"/>
          </w:tcPr>
          <w:p w:rsidR="0022654E" w:rsidRPr="00282A96" w:rsidRDefault="0022654E" w:rsidP="00273989">
            <w:r>
              <w:t>This is one of the primary purposes of the application</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Pr="00282A96" w:rsidRDefault="0022654E" w:rsidP="00273989">
            <w:r>
              <w:t>It should be possible to answer questions about each participant’s images.</w:t>
            </w:r>
          </w:p>
        </w:tc>
        <w:sdt>
          <w:sdtPr>
            <w:id w:val="1766188926"/>
            <w:placeholder>
              <w:docPart w:val="FC09C30D1AFB461A8EE8E8BCB77224C0"/>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Medium</w:t>
                </w:r>
              </w:p>
            </w:tc>
          </w:sdtContent>
        </w:sdt>
        <w:tc>
          <w:tcPr>
            <w:tcW w:w="2376" w:type="dxa"/>
            <w:shd w:val="clear" w:color="auto" w:fill="auto"/>
          </w:tcPr>
          <w:p w:rsidR="0022654E" w:rsidRPr="00282A96" w:rsidRDefault="0022654E" w:rsidP="00273989">
            <w:r>
              <w:t>Used for adjudication</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It should be possible for a “Manager” to specify the questions to be asked about each image type</w:t>
            </w:r>
          </w:p>
        </w:tc>
        <w:sdt>
          <w:sdtPr>
            <w:id w:val="815839774"/>
            <w:placeholder>
              <w:docPart w:val="29E5ACE4A09C47D2A7A43694BB09582C"/>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Medium</w:t>
                </w:r>
              </w:p>
            </w:tc>
          </w:sdtContent>
        </w:sdt>
        <w:tc>
          <w:tcPr>
            <w:tcW w:w="2376" w:type="dxa"/>
            <w:shd w:val="clear" w:color="auto" w:fill="auto"/>
          </w:tcPr>
          <w:p w:rsidR="0022654E" w:rsidRPr="00282A96" w:rsidRDefault="0022654E" w:rsidP="00273989">
            <w:r>
              <w:t>Used for adjudication</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It should be possible to upload images associated with each participant to the system</w:t>
            </w:r>
          </w:p>
        </w:tc>
        <w:sdt>
          <w:sdtPr>
            <w:id w:val="-232699961"/>
            <w:placeholder>
              <w:docPart w:val="63997C87115F44478245AABA903A934C"/>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Medium</w:t>
                </w:r>
              </w:p>
            </w:tc>
          </w:sdtContent>
        </w:sdt>
        <w:tc>
          <w:tcPr>
            <w:tcW w:w="2376" w:type="dxa"/>
            <w:shd w:val="clear" w:color="auto" w:fill="auto"/>
          </w:tcPr>
          <w:p w:rsidR="0022654E" w:rsidRPr="00282A96" w:rsidRDefault="0022654E" w:rsidP="00273989">
            <w:r>
              <w:t>This is one of the primary purposes of the application</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It should be possible to specify the meta data that is to be associated with each of the uploaded images</w:t>
            </w:r>
          </w:p>
        </w:tc>
        <w:sdt>
          <w:sdtPr>
            <w:id w:val="1004020516"/>
            <w:placeholder>
              <w:docPart w:val="AD42F32ED68B4FFE8F0EFE9525A99B17"/>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Medium</w:t>
                </w:r>
              </w:p>
            </w:tc>
          </w:sdtContent>
        </w:sdt>
        <w:tc>
          <w:tcPr>
            <w:tcW w:w="2376" w:type="dxa"/>
            <w:shd w:val="clear" w:color="auto" w:fill="auto"/>
          </w:tcPr>
          <w:p w:rsidR="0022654E" w:rsidRPr="00282A96" w:rsidRDefault="0022654E" w:rsidP="00273989">
            <w:r>
              <w:t>This is one of the primary purposes of the application</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User to confirm that all identifiable data has been removed from the image prior to uploading</w:t>
            </w:r>
          </w:p>
        </w:tc>
        <w:sdt>
          <w:sdtPr>
            <w:id w:val="93989680"/>
            <w:placeholder>
              <w:docPart w:val="1B1FEC6B453E4EBD927438C92B46359A"/>
            </w:placeholder>
            <w:dropDownList>
              <w:listItem w:displayText="High" w:value="High"/>
              <w:listItem w:displayText="Medium" w:value="Medium"/>
              <w:listItem w:displayText="Low" w:value="Low"/>
            </w:dropDownList>
          </w:sdtPr>
          <w:sdtContent>
            <w:tc>
              <w:tcPr>
                <w:tcW w:w="1951" w:type="dxa"/>
                <w:shd w:val="clear" w:color="auto" w:fill="auto"/>
              </w:tcPr>
              <w:p w:rsidR="0022654E" w:rsidRDefault="0022654E" w:rsidP="00273989">
                <w:r>
                  <w:t>High</w:t>
                </w:r>
              </w:p>
            </w:tc>
          </w:sdtContent>
        </w:sdt>
        <w:tc>
          <w:tcPr>
            <w:tcW w:w="2376" w:type="dxa"/>
            <w:shd w:val="clear" w:color="auto" w:fill="auto"/>
          </w:tcPr>
          <w:p w:rsidR="0022654E" w:rsidRDefault="0022654E" w:rsidP="00273989">
            <w:r>
              <w:t>For information security purposes</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It should be possible to customise the application for a given study</w:t>
            </w:r>
          </w:p>
        </w:tc>
        <w:sdt>
          <w:sdtPr>
            <w:id w:val="-68507718"/>
            <w:placeholder>
              <w:docPart w:val="9B2EDC75A1934DD39C752AE40C8C6EEF"/>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Low</w:t>
                </w:r>
              </w:p>
            </w:tc>
          </w:sdtContent>
        </w:sdt>
        <w:tc>
          <w:tcPr>
            <w:tcW w:w="2376" w:type="dxa"/>
            <w:shd w:val="clear" w:color="auto" w:fill="auto"/>
          </w:tcPr>
          <w:p w:rsidR="0022654E" w:rsidRPr="00282A96" w:rsidRDefault="0022654E" w:rsidP="00273989">
            <w:r>
              <w:t>Branding can be important.</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It should be possible to assign a subset of images to each user for review</w:t>
            </w:r>
          </w:p>
        </w:tc>
        <w:sdt>
          <w:sdtPr>
            <w:id w:val="352617276"/>
            <w:placeholder>
              <w:docPart w:val="021A4843AF674A5DAE072CAB4BBEC823"/>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Medium</w:t>
                </w:r>
              </w:p>
            </w:tc>
          </w:sdtContent>
        </w:sdt>
        <w:tc>
          <w:tcPr>
            <w:tcW w:w="2376" w:type="dxa"/>
            <w:shd w:val="clear" w:color="auto" w:fill="auto"/>
          </w:tcPr>
          <w:p w:rsidR="0022654E" w:rsidRDefault="0022654E" w:rsidP="00273989">
            <w:r>
              <w:t>To reduce burden</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User home page to list the number of images outstanding for review</w:t>
            </w:r>
          </w:p>
        </w:tc>
        <w:sdt>
          <w:sdtPr>
            <w:id w:val="1686708620"/>
            <w:placeholder>
              <w:docPart w:val="430DB56B8820461EA7B74F0DDA2AE54F"/>
            </w:placeholder>
            <w:dropDownList>
              <w:listItem w:displayText="High" w:value="High"/>
              <w:listItem w:displayText="Medium" w:value="Medium"/>
              <w:listItem w:displayText="Low" w:value="Low"/>
            </w:dropDownList>
          </w:sdtPr>
          <w:sdtContent>
            <w:tc>
              <w:tcPr>
                <w:tcW w:w="1951" w:type="dxa"/>
                <w:shd w:val="clear" w:color="auto" w:fill="auto"/>
              </w:tcPr>
              <w:p w:rsidR="0022654E" w:rsidRDefault="0022654E" w:rsidP="00273989">
                <w:r>
                  <w:t>Medium</w:t>
                </w:r>
              </w:p>
            </w:tc>
          </w:sdtContent>
        </w:sdt>
        <w:tc>
          <w:tcPr>
            <w:tcW w:w="2376" w:type="dxa"/>
            <w:shd w:val="clear" w:color="auto" w:fill="auto"/>
          </w:tcPr>
          <w:p w:rsidR="0022654E" w:rsidRDefault="0022654E" w:rsidP="00273989">
            <w:r>
              <w:t>To reduce burden</w:t>
            </w:r>
          </w:p>
        </w:tc>
      </w:tr>
    </w:tbl>
    <w:p w:rsidR="0093229D" w:rsidRDefault="0093229D" w:rsidP="0093229D">
      <w:pPr>
        <w:rPr>
          <w:rFonts w:ascii="Calibri" w:hAnsi="Calibri"/>
          <w:sz w:val="12"/>
          <w:szCs w:val="12"/>
        </w:rPr>
      </w:pPr>
    </w:p>
    <w:p w:rsidR="0022654E" w:rsidRPr="00E5097B" w:rsidRDefault="00273989" w:rsidP="00273989">
      <w:pPr>
        <w:pStyle w:val="Heading2"/>
        <w:numPr>
          <w:ilvl w:val="1"/>
          <w:numId w:val="1"/>
        </w:numPr>
        <w:ind w:left="426"/>
      </w:pPr>
      <w:r>
        <w:t>Core Business Requirements</w:t>
      </w:r>
    </w:p>
    <w:bookmarkEnd w:id="3"/>
    <w:p w:rsidR="0093229D" w:rsidRPr="0093229D" w:rsidRDefault="0093229D" w:rsidP="0093229D">
      <w:pPr>
        <w:rPr>
          <w:rFonts w:ascii="Calibri" w:hAnsi="Calibri"/>
        </w:rPr>
      </w:pPr>
    </w:p>
    <w:p w:rsidR="0093229D" w:rsidRDefault="0093229D" w:rsidP="0093229D">
      <w:pPr>
        <w:rPr>
          <w:rFonts w:ascii="Calibri" w:hAnsi="Calibri"/>
          <w:sz w:val="12"/>
          <w:szCs w:val="12"/>
        </w:rPr>
      </w:pPr>
    </w:p>
    <w:tbl>
      <w:tblPr>
        <w:tblW w:w="1049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75"/>
        <w:gridCol w:w="4149"/>
        <w:gridCol w:w="1943"/>
        <w:gridCol w:w="2423"/>
      </w:tblGrid>
      <w:tr w:rsidR="0022654E" w:rsidRPr="00C83430" w:rsidTr="0022654E">
        <w:trPr>
          <w:cantSplit/>
          <w:tblHeader/>
        </w:trPr>
        <w:tc>
          <w:tcPr>
            <w:tcW w:w="1975" w:type="dxa"/>
            <w:shd w:val="clear" w:color="auto" w:fill="660033"/>
          </w:tcPr>
          <w:p w:rsidR="0022654E" w:rsidRPr="00282A96" w:rsidRDefault="0022654E" w:rsidP="00273989">
            <w:pPr>
              <w:rPr>
                <w:b/>
              </w:rPr>
            </w:pPr>
            <w:r w:rsidRPr="00282A96">
              <w:rPr>
                <w:b/>
              </w:rPr>
              <w:t>User Requirement Specification ID</w:t>
            </w:r>
          </w:p>
        </w:tc>
        <w:tc>
          <w:tcPr>
            <w:tcW w:w="4149" w:type="dxa"/>
            <w:shd w:val="clear" w:color="auto" w:fill="660033"/>
          </w:tcPr>
          <w:p w:rsidR="0022654E" w:rsidRPr="00282A96" w:rsidRDefault="0022654E" w:rsidP="00273989">
            <w:pPr>
              <w:rPr>
                <w:b/>
              </w:rPr>
            </w:pPr>
            <w:r w:rsidRPr="00282A96">
              <w:rPr>
                <w:b/>
              </w:rPr>
              <w:t>User Requirement Specification Description</w:t>
            </w:r>
          </w:p>
        </w:tc>
        <w:tc>
          <w:tcPr>
            <w:tcW w:w="1943" w:type="dxa"/>
            <w:shd w:val="clear" w:color="auto" w:fill="660033"/>
          </w:tcPr>
          <w:p w:rsidR="0022654E" w:rsidRPr="00282A96" w:rsidRDefault="0022654E" w:rsidP="00273989">
            <w:pPr>
              <w:rPr>
                <w:b/>
              </w:rPr>
            </w:pPr>
            <w:r w:rsidRPr="00282A96">
              <w:rPr>
                <w:b/>
              </w:rPr>
              <w:t>User Requirement Specification Risk Severity</w:t>
            </w:r>
          </w:p>
        </w:tc>
        <w:tc>
          <w:tcPr>
            <w:tcW w:w="2423" w:type="dxa"/>
            <w:shd w:val="clear" w:color="auto" w:fill="660033"/>
          </w:tcPr>
          <w:p w:rsidR="0022654E" w:rsidRPr="00282A96" w:rsidRDefault="0022654E" w:rsidP="00273989">
            <w:pPr>
              <w:rPr>
                <w:b/>
              </w:rPr>
            </w:pPr>
            <w:r w:rsidRPr="00282A96">
              <w:rPr>
                <w:b/>
              </w:rPr>
              <w:t>Comment</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Pr="00282A96" w:rsidRDefault="0022654E" w:rsidP="00273989">
            <w:r>
              <w:t>Users should have to login to access any reports or pseudo identifiable data</w:t>
            </w:r>
          </w:p>
        </w:tc>
        <w:sdt>
          <w:sdtPr>
            <w:id w:val="-430042200"/>
            <w:placeholder>
              <w:docPart w:val="FF4E89B0DE894B0FA84BFCA04ACE35BC"/>
            </w:placeholder>
            <w:dropDownList>
              <w:listItem w:displayText="High" w:value="High"/>
              <w:listItem w:displayText="Medium" w:value="Medium"/>
              <w:listItem w:displayText="Low" w:value="Low"/>
            </w:dropDownList>
          </w:sdtPr>
          <w:sdtContent>
            <w:tc>
              <w:tcPr>
                <w:tcW w:w="1943" w:type="dxa"/>
                <w:shd w:val="clear" w:color="auto" w:fill="auto"/>
              </w:tcPr>
              <w:p w:rsidR="0022654E" w:rsidRPr="00282A96" w:rsidRDefault="0022654E" w:rsidP="00273989">
                <w:r>
                  <w:t>High</w:t>
                </w:r>
              </w:p>
            </w:tc>
          </w:sdtContent>
        </w:sdt>
        <w:tc>
          <w:tcPr>
            <w:tcW w:w="2423" w:type="dxa"/>
            <w:shd w:val="clear" w:color="auto" w:fill="auto"/>
          </w:tcPr>
          <w:p w:rsidR="0022654E" w:rsidRPr="00282A96" w:rsidRDefault="0022654E" w:rsidP="00273989">
            <w:r>
              <w:t>For data security purposes</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Each user should be assigned to one of the following roles:</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Administrator (Can access all studies)</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Manager (Can only access a specific study)</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Supervisor (Can only access a specific study)</w:t>
            </w:r>
          </w:p>
          <w:p w:rsidR="0022654E" w:rsidRPr="00D81A60" w:rsidRDefault="0022654E" w:rsidP="006D7D54">
            <w:pPr>
              <w:pStyle w:val="ListParagraph"/>
              <w:numPr>
                <w:ilvl w:val="0"/>
                <w:numId w:val="8"/>
              </w:numPr>
              <w:rPr>
                <w:rFonts w:asciiTheme="minorHAnsi" w:hAnsiTheme="minorHAnsi"/>
                <w:lang w:val="en-GB"/>
              </w:rPr>
            </w:pPr>
            <w:r>
              <w:rPr>
                <w:rFonts w:asciiTheme="minorHAnsi" w:hAnsiTheme="minorHAnsi"/>
                <w:lang w:val="en-GB"/>
              </w:rPr>
              <w:t>Uploader Supervisor (Can only access a specific study)</w:t>
            </w:r>
          </w:p>
          <w:p w:rsidR="0022654E" w:rsidRPr="004D3973" w:rsidRDefault="0022654E" w:rsidP="006D7D54">
            <w:pPr>
              <w:pStyle w:val="ListParagraph"/>
              <w:numPr>
                <w:ilvl w:val="0"/>
                <w:numId w:val="8"/>
              </w:numPr>
              <w:rPr>
                <w:rFonts w:asciiTheme="minorHAnsi" w:hAnsiTheme="minorHAnsi"/>
                <w:lang w:val="en-GB"/>
              </w:rPr>
            </w:pPr>
            <w:r>
              <w:rPr>
                <w:rFonts w:asciiTheme="minorHAnsi" w:hAnsiTheme="minorHAnsi"/>
                <w:lang w:val="en-GB"/>
              </w:rPr>
              <w:t>Reviewer (Can only access a specific study)</w:t>
            </w:r>
          </w:p>
        </w:tc>
        <w:sdt>
          <w:sdtPr>
            <w:id w:val="-409239036"/>
            <w:placeholder>
              <w:docPart w:val="843F5753854C43B69FC390C0A7F88910"/>
            </w:placeholder>
            <w:dropDownList>
              <w:listItem w:displayText="High" w:value="High"/>
              <w:listItem w:displayText="Medium" w:value="Medium"/>
              <w:listItem w:displayText="Low" w:value="Low"/>
            </w:dropDownList>
          </w:sdtPr>
          <w:sdtContent>
            <w:tc>
              <w:tcPr>
                <w:tcW w:w="1943" w:type="dxa"/>
                <w:shd w:val="clear" w:color="auto" w:fill="auto"/>
              </w:tcPr>
              <w:p w:rsidR="0022654E" w:rsidRPr="00282A96" w:rsidRDefault="0022654E" w:rsidP="00273989">
                <w:r>
                  <w:t>High</w:t>
                </w:r>
              </w:p>
            </w:tc>
          </w:sdtContent>
        </w:sdt>
        <w:tc>
          <w:tcPr>
            <w:tcW w:w="2423" w:type="dxa"/>
            <w:shd w:val="clear" w:color="auto" w:fill="auto"/>
          </w:tcPr>
          <w:p w:rsidR="0022654E" w:rsidRPr="00282A96" w:rsidRDefault="0022654E" w:rsidP="00273989">
            <w:r>
              <w:t>For data security purposes</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The Reviewer role can</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Access a specific study</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Access all images assigned to the user for review</w:t>
            </w:r>
          </w:p>
          <w:p w:rsidR="0022654E" w:rsidRPr="00D81A60" w:rsidRDefault="0022654E" w:rsidP="006D7D54">
            <w:pPr>
              <w:pStyle w:val="ListParagraph"/>
              <w:numPr>
                <w:ilvl w:val="0"/>
                <w:numId w:val="8"/>
              </w:numPr>
              <w:rPr>
                <w:rFonts w:asciiTheme="minorHAnsi" w:hAnsiTheme="minorHAnsi"/>
                <w:lang w:val="en-GB"/>
              </w:rPr>
            </w:pPr>
            <w:r>
              <w:rPr>
                <w:rFonts w:asciiTheme="minorHAnsi" w:hAnsiTheme="minorHAnsi"/>
                <w:lang w:val="en-GB"/>
              </w:rPr>
              <w:t>Complete an assessment of the image, based on that defined by the manager</w:t>
            </w:r>
          </w:p>
        </w:tc>
        <w:sdt>
          <w:sdtPr>
            <w:id w:val="1094980250"/>
            <w:placeholder>
              <w:docPart w:val="BFE02CB5BEBD4BA19C1A711D7E5CDF72"/>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Medium</w:t>
                </w:r>
              </w:p>
            </w:tc>
          </w:sdtContent>
        </w:sdt>
        <w:tc>
          <w:tcPr>
            <w:tcW w:w="2423" w:type="dxa"/>
            <w:shd w:val="clear" w:color="auto" w:fill="auto"/>
          </w:tcPr>
          <w:p w:rsidR="0022654E" w:rsidRDefault="0022654E" w:rsidP="00273989">
            <w:r>
              <w:t>This is one of the primary purposes of the application</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The Uploader role can:</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Access a specific study</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Upload a participant’s images</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Associate those images with a randomisation number and study time point</w:t>
            </w:r>
          </w:p>
          <w:p w:rsidR="0022654E" w:rsidRPr="00FC77A7" w:rsidRDefault="0022654E" w:rsidP="006D7D54">
            <w:pPr>
              <w:pStyle w:val="ListParagraph"/>
              <w:numPr>
                <w:ilvl w:val="0"/>
                <w:numId w:val="8"/>
              </w:numPr>
              <w:rPr>
                <w:rFonts w:asciiTheme="minorHAnsi" w:hAnsiTheme="minorHAnsi"/>
                <w:lang w:val="en-GB"/>
              </w:rPr>
            </w:pPr>
            <w:r>
              <w:rPr>
                <w:rFonts w:asciiTheme="minorHAnsi" w:hAnsiTheme="minorHAnsi"/>
                <w:lang w:val="en-GB"/>
              </w:rPr>
              <w:t>View a list of study participants for a site that are outstanding</w:t>
            </w:r>
          </w:p>
        </w:tc>
        <w:sdt>
          <w:sdtPr>
            <w:id w:val="58143229"/>
            <w:placeholder>
              <w:docPart w:val="D333B0493D6C4B9BBFBB972E391936BB"/>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Medium</w:t>
                </w:r>
              </w:p>
            </w:tc>
          </w:sdtContent>
        </w:sdt>
        <w:tc>
          <w:tcPr>
            <w:tcW w:w="2423" w:type="dxa"/>
            <w:shd w:val="clear" w:color="auto" w:fill="auto"/>
          </w:tcPr>
          <w:p w:rsidR="0022654E" w:rsidRDefault="0022654E" w:rsidP="00273989">
            <w:r>
              <w:t>This is one of the primary purposes of the application</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The supervisor can:</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Undertake all activities that can be undertaken by an Uploader and Reviewer</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View all results</w:t>
            </w:r>
          </w:p>
          <w:p w:rsidR="0022654E" w:rsidRPr="00FC77A7" w:rsidRDefault="0022654E" w:rsidP="006D7D54">
            <w:pPr>
              <w:pStyle w:val="ListParagraph"/>
              <w:numPr>
                <w:ilvl w:val="0"/>
                <w:numId w:val="8"/>
              </w:numPr>
              <w:rPr>
                <w:rFonts w:asciiTheme="minorHAnsi" w:hAnsiTheme="minorHAnsi"/>
                <w:lang w:val="en-GB"/>
              </w:rPr>
            </w:pPr>
            <w:r>
              <w:rPr>
                <w:rFonts w:asciiTheme="minorHAnsi" w:hAnsiTheme="minorHAnsi"/>
                <w:lang w:val="en-GB"/>
              </w:rPr>
              <w:t>View outstanding reviews</w:t>
            </w:r>
          </w:p>
        </w:tc>
        <w:sdt>
          <w:sdtPr>
            <w:id w:val="619424328"/>
            <w:placeholder>
              <w:docPart w:val="C3ECA784BDA949BC986F367B1C1D7F2D"/>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Medium</w:t>
                </w:r>
              </w:p>
            </w:tc>
          </w:sdtContent>
        </w:sdt>
        <w:tc>
          <w:tcPr>
            <w:tcW w:w="2423" w:type="dxa"/>
            <w:shd w:val="clear" w:color="auto" w:fill="auto"/>
          </w:tcPr>
          <w:p w:rsidR="0022654E" w:rsidRDefault="0022654E" w:rsidP="00273989">
            <w:r>
              <w:t>This is one of the primary purposes of the application</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The manager can:</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Undertake all activities that can be undertaken by a supervisor</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Set up users</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Manage users (except for administrators)</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Set up sites</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Manage sites</w:t>
            </w:r>
          </w:p>
          <w:p w:rsidR="0022654E" w:rsidRPr="007D7778" w:rsidRDefault="0022654E" w:rsidP="006D7D54">
            <w:pPr>
              <w:pStyle w:val="ListParagraph"/>
              <w:numPr>
                <w:ilvl w:val="0"/>
                <w:numId w:val="8"/>
              </w:numPr>
              <w:rPr>
                <w:rFonts w:asciiTheme="minorHAnsi" w:hAnsiTheme="minorHAnsi"/>
                <w:lang w:val="en-GB"/>
              </w:rPr>
            </w:pPr>
            <w:r>
              <w:rPr>
                <w:rFonts w:asciiTheme="minorHAnsi" w:hAnsiTheme="minorHAnsi"/>
                <w:lang w:val="en-GB"/>
              </w:rPr>
              <w:t>Specify review questions</w:t>
            </w:r>
          </w:p>
        </w:tc>
        <w:sdt>
          <w:sdtPr>
            <w:id w:val="1246766984"/>
            <w:placeholder>
              <w:docPart w:val="133B1866914E495885D476D90571CEAE"/>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Medium</w:t>
                </w:r>
              </w:p>
            </w:tc>
          </w:sdtContent>
        </w:sdt>
        <w:tc>
          <w:tcPr>
            <w:tcW w:w="2423" w:type="dxa"/>
            <w:shd w:val="clear" w:color="auto" w:fill="auto"/>
          </w:tcPr>
          <w:p w:rsidR="0022654E" w:rsidRDefault="0022654E" w:rsidP="00273989">
            <w:r>
              <w:t>This is one of the primary purposes of the application</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The administrator can:</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Undertake all activities that can be undertaken by a manager</w:t>
            </w:r>
          </w:p>
          <w:p w:rsidR="0022654E" w:rsidRPr="007D7778" w:rsidRDefault="0022654E" w:rsidP="006D7D54">
            <w:pPr>
              <w:pStyle w:val="ListParagraph"/>
              <w:numPr>
                <w:ilvl w:val="0"/>
                <w:numId w:val="8"/>
              </w:numPr>
              <w:rPr>
                <w:rFonts w:asciiTheme="minorHAnsi" w:hAnsiTheme="minorHAnsi"/>
                <w:lang w:val="en-GB"/>
              </w:rPr>
            </w:pPr>
            <w:r>
              <w:rPr>
                <w:rFonts w:asciiTheme="minorHAnsi" w:hAnsiTheme="minorHAnsi"/>
                <w:lang w:val="en-GB"/>
              </w:rPr>
              <w:t>Configure Studies</w:t>
            </w:r>
          </w:p>
        </w:tc>
        <w:sdt>
          <w:sdtPr>
            <w:id w:val="-2078274398"/>
            <w:placeholder>
              <w:docPart w:val="B1A10C8194804E44B6C72B17C6095EFC"/>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Medium</w:t>
                </w:r>
              </w:p>
            </w:tc>
          </w:sdtContent>
        </w:sdt>
        <w:tc>
          <w:tcPr>
            <w:tcW w:w="2423" w:type="dxa"/>
            <w:shd w:val="clear" w:color="auto" w:fill="auto"/>
          </w:tcPr>
          <w:p w:rsidR="0022654E" w:rsidRDefault="0022654E" w:rsidP="00273989">
            <w:r>
              <w:t>This is one of the primary purposes of the application</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All uploaded images to be collated by study, site and status</w:t>
            </w:r>
          </w:p>
        </w:tc>
        <w:sdt>
          <w:sdtPr>
            <w:id w:val="-996181957"/>
            <w:placeholder>
              <w:docPart w:val="BD3D61F0C07E46EBA4861E746ABC9FD8"/>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Medium</w:t>
                </w:r>
              </w:p>
            </w:tc>
          </w:sdtContent>
        </w:sdt>
        <w:tc>
          <w:tcPr>
            <w:tcW w:w="2423" w:type="dxa"/>
            <w:shd w:val="clear" w:color="auto" w:fill="auto"/>
          </w:tcPr>
          <w:p w:rsidR="0022654E" w:rsidRDefault="0022654E" w:rsidP="00273989">
            <w:r>
              <w:t>To reduce burden</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Images can only be uploaded as jpg/</w:t>
            </w:r>
            <w:proofErr w:type="spellStart"/>
            <w:r>
              <w:t>diacom</w:t>
            </w:r>
            <w:proofErr w:type="spellEnd"/>
            <w:r>
              <w:t>/</w:t>
            </w:r>
            <w:proofErr w:type="spellStart"/>
            <w:r>
              <w:t>png</w:t>
            </w:r>
            <w:proofErr w:type="spellEnd"/>
            <w:r w:rsidR="0031561A">
              <w:t>/zip/gif</w:t>
            </w:r>
            <w:r>
              <w:t xml:space="preserve"> format</w:t>
            </w:r>
          </w:p>
        </w:tc>
        <w:sdt>
          <w:sdtPr>
            <w:id w:val="-1802912246"/>
            <w:placeholder>
              <w:docPart w:val="75CDB7BC6D3245AE9E6FD535407109BA"/>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Medium</w:t>
                </w:r>
              </w:p>
            </w:tc>
          </w:sdtContent>
        </w:sdt>
        <w:tc>
          <w:tcPr>
            <w:tcW w:w="2423" w:type="dxa"/>
            <w:shd w:val="clear" w:color="auto" w:fill="auto"/>
          </w:tcPr>
          <w:p w:rsidR="0022654E" w:rsidRDefault="0022654E" w:rsidP="00273989">
            <w:r>
              <w:t>To reduce burden</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All images to be displayed as thumbnails</w:t>
            </w:r>
          </w:p>
        </w:tc>
        <w:sdt>
          <w:sdtPr>
            <w:id w:val="2065761808"/>
            <w:placeholder>
              <w:docPart w:val="465F6528EA1A49C9AC7BEA3FEB46620C"/>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Medium</w:t>
                </w:r>
              </w:p>
            </w:tc>
          </w:sdtContent>
        </w:sdt>
        <w:tc>
          <w:tcPr>
            <w:tcW w:w="2423" w:type="dxa"/>
            <w:shd w:val="clear" w:color="auto" w:fill="auto"/>
          </w:tcPr>
          <w:p w:rsidR="0022654E" w:rsidRDefault="0022654E" w:rsidP="00273989">
            <w:r>
              <w:t>To reduce burden</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Images when selected to be displayed in as large a format as possible, with the ability to zoom in</w:t>
            </w:r>
          </w:p>
        </w:tc>
        <w:sdt>
          <w:sdtPr>
            <w:id w:val="-557086856"/>
            <w:placeholder>
              <w:docPart w:val="A00C52AE25104305B1579C31BDB6B5AF"/>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Medium</w:t>
                </w:r>
              </w:p>
            </w:tc>
          </w:sdtContent>
        </w:sdt>
        <w:tc>
          <w:tcPr>
            <w:tcW w:w="2423" w:type="dxa"/>
            <w:shd w:val="clear" w:color="auto" w:fill="auto"/>
          </w:tcPr>
          <w:p w:rsidR="0022654E" w:rsidRDefault="0022654E" w:rsidP="00273989">
            <w:r>
              <w:t>To reduce burden</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Any changes to data should require a reason for change</w:t>
            </w:r>
          </w:p>
        </w:tc>
        <w:sdt>
          <w:sdtPr>
            <w:id w:val="82572198"/>
            <w:placeholder>
              <w:docPart w:val="E2BD44E7BCA74C508794EFA7CA72E850"/>
            </w:placeholder>
            <w:dropDownList>
              <w:listItem w:displayText="High" w:value="High"/>
              <w:listItem w:displayText="Medium" w:value="Medium"/>
              <w:listItem w:displayText="Low" w:value="Low"/>
            </w:dropDownList>
          </w:sdtPr>
          <w:sdtContent>
            <w:tc>
              <w:tcPr>
                <w:tcW w:w="1943" w:type="dxa"/>
                <w:shd w:val="clear" w:color="auto" w:fill="auto"/>
              </w:tcPr>
              <w:p w:rsidR="0022654E" w:rsidRPr="00282A96" w:rsidRDefault="0022654E" w:rsidP="00273989">
                <w:r>
                  <w:t>High</w:t>
                </w:r>
              </w:p>
            </w:tc>
          </w:sdtContent>
        </w:sdt>
        <w:tc>
          <w:tcPr>
            <w:tcW w:w="2423" w:type="dxa"/>
            <w:shd w:val="clear" w:color="auto" w:fill="auto"/>
          </w:tcPr>
          <w:p w:rsidR="0022654E" w:rsidRPr="00282A96" w:rsidRDefault="0022654E" w:rsidP="00273989">
            <w:r>
              <w:t>For data security purposes</w:t>
            </w:r>
          </w:p>
        </w:tc>
      </w:tr>
      <w:tr w:rsidR="0031561A" w:rsidRPr="00C83430" w:rsidTr="0022654E">
        <w:trPr>
          <w:cantSplit/>
        </w:trPr>
        <w:tc>
          <w:tcPr>
            <w:tcW w:w="1975" w:type="dxa"/>
            <w:shd w:val="clear" w:color="auto" w:fill="auto"/>
          </w:tcPr>
          <w:p w:rsidR="0031561A" w:rsidRPr="0011700E" w:rsidRDefault="0031561A" w:rsidP="006D7D54">
            <w:pPr>
              <w:pStyle w:val="ListParagraph"/>
              <w:numPr>
                <w:ilvl w:val="0"/>
                <w:numId w:val="7"/>
              </w:numPr>
              <w:rPr>
                <w:rFonts w:asciiTheme="minorHAnsi" w:hAnsiTheme="minorHAnsi"/>
                <w:lang w:val="en-GB"/>
              </w:rPr>
            </w:pPr>
          </w:p>
        </w:tc>
        <w:tc>
          <w:tcPr>
            <w:tcW w:w="4149" w:type="dxa"/>
            <w:shd w:val="clear" w:color="auto" w:fill="auto"/>
          </w:tcPr>
          <w:p w:rsidR="0031561A" w:rsidRDefault="0031561A" w:rsidP="00273989">
            <w:r>
              <w:t>User accounts, when created, send an E-Mail asking the user to set their password.</w:t>
            </w:r>
          </w:p>
        </w:tc>
        <w:tc>
          <w:tcPr>
            <w:tcW w:w="1943" w:type="dxa"/>
            <w:shd w:val="clear" w:color="auto" w:fill="auto"/>
          </w:tcPr>
          <w:p w:rsidR="0031561A" w:rsidRDefault="0031561A" w:rsidP="00273989">
            <w:r>
              <w:t>High</w:t>
            </w:r>
          </w:p>
        </w:tc>
        <w:tc>
          <w:tcPr>
            <w:tcW w:w="2423" w:type="dxa"/>
            <w:shd w:val="clear" w:color="auto" w:fill="auto"/>
          </w:tcPr>
          <w:p w:rsidR="0031561A" w:rsidRDefault="0031561A" w:rsidP="00273989">
            <w:r>
              <w:t>For data security purposes</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User must be able to reset their own password without administrator action</w:t>
            </w:r>
          </w:p>
        </w:tc>
        <w:sdt>
          <w:sdtPr>
            <w:id w:val="-1304845891"/>
            <w:placeholder>
              <w:docPart w:val="66808712063E42C3AA7AA4FBBEDE9350"/>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High</w:t>
                </w:r>
              </w:p>
            </w:tc>
          </w:sdtContent>
        </w:sdt>
        <w:tc>
          <w:tcPr>
            <w:tcW w:w="2423" w:type="dxa"/>
            <w:shd w:val="clear" w:color="auto" w:fill="auto"/>
          </w:tcPr>
          <w:p w:rsidR="0022654E" w:rsidRDefault="0022654E" w:rsidP="00273989">
            <w:r>
              <w:t>For data security purposes</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All users must be able to have their access disabled</w:t>
            </w:r>
          </w:p>
        </w:tc>
        <w:sdt>
          <w:sdtPr>
            <w:id w:val="1811202643"/>
            <w:placeholder>
              <w:docPart w:val="5D089809E26C45E3A74ED3D89173603A"/>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High</w:t>
                </w:r>
              </w:p>
            </w:tc>
          </w:sdtContent>
        </w:sdt>
        <w:tc>
          <w:tcPr>
            <w:tcW w:w="2423" w:type="dxa"/>
            <w:shd w:val="clear" w:color="auto" w:fill="auto"/>
          </w:tcPr>
          <w:p w:rsidR="0022654E" w:rsidRDefault="0022654E" w:rsidP="00273989">
            <w:r>
              <w:t>For data security purposes</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Password rule to be enforced:</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12-20 Characters</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At least one Upper case</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At least one lower case</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At least one number</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At least one special character</w:t>
            </w:r>
          </w:p>
          <w:p w:rsidR="0022654E" w:rsidRPr="00D81A60" w:rsidRDefault="0022654E" w:rsidP="006D7D54">
            <w:pPr>
              <w:pStyle w:val="ListParagraph"/>
              <w:numPr>
                <w:ilvl w:val="0"/>
                <w:numId w:val="8"/>
              </w:numPr>
              <w:rPr>
                <w:rFonts w:asciiTheme="minorHAnsi" w:hAnsiTheme="minorHAnsi"/>
                <w:lang w:val="en-GB"/>
              </w:rPr>
            </w:pPr>
            <w:r>
              <w:rPr>
                <w:rFonts w:asciiTheme="minorHAnsi" w:hAnsiTheme="minorHAnsi"/>
                <w:lang w:val="en-GB"/>
              </w:rPr>
              <w:t>No spaces</w:t>
            </w:r>
          </w:p>
        </w:tc>
        <w:sdt>
          <w:sdtPr>
            <w:id w:val="16671619"/>
            <w:placeholder>
              <w:docPart w:val="E75F5E1D7C8743EBAAA77350AF83BB1C"/>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High</w:t>
                </w:r>
              </w:p>
            </w:tc>
          </w:sdtContent>
        </w:sdt>
        <w:tc>
          <w:tcPr>
            <w:tcW w:w="2423" w:type="dxa"/>
            <w:shd w:val="clear" w:color="auto" w:fill="auto"/>
          </w:tcPr>
          <w:p w:rsidR="0022654E" w:rsidRDefault="0022654E" w:rsidP="00273989">
            <w:r>
              <w:t>For data security purposes</w:t>
            </w:r>
          </w:p>
        </w:tc>
      </w:tr>
      <w:tr w:rsidR="0031561A" w:rsidRPr="00C83430" w:rsidTr="0022654E">
        <w:trPr>
          <w:cantSplit/>
        </w:trPr>
        <w:tc>
          <w:tcPr>
            <w:tcW w:w="1975" w:type="dxa"/>
            <w:shd w:val="clear" w:color="auto" w:fill="auto"/>
          </w:tcPr>
          <w:p w:rsidR="0031561A" w:rsidRPr="0011700E" w:rsidRDefault="0031561A" w:rsidP="006D7D54">
            <w:pPr>
              <w:pStyle w:val="ListParagraph"/>
              <w:numPr>
                <w:ilvl w:val="0"/>
                <w:numId w:val="7"/>
              </w:numPr>
              <w:rPr>
                <w:rFonts w:asciiTheme="minorHAnsi" w:hAnsiTheme="minorHAnsi"/>
                <w:lang w:val="en-GB"/>
              </w:rPr>
            </w:pPr>
          </w:p>
        </w:tc>
        <w:tc>
          <w:tcPr>
            <w:tcW w:w="4149" w:type="dxa"/>
            <w:shd w:val="clear" w:color="auto" w:fill="auto"/>
          </w:tcPr>
          <w:p w:rsidR="0031561A" w:rsidRDefault="0031561A" w:rsidP="00273989">
            <w:r>
              <w:t xml:space="preserve">2FA – The administrator can enable two factor </w:t>
            </w:r>
            <w:proofErr w:type="gramStart"/>
            <w:r>
              <w:t>authentication</w:t>
            </w:r>
            <w:proofErr w:type="gramEnd"/>
            <w:r>
              <w:t>, if required.</w:t>
            </w:r>
          </w:p>
          <w:p w:rsidR="0031561A" w:rsidRDefault="0031561A" w:rsidP="00273989">
            <w:r>
              <w:t xml:space="preserve">Once a password has been </w:t>
            </w:r>
            <w:proofErr w:type="gramStart"/>
            <w:r>
              <w:t>enter</w:t>
            </w:r>
            <w:proofErr w:type="gramEnd"/>
            <w:r>
              <w:t xml:space="preserve"> the user will then be sent a code by E-Mail/SMS.</w:t>
            </w:r>
          </w:p>
        </w:tc>
        <w:tc>
          <w:tcPr>
            <w:tcW w:w="1943" w:type="dxa"/>
            <w:shd w:val="clear" w:color="auto" w:fill="auto"/>
          </w:tcPr>
          <w:p w:rsidR="0031561A" w:rsidRDefault="0031561A" w:rsidP="00273989">
            <w:r>
              <w:t>Medium</w:t>
            </w:r>
          </w:p>
        </w:tc>
        <w:tc>
          <w:tcPr>
            <w:tcW w:w="2423" w:type="dxa"/>
            <w:shd w:val="clear" w:color="auto" w:fill="auto"/>
          </w:tcPr>
          <w:p w:rsidR="0031561A" w:rsidRDefault="00433D97" w:rsidP="00273989">
            <w:r>
              <w:t>For data security purposes</w:t>
            </w:r>
            <w:r>
              <w:t>.</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Contain a page to explain data usage and cookies for the application</w:t>
            </w:r>
          </w:p>
        </w:tc>
        <w:sdt>
          <w:sdtPr>
            <w:id w:val="-1221902489"/>
            <w:placeholder>
              <w:docPart w:val="8D05DC98EAF54FD5976057B068AB6C2B"/>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High</w:t>
                </w:r>
              </w:p>
            </w:tc>
          </w:sdtContent>
        </w:sdt>
        <w:tc>
          <w:tcPr>
            <w:tcW w:w="2423" w:type="dxa"/>
            <w:shd w:val="clear" w:color="auto" w:fill="auto"/>
          </w:tcPr>
          <w:p w:rsidR="0022654E" w:rsidRDefault="0022654E" w:rsidP="00273989">
            <w:r>
              <w:t>Regulatory requirements</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All pages displaying any patient data or user data can only be visible if logged in</w:t>
            </w:r>
          </w:p>
        </w:tc>
        <w:sdt>
          <w:sdtPr>
            <w:id w:val="-1596391402"/>
            <w:placeholder>
              <w:docPart w:val="E59A881E380040BFA3B71B63EE5EA608"/>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High</w:t>
                </w:r>
              </w:p>
            </w:tc>
          </w:sdtContent>
        </w:sdt>
        <w:tc>
          <w:tcPr>
            <w:tcW w:w="2423" w:type="dxa"/>
            <w:shd w:val="clear" w:color="auto" w:fill="auto"/>
          </w:tcPr>
          <w:p w:rsidR="0022654E" w:rsidRDefault="0022654E" w:rsidP="00273989">
            <w:r>
              <w:t>For data security purposes</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If no activity in the last 5 minutes display a pop-up warning that the user will be logged out in 2 minutes time</w:t>
            </w:r>
          </w:p>
        </w:tc>
        <w:sdt>
          <w:sdtPr>
            <w:id w:val="-1035423893"/>
            <w:placeholder>
              <w:docPart w:val="5196A6ED5340419CB05AFDBBD656B659"/>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High</w:t>
                </w:r>
              </w:p>
            </w:tc>
          </w:sdtContent>
        </w:sdt>
        <w:tc>
          <w:tcPr>
            <w:tcW w:w="2423" w:type="dxa"/>
            <w:shd w:val="clear" w:color="auto" w:fill="auto"/>
          </w:tcPr>
          <w:p w:rsidR="0022654E" w:rsidRDefault="0022654E" w:rsidP="00273989">
            <w:r>
              <w:t>For data security purposes</w:t>
            </w:r>
          </w:p>
        </w:tc>
      </w:tr>
      <w:tr w:rsidR="0022654E" w:rsidRPr="00C83430" w:rsidTr="0022654E">
        <w:trPr>
          <w:cantSplit/>
        </w:trPr>
        <w:tc>
          <w:tcPr>
            <w:tcW w:w="197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49" w:type="dxa"/>
            <w:shd w:val="clear" w:color="auto" w:fill="auto"/>
          </w:tcPr>
          <w:p w:rsidR="0022654E" w:rsidRDefault="0022654E" w:rsidP="00273989">
            <w:r>
              <w:t>Auto log the user out if no activity for 7 minutes</w:t>
            </w:r>
          </w:p>
        </w:tc>
        <w:sdt>
          <w:sdtPr>
            <w:id w:val="-374074291"/>
            <w:placeholder>
              <w:docPart w:val="9FE7CBE9749140AA8C944D0ED489AB60"/>
            </w:placeholder>
            <w:dropDownList>
              <w:listItem w:displayText="High" w:value="High"/>
              <w:listItem w:displayText="Medium" w:value="Medium"/>
              <w:listItem w:displayText="Low" w:value="Low"/>
            </w:dropDownList>
          </w:sdtPr>
          <w:sdtContent>
            <w:tc>
              <w:tcPr>
                <w:tcW w:w="1943" w:type="dxa"/>
                <w:shd w:val="clear" w:color="auto" w:fill="auto"/>
              </w:tcPr>
              <w:p w:rsidR="0022654E" w:rsidRDefault="0022654E" w:rsidP="00273989">
                <w:r>
                  <w:t>High</w:t>
                </w:r>
              </w:p>
            </w:tc>
          </w:sdtContent>
        </w:sdt>
        <w:tc>
          <w:tcPr>
            <w:tcW w:w="2423" w:type="dxa"/>
            <w:shd w:val="clear" w:color="auto" w:fill="auto"/>
          </w:tcPr>
          <w:p w:rsidR="0022654E" w:rsidRDefault="0022654E" w:rsidP="00273989">
            <w:r>
              <w:t>For data security purposes</w:t>
            </w:r>
          </w:p>
        </w:tc>
      </w:tr>
    </w:tbl>
    <w:p w:rsidR="0022654E" w:rsidRDefault="0022654E" w:rsidP="0093229D">
      <w:pPr>
        <w:rPr>
          <w:rFonts w:ascii="Calibri" w:hAnsi="Calibri"/>
          <w:sz w:val="12"/>
          <w:szCs w:val="12"/>
        </w:rPr>
      </w:pPr>
    </w:p>
    <w:p w:rsidR="0022654E" w:rsidRDefault="0022654E" w:rsidP="0093229D">
      <w:pPr>
        <w:rPr>
          <w:rFonts w:ascii="Calibri" w:hAnsi="Calibri"/>
          <w:sz w:val="12"/>
          <w:szCs w:val="12"/>
        </w:rPr>
      </w:pPr>
    </w:p>
    <w:p w:rsidR="00273989" w:rsidRPr="00E5097B" w:rsidRDefault="00273989" w:rsidP="00273989">
      <w:pPr>
        <w:pStyle w:val="Heading2"/>
        <w:numPr>
          <w:ilvl w:val="1"/>
          <w:numId w:val="1"/>
        </w:numPr>
        <w:ind w:left="284"/>
      </w:pPr>
      <w:r>
        <w:t>Common Technical Requirements for the System</w:t>
      </w:r>
    </w:p>
    <w:p w:rsidR="00273989" w:rsidRDefault="00273989" w:rsidP="0093229D">
      <w:pPr>
        <w:rPr>
          <w:rFonts w:ascii="Calibri" w:hAnsi="Calibri"/>
        </w:rPr>
      </w:pPr>
    </w:p>
    <w:p w:rsidR="0093229D" w:rsidRDefault="0093229D" w:rsidP="0093229D">
      <w:pPr>
        <w:rPr>
          <w:rFonts w:ascii="Calibri" w:hAnsi="Calibri"/>
        </w:rPr>
      </w:pPr>
      <w:r w:rsidRPr="0093229D">
        <w:rPr>
          <w:rFonts w:ascii="Calibri" w:hAnsi="Calibri"/>
        </w:rPr>
        <w:t xml:space="preserve">The following sections define requirements that are Common and Technical and that apply to the whole system. </w:t>
      </w:r>
    </w:p>
    <w:p w:rsidR="0022654E" w:rsidRDefault="0022654E" w:rsidP="0093229D">
      <w:pPr>
        <w:rPr>
          <w:rFonts w:ascii="Calibri" w:hAnsi="Calibri"/>
        </w:rPr>
      </w:pPr>
    </w:p>
    <w:tbl>
      <w:tblPr>
        <w:tblW w:w="1049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4178"/>
        <w:gridCol w:w="1951"/>
        <w:gridCol w:w="2376"/>
      </w:tblGrid>
      <w:tr w:rsidR="0022654E" w:rsidRPr="00C83430" w:rsidTr="0022654E">
        <w:trPr>
          <w:cantSplit/>
          <w:tblHeader/>
        </w:trPr>
        <w:tc>
          <w:tcPr>
            <w:tcW w:w="1985" w:type="dxa"/>
            <w:shd w:val="clear" w:color="auto" w:fill="660033"/>
          </w:tcPr>
          <w:p w:rsidR="0022654E" w:rsidRPr="00282A96" w:rsidRDefault="0022654E" w:rsidP="00273989">
            <w:pPr>
              <w:rPr>
                <w:b/>
              </w:rPr>
            </w:pPr>
            <w:r w:rsidRPr="00282A96">
              <w:rPr>
                <w:b/>
              </w:rPr>
              <w:t>User Requirement Specification ID</w:t>
            </w:r>
          </w:p>
        </w:tc>
        <w:tc>
          <w:tcPr>
            <w:tcW w:w="4178" w:type="dxa"/>
            <w:shd w:val="clear" w:color="auto" w:fill="660033"/>
          </w:tcPr>
          <w:p w:rsidR="0022654E" w:rsidRPr="00282A96" w:rsidRDefault="0022654E" w:rsidP="00273989">
            <w:pPr>
              <w:rPr>
                <w:b/>
              </w:rPr>
            </w:pPr>
            <w:r w:rsidRPr="00282A96">
              <w:rPr>
                <w:b/>
              </w:rPr>
              <w:t>User Requirement Specification Description</w:t>
            </w:r>
          </w:p>
        </w:tc>
        <w:tc>
          <w:tcPr>
            <w:tcW w:w="1951" w:type="dxa"/>
            <w:shd w:val="clear" w:color="auto" w:fill="660033"/>
          </w:tcPr>
          <w:p w:rsidR="0022654E" w:rsidRPr="00282A96" w:rsidRDefault="0022654E" w:rsidP="00273989">
            <w:pPr>
              <w:rPr>
                <w:b/>
              </w:rPr>
            </w:pPr>
            <w:r w:rsidRPr="00282A96">
              <w:rPr>
                <w:b/>
              </w:rPr>
              <w:t>User Requirement Specification Risk Severity</w:t>
            </w:r>
          </w:p>
        </w:tc>
        <w:tc>
          <w:tcPr>
            <w:tcW w:w="2376" w:type="dxa"/>
            <w:shd w:val="clear" w:color="auto" w:fill="660033"/>
          </w:tcPr>
          <w:p w:rsidR="0022654E" w:rsidRPr="00282A96" w:rsidRDefault="0022654E" w:rsidP="00273989">
            <w:pPr>
              <w:rPr>
                <w:b/>
              </w:rPr>
            </w:pPr>
            <w:r w:rsidRPr="00282A96">
              <w:rPr>
                <w:b/>
              </w:rPr>
              <w:t>Comment</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All identifiable data to be encrypted at rest</w:t>
            </w:r>
          </w:p>
        </w:tc>
        <w:sdt>
          <w:sdtPr>
            <w:id w:val="-921870403"/>
            <w:placeholder>
              <w:docPart w:val="C229807111C34B268123381222CBFE96"/>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High</w:t>
                </w:r>
              </w:p>
            </w:tc>
          </w:sdtContent>
        </w:sdt>
        <w:tc>
          <w:tcPr>
            <w:tcW w:w="2376" w:type="dxa"/>
            <w:shd w:val="clear" w:color="auto" w:fill="auto"/>
          </w:tcPr>
          <w:p w:rsidR="0022654E" w:rsidRDefault="0022654E" w:rsidP="00273989">
            <w:r>
              <w:t>For data security purposes</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The application should only be accessible over a secure (https) connection</w:t>
            </w:r>
          </w:p>
        </w:tc>
        <w:sdt>
          <w:sdtPr>
            <w:id w:val="-665777009"/>
            <w:placeholder>
              <w:docPart w:val="419BEE3B83744D4EB4E66D10C2F20D0C"/>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High</w:t>
                </w:r>
              </w:p>
            </w:tc>
          </w:sdtContent>
        </w:sdt>
        <w:tc>
          <w:tcPr>
            <w:tcW w:w="2376" w:type="dxa"/>
            <w:shd w:val="clear" w:color="auto" w:fill="auto"/>
          </w:tcPr>
          <w:p w:rsidR="0022654E" w:rsidRDefault="0022654E" w:rsidP="00273989">
            <w:r>
              <w:t>For data security purposes</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Pr="00282A96" w:rsidRDefault="0022654E" w:rsidP="00273989">
            <w:r>
              <w:t>The application should be written in PHP v7.1</w:t>
            </w:r>
          </w:p>
        </w:tc>
        <w:sdt>
          <w:sdtPr>
            <w:id w:val="1495534556"/>
            <w:placeholder>
              <w:docPart w:val="32DE170878704B678E6AC3099D0F1AD9"/>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Low</w:t>
                </w:r>
              </w:p>
            </w:tc>
          </w:sdtContent>
        </w:sdt>
        <w:tc>
          <w:tcPr>
            <w:tcW w:w="2376" w:type="dxa"/>
            <w:shd w:val="clear" w:color="auto" w:fill="auto"/>
          </w:tcPr>
          <w:p w:rsidR="0022654E" w:rsidRPr="00282A96" w:rsidRDefault="0022654E" w:rsidP="00273989">
            <w:r>
              <w:t>PHP 7.1 is supported by all our servers</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The application should use the Laravel 5.8 as the application framework</w:t>
            </w:r>
          </w:p>
        </w:tc>
        <w:sdt>
          <w:sdtPr>
            <w:id w:val="-324662069"/>
            <w:placeholder>
              <w:docPart w:val="F2F29B278C5549A2AFB59A8DE38AC83C"/>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Low</w:t>
                </w:r>
              </w:p>
            </w:tc>
          </w:sdtContent>
        </w:sdt>
        <w:tc>
          <w:tcPr>
            <w:tcW w:w="2376" w:type="dxa"/>
            <w:shd w:val="clear" w:color="auto" w:fill="auto"/>
          </w:tcPr>
          <w:p w:rsidR="0022654E" w:rsidRPr="00282A96" w:rsidRDefault="0022654E" w:rsidP="00273989">
            <w:r>
              <w:t>This is a common framework that should be used where possible.</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Application usable via Chrome version 74.0.3729.157</w:t>
            </w:r>
            <w:r>
              <w:rPr>
                <w:rFonts w:ascii="Segoe UI" w:hAnsi="Segoe UI"/>
                <w:color w:val="5F6368"/>
                <w:sz w:val="20"/>
              </w:rPr>
              <w:t xml:space="preserve"> at a minimum</w:t>
            </w:r>
          </w:p>
        </w:tc>
        <w:sdt>
          <w:sdtPr>
            <w:id w:val="748924137"/>
            <w:placeholder>
              <w:docPart w:val="96929C4DADC741C99E4D223CD8EBC1D6"/>
            </w:placeholder>
            <w:dropDownList>
              <w:listItem w:displayText="High" w:value="High"/>
              <w:listItem w:displayText="Medium" w:value="Medium"/>
              <w:listItem w:displayText="Low" w:value="Low"/>
            </w:dropDownList>
          </w:sdtPr>
          <w:sdtContent>
            <w:tc>
              <w:tcPr>
                <w:tcW w:w="1951" w:type="dxa"/>
                <w:shd w:val="clear" w:color="auto" w:fill="auto"/>
              </w:tcPr>
              <w:p w:rsidR="0022654E" w:rsidRDefault="0022654E" w:rsidP="00273989">
                <w:r>
                  <w:t>Low</w:t>
                </w:r>
              </w:p>
            </w:tc>
          </w:sdtContent>
        </w:sdt>
        <w:tc>
          <w:tcPr>
            <w:tcW w:w="2376" w:type="dxa"/>
            <w:shd w:val="clear" w:color="auto" w:fill="auto"/>
          </w:tcPr>
          <w:p w:rsidR="0022654E" w:rsidRDefault="0022654E" w:rsidP="00273989">
            <w:r>
              <w:t>Common Web browser</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Application usable via Firefox version 67.0 at a minimum</w:t>
            </w:r>
          </w:p>
        </w:tc>
        <w:sdt>
          <w:sdtPr>
            <w:id w:val="-495642660"/>
            <w:placeholder>
              <w:docPart w:val="B9E32E13A7DC476683CDD4748EB31A32"/>
            </w:placeholder>
            <w:dropDownList>
              <w:listItem w:displayText="High" w:value="High"/>
              <w:listItem w:displayText="Medium" w:value="Medium"/>
              <w:listItem w:displayText="Low" w:value="Low"/>
            </w:dropDownList>
          </w:sdtPr>
          <w:sdtContent>
            <w:tc>
              <w:tcPr>
                <w:tcW w:w="1951" w:type="dxa"/>
                <w:shd w:val="clear" w:color="auto" w:fill="auto"/>
              </w:tcPr>
              <w:p w:rsidR="0022654E" w:rsidRDefault="0022654E" w:rsidP="00273989">
                <w:r>
                  <w:t>Low</w:t>
                </w:r>
              </w:p>
            </w:tc>
          </w:sdtContent>
        </w:sdt>
        <w:tc>
          <w:tcPr>
            <w:tcW w:w="2376" w:type="dxa"/>
            <w:shd w:val="clear" w:color="auto" w:fill="auto"/>
          </w:tcPr>
          <w:p w:rsidR="0022654E" w:rsidRDefault="0022654E" w:rsidP="00273989">
            <w:r>
              <w:t>Common Web browser</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Application usable via Internet Explorer version 11.766 at a minimum</w:t>
            </w:r>
          </w:p>
        </w:tc>
        <w:sdt>
          <w:sdtPr>
            <w:id w:val="-1070736512"/>
            <w:placeholder>
              <w:docPart w:val="7F7FBD33A4E3479C800A575807673301"/>
            </w:placeholder>
            <w:dropDownList>
              <w:listItem w:displayText="High" w:value="High"/>
              <w:listItem w:displayText="Medium" w:value="Medium"/>
              <w:listItem w:displayText="Low" w:value="Low"/>
            </w:dropDownList>
          </w:sdtPr>
          <w:sdtContent>
            <w:tc>
              <w:tcPr>
                <w:tcW w:w="1951" w:type="dxa"/>
                <w:shd w:val="clear" w:color="auto" w:fill="auto"/>
              </w:tcPr>
              <w:p w:rsidR="0022654E" w:rsidRDefault="0022654E" w:rsidP="00273989">
                <w:r>
                  <w:t>Low</w:t>
                </w:r>
              </w:p>
            </w:tc>
          </w:sdtContent>
        </w:sdt>
        <w:tc>
          <w:tcPr>
            <w:tcW w:w="2376" w:type="dxa"/>
            <w:shd w:val="clear" w:color="auto" w:fill="auto"/>
          </w:tcPr>
          <w:p w:rsidR="0022654E" w:rsidRDefault="0022654E" w:rsidP="00273989">
            <w:r>
              <w:t>Common Web browser</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 xml:space="preserve">Application usable via Edge version </w:t>
            </w:r>
            <w:r w:rsidRPr="00250735">
              <w:t>42.17134.1.0</w:t>
            </w:r>
            <w:r>
              <w:t xml:space="preserve"> at a minimum</w:t>
            </w:r>
          </w:p>
        </w:tc>
        <w:sdt>
          <w:sdtPr>
            <w:id w:val="1049414477"/>
            <w:placeholder>
              <w:docPart w:val="C102584D24694C04B8DF3FD7F1771887"/>
            </w:placeholder>
            <w:dropDownList>
              <w:listItem w:displayText="High" w:value="High"/>
              <w:listItem w:displayText="Medium" w:value="Medium"/>
              <w:listItem w:displayText="Low" w:value="Low"/>
            </w:dropDownList>
          </w:sdtPr>
          <w:sdtContent>
            <w:tc>
              <w:tcPr>
                <w:tcW w:w="1951" w:type="dxa"/>
                <w:shd w:val="clear" w:color="auto" w:fill="auto"/>
              </w:tcPr>
              <w:p w:rsidR="0022654E" w:rsidRDefault="0022654E" w:rsidP="00273989">
                <w:r>
                  <w:t>Low</w:t>
                </w:r>
              </w:p>
            </w:tc>
          </w:sdtContent>
        </w:sdt>
        <w:tc>
          <w:tcPr>
            <w:tcW w:w="2376" w:type="dxa"/>
            <w:shd w:val="clear" w:color="auto" w:fill="auto"/>
          </w:tcPr>
          <w:p w:rsidR="0022654E" w:rsidRDefault="0022654E" w:rsidP="00273989">
            <w:r>
              <w:t>Common Web browser</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Application usable via Safari version 1.2 (windows) at a minimum</w:t>
            </w:r>
          </w:p>
        </w:tc>
        <w:sdt>
          <w:sdtPr>
            <w:id w:val="903411050"/>
            <w:placeholder>
              <w:docPart w:val="D1D816ADE77D41588A665D037450A271"/>
            </w:placeholder>
            <w:dropDownList>
              <w:listItem w:displayText="High" w:value="High"/>
              <w:listItem w:displayText="Medium" w:value="Medium"/>
              <w:listItem w:displayText="Low" w:value="Low"/>
            </w:dropDownList>
          </w:sdtPr>
          <w:sdtContent>
            <w:tc>
              <w:tcPr>
                <w:tcW w:w="1951" w:type="dxa"/>
                <w:shd w:val="clear" w:color="auto" w:fill="auto"/>
              </w:tcPr>
              <w:p w:rsidR="0022654E" w:rsidRDefault="0022654E" w:rsidP="00273989">
                <w:r>
                  <w:t>Low</w:t>
                </w:r>
              </w:p>
            </w:tc>
          </w:sdtContent>
        </w:sdt>
        <w:tc>
          <w:tcPr>
            <w:tcW w:w="2376" w:type="dxa"/>
            <w:shd w:val="clear" w:color="auto" w:fill="auto"/>
          </w:tcPr>
          <w:p w:rsidR="0022654E" w:rsidRDefault="0022654E" w:rsidP="00273989">
            <w:r>
              <w:t>Common Web browser</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Application should be usable on a tablet with a minimum size of 9.7”</w:t>
            </w:r>
          </w:p>
        </w:tc>
        <w:sdt>
          <w:sdtPr>
            <w:id w:val="-1634166148"/>
            <w:placeholder>
              <w:docPart w:val="AC340E25655A447087D20B8732F2CE18"/>
            </w:placeholder>
            <w:dropDownList>
              <w:listItem w:displayText="High" w:value="High"/>
              <w:listItem w:displayText="Medium" w:value="Medium"/>
              <w:listItem w:displayText="Low" w:value="Low"/>
            </w:dropDownList>
          </w:sdtPr>
          <w:sdtContent>
            <w:tc>
              <w:tcPr>
                <w:tcW w:w="1951" w:type="dxa"/>
                <w:shd w:val="clear" w:color="auto" w:fill="auto"/>
              </w:tcPr>
              <w:p w:rsidR="0022654E" w:rsidRDefault="0022654E" w:rsidP="00273989">
                <w:r>
                  <w:t>Low</w:t>
                </w:r>
              </w:p>
            </w:tc>
          </w:sdtContent>
        </w:sdt>
        <w:tc>
          <w:tcPr>
            <w:tcW w:w="2376" w:type="dxa"/>
            <w:shd w:val="clear" w:color="auto" w:fill="auto"/>
          </w:tcPr>
          <w:p w:rsidR="0022654E" w:rsidRDefault="0022654E" w:rsidP="00273989">
            <w:r>
              <w:t>Some users will access the application from a tablet</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Files to be stored in the structure:</w:t>
            </w:r>
          </w:p>
          <w:p w:rsidR="0022654E" w:rsidRDefault="0022654E" w:rsidP="00273989">
            <w:r>
              <w:t>Study</w:t>
            </w:r>
          </w:p>
          <w:p w:rsidR="0022654E" w:rsidRDefault="0022654E" w:rsidP="006D7D54">
            <w:pPr>
              <w:pStyle w:val="ListParagraph"/>
              <w:numPr>
                <w:ilvl w:val="0"/>
                <w:numId w:val="8"/>
              </w:numPr>
              <w:rPr>
                <w:rFonts w:asciiTheme="minorHAnsi" w:hAnsiTheme="minorHAnsi"/>
                <w:lang w:val="en-GB"/>
              </w:rPr>
            </w:pPr>
            <w:r>
              <w:rPr>
                <w:rFonts w:asciiTheme="minorHAnsi" w:hAnsiTheme="minorHAnsi"/>
                <w:lang w:val="en-GB"/>
              </w:rPr>
              <w:t>Site</w:t>
            </w:r>
          </w:p>
          <w:p w:rsidR="0022654E" w:rsidRDefault="0022654E" w:rsidP="006D7D54">
            <w:pPr>
              <w:pStyle w:val="ListParagraph"/>
              <w:numPr>
                <w:ilvl w:val="0"/>
                <w:numId w:val="8"/>
              </w:numPr>
              <w:ind w:left="1021"/>
              <w:rPr>
                <w:rFonts w:asciiTheme="minorHAnsi" w:hAnsiTheme="minorHAnsi"/>
                <w:lang w:val="en-GB"/>
              </w:rPr>
            </w:pPr>
            <w:r>
              <w:rPr>
                <w:rFonts w:asciiTheme="minorHAnsi" w:hAnsiTheme="minorHAnsi"/>
                <w:lang w:val="en-GB"/>
              </w:rPr>
              <w:t>Randomisation Number</w:t>
            </w:r>
          </w:p>
          <w:p w:rsidR="0022654E" w:rsidRPr="00025536" w:rsidRDefault="0022654E" w:rsidP="006D7D54">
            <w:pPr>
              <w:pStyle w:val="ListParagraph"/>
              <w:numPr>
                <w:ilvl w:val="0"/>
                <w:numId w:val="8"/>
              </w:numPr>
              <w:ind w:left="1447"/>
              <w:rPr>
                <w:rFonts w:asciiTheme="minorHAnsi" w:hAnsiTheme="minorHAnsi"/>
                <w:lang w:val="en-GB"/>
              </w:rPr>
            </w:pPr>
            <w:r>
              <w:rPr>
                <w:rFonts w:asciiTheme="minorHAnsi" w:hAnsiTheme="minorHAnsi"/>
                <w:lang w:val="en-GB"/>
              </w:rPr>
              <w:t>Time-Point</w:t>
            </w:r>
          </w:p>
        </w:tc>
        <w:tc>
          <w:tcPr>
            <w:tcW w:w="1951" w:type="dxa"/>
            <w:shd w:val="clear" w:color="auto" w:fill="auto"/>
          </w:tcPr>
          <w:p w:rsidR="0022654E" w:rsidRDefault="0022654E" w:rsidP="00273989">
            <w:r>
              <w:t>Medium</w:t>
            </w:r>
          </w:p>
        </w:tc>
        <w:tc>
          <w:tcPr>
            <w:tcW w:w="2376" w:type="dxa"/>
            <w:shd w:val="clear" w:color="auto" w:fill="auto"/>
          </w:tcPr>
          <w:p w:rsidR="0022654E" w:rsidRDefault="0022654E" w:rsidP="00273989">
            <w:r>
              <w:t>Separation of concerns</w:t>
            </w:r>
          </w:p>
        </w:tc>
      </w:tr>
    </w:tbl>
    <w:p w:rsidR="0022654E" w:rsidRDefault="0022654E" w:rsidP="0093229D">
      <w:pPr>
        <w:rPr>
          <w:rFonts w:ascii="Calibri" w:hAnsi="Calibri"/>
        </w:rPr>
      </w:pPr>
    </w:p>
    <w:p w:rsidR="0022654E" w:rsidRPr="0093229D" w:rsidRDefault="00273989" w:rsidP="00273989">
      <w:pPr>
        <w:pStyle w:val="Heading2"/>
        <w:numPr>
          <w:ilvl w:val="1"/>
          <w:numId w:val="1"/>
        </w:numPr>
        <w:ind w:left="426"/>
      </w:pPr>
      <w:r>
        <w:t>Reporting Requirements</w:t>
      </w:r>
    </w:p>
    <w:bookmarkEnd w:id="1"/>
    <w:bookmarkEnd w:id="2"/>
    <w:p w:rsidR="009B6F67" w:rsidRDefault="009B6F67" w:rsidP="00E5097B">
      <w:pPr>
        <w:rPr>
          <w:lang w:eastAsia="en-GB"/>
        </w:rPr>
      </w:pPr>
    </w:p>
    <w:tbl>
      <w:tblPr>
        <w:tblW w:w="10490"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5"/>
        <w:gridCol w:w="4178"/>
        <w:gridCol w:w="1951"/>
        <w:gridCol w:w="2376"/>
      </w:tblGrid>
      <w:tr w:rsidR="0022654E" w:rsidRPr="00C83430" w:rsidTr="0022654E">
        <w:trPr>
          <w:cantSplit/>
          <w:tblHeader/>
        </w:trPr>
        <w:tc>
          <w:tcPr>
            <w:tcW w:w="1985" w:type="dxa"/>
            <w:shd w:val="clear" w:color="auto" w:fill="660033"/>
          </w:tcPr>
          <w:p w:rsidR="0022654E" w:rsidRPr="00282A96" w:rsidRDefault="0022654E" w:rsidP="00273989">
            <w:pPr>
              <w:rPr>
                <w:b/>
              </w:rPr>
            </w:pPr>
            <w:r w:rsidRPr="00282A96">
              <w:rPr>
                <w:b/>
              </w:rPr>
              <w:t>User Requirement Specification ID</w:t>
            </w:r>
          </w:p>
        </w:tc>
        <w:tc>
          <w:tcPr>
            <w:tcW w:w="4178" w:type="dxa"/>
            <w:shd w:val="clear" w:color="auto" w:fill="660033"/>
          </w:tcPr>
          <w:p w:rsidR="0022654E" w:rsidRPr="00282A96" w:rsidRDefault="0022654E" w:rsidP="00273989">
            <w:pPr>
              <w:rPr>
                <w:b/>
              </w:rPr>
            </w:pPr>
            <w:r w:rsidRPr="00282A96">
              <w:rPr>
                <w:b/>
              </w:rPr>
              <w:t>User Requirement Specification Description</w:t>
            </w:r>
          </w:p>
        </w:tc>
        <w:tc>
          <w:tcPr>
            <w:tcW w:w="1951" w:type="dxa"/>
            <w:shd w:val="clear" w:color="auto" w:fill="660033"/>
          </w:tcPr>
          <w:p w:rsidR="0022654E" w:rsidRPr="00282A96" w:rsidRDefault="0022654E" w:rsidP="00273989">
            <w:pPr>
              <w:rPr>
                <w:b/>
              </w:rPr>
            </w:pPr>
            <w:r w:rsidRPr="00282A96">
              <w:rPr>
                <w:b/>
              </w:rPr>
              <w:t>User Requirement Specification Risk Severity</w:t>
            </w:r>
          </w:p>
        </w:tc>
        <w:tc>
          <w:tcPr>
            <w:tcW w:w="2376" w:type="dxa"/>
            <w:shd w:val="clear" w:color="auto" w:fill="660033"/>
          </w:tcPr>
          <w:p w:rsidR="0022654E" w:rsidRPr="00282A96" w:rsidRDefault="0022654E" w:rsidP="00273989">
            <w:pPr>
              <w:rPr>
                <w:b/>
              </w:rPr>
            </w:pPr>
            <w:r w:rsidRPr="00282A96">
              <w:rPr>
                <w:b/>
              </w:rPr>
              <w:t>Comment</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Pr="00282A96" w:rsidRDefault="0022654E" w:rsidP="00273989">
            <w:r w:rsidRPr="00282A96">
              <w:t xml:space="preserve">It should be possible </w:t>
            </w:r>
            <w:r>
              <w:t>for a user to see a list of all their actions within the application</w:t>
            </w:r>
          </w:p>
        </w:tc>
        <w:sdt>
          <w:sdtPr>
            <w:id w:val="-1816020624"/>
            <w:placeholder>
              <w:docPart w:val="F05608F0220C40ADA19DC1F5F17DC4FA"/>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Medium</w:t>
                </w:r>
              </w:p>
            </w:tc>
          </w:sdtContent>
        </w:sdt>
        <w:tc>
          <w:tcPr>
            <w:tcW w:w="2376" w:type="dxa"/>
            <w:shd w:val="clear" w:color="auto" w:fill="auto"/>
          </w:tcPr>
          <w:p w:rsidR="0022654E" w:rsidRPr="00282A96" w:rsidRDefault="0022654E" w:rsidP="00273989">
            <w:r>
              <w:t>For auditing purposes</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Pr="00282A96" w:rsidRDefault="0022654E" w:rsidP="00273989">
            <w:r w:rsidRPr="00282A96">
              <w:t xml:space="preserve">It should be possible </w:t>
            </w:r>
            <w:r>
              <w:t>for an administrator to see a list of all users’ actions within the application</w:t>
            </w:r>
          </w:p>
        </w:tc>
        <w:sdt>
          <w:sdtPr>
            <w:id w:val="-912012866"/>
            <w:placeholder>
              <w:docPart w:val="4ADAADB94FE64D2888FCDACD4BCF1347"/>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Medium</w:t>
                </w:r>
              </w:p>
            </w:tc>
          </w:sdtContent>
        </w:sdt>
        <w:tc>
          <w:tcPr>
            <w:tcW w:w="2376" w:type="dxa"/>
            <w:shd w:val="clear" w:color="auto" w:fill="auto"/>
          </w:tcPr>
          <w:p w:rsidR="0022654E" w:rsidRPr="00282A96" w:rsidRDefault="0022654E" w:rsidP="00273989">
            <w:r>
              <w:t>For auditing purposes</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Pr="00282A96" w:rsidRDefault="0022654E" w:rsidP="00273989">
            <w:r>
              <w:t>It should be possible to view the review status of all images</w:t>
            </w:r>
          </w:p>
        </w:tc>
        <w:sdt>
          <w:sdtPr>
            <w:id w:val="380908274"/>
            <w:placeholder>
              <w:docPart w:val="CD76456DEA584021A3A09A27B1413F67"/>
            </w:placeholder>
            <w:dropDownList>
              <w:listItem w:displayText="High" w:value="High"/>
              <w:listItem w:displayText="Medium" w:value="Medium"/>
              <w:listItem w:displayText="Low" w:value="Low"/>
            </w:dropDownList>
          </w:sdtPr>
          <w:sdtContent>
            <w:tc>
              <w:tcPr>
                <w:tcW w:w="1951" w:type="dxa"/>
                <w:shd w:val="clear" w:color="auto" w:fill="auto"/>
              </w:tcPr>
              <w:p w:rsidR="0022654E" w:rsidRPr="00282A96" w:rsidRDefault="0022654E" w:rsidP="00273989">
                <w:r>
                  <w:t>Medium</w:t>
                </w:r>
              </w:p>
            </w:tc>
          </w:sdtContent>
        </w:sdt>
        <w:tc>
          <w:tcPr>
            <w:tcW w:w="2376" w:type="dxa"/>
            <w:shd w:val="clear" w:color="auto" w:fill="auto"/>
          </w:tcPr>
          <w:p w:rsidR="0022654E" w:rsidRPr="00282A96" w:rsidRDefault="0022654E" w:rsidP="00273989">
            <w:r>
              <w:t>For adjudication purposes</w:t>
            </w:r>
          </w:p>
        </w:tc>
      </w:tr>
      <w:tr w:rsidR="0022654E" w:rsidRPr="00C83430" w:rsidTr="0022654E">
        <w:trPr>
          <w:cantSplit/>
        </w:trPr>
        <w:tc>
          <w:tcPr>
            <w:tcW w:w="1985" w:type="dxa"/>
            <w:shd w:val="clear" w:color="auto" w:fill="auto"/>
          </w:tcPr>
          <w:p w:rsidR="0022654E" w:rsidRPr="0011700E" w:rsidRDefault="0022654E" w:rsidP="00273989">
            <w:pPr>
              <w:pStyle w:val="ListParagraph"/>
              <w:rPr>
                <w:rFonts w:asciiTheme="minorHAnsi" w:hAnsiTheme="minorHAnsi"/>
                <w:lang w:val="en-GB"/>
              </w:rPr>
            </w:pPr>
          </w:p>
        </w:tc>
        <w:tc>
          <w:tcPr>
            <w:tcW w:w="4178" w:type="dxa"/>
            <w:shd w:val="clear" w:color="auto" w:fill="auto"/>
          </w:tcPr>
          <w:p w:rsidR="0022654E" w:rsidRDefault="0022654E" w:rsidP="00273989">
            <w:r>
              <w:t>It should be possible to view a list of reviewed images awaiting resolution of reviewers’ disagreements</w:t>
            </w:r>
          </w:p>
        </w:tc>
        <w:tc>
          <w:tcPr>
            <w:tcW w:w="1951" w:type="dxa"/>
            <w:shd w:val="clear" w:color="auto" w:fill="auto"/>
          </w:tcPr>
          <w:p w:rsidR="0022654E" w:rsidRDefault="0022654E" w:rsidP="00273989"/>
        </w:tc>
        <w:tc>
          <w:tcPr>
            <w:tcW w:w="2376" w:type="dxa"/>
            <w:shd w:val="clear" w:color="auto" w:fill="auto"/>
          </w:tcPr>
          <w:p w:rsidR="0022654E" w:rsidRDefault="0022654E" w:rsidP="00273989"/>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 xml:space="preserve">It should be possible to download the results for all assessments </w:t>
            </w:r>
            <w:r w:rsidR="00625277">
              <w:t xml:space="preserve">(if undertaken) </w:t>
            </w:r>
            <w:r>
              <w:t>with the format:</w:t>
            </w:r>
          </w:p>
          <w:p w:rsidR="0022654E" w:rsidRDefault="0022654E" w:rsidP="00273989">
            <w:proofErr w:type="spellStart"/>
            <w:r>
              <w:t>RandomisationNumber</w:t>
            </w:r>
            <w:proofErr w:type="spellEnd"/>
            <w:r>
              <w:t>, Timepoint, Review1, Review2, Review3, DateOfReview1, DateOfReview2, dateOfReview3</w:t>
            </w:r>
          </w:p>
        </w:tc>
        <w:tc>
          <w:tcPr>
            <w:tcW w:w="1951" w:type="dxa"/>
            <w:shd w:val="clear" w:color="auto" w:fill="auto"/>
          </w:tcPr>
          <w:p w:rsidR="0022654E" w:rsidRDefault="0022654E" w:rsidP="00273989">
            <w:r>
              <w:t>Medium</w:t>
            </w:r>
          </w:p>
        </w:tc>
        <w:tc>
          <w:tcPr>
            <w:tcW w:w="2376" w:type="dxa"/>
            <w:shd w:val="clear" w:color="auto" w:fill="auto"/>
          </w:tcPr>
          <w:p w:rsidR="0022654E" w:rsidRDefault="0022654E" w:rsidP="00273989">
            <w:r>
              <w:t>For adjudication purposes</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It should be possible to obtain a list of outstanding reviews by reviewer</w:t>
            </w:r>
          </w:p>
        </w:tc>
        <w:tc>
          <w:tcPr>
            <w:tcW w:w="1951" w:type="dxa"/>
            <w:shd w:val="clear" w:color="auto" w:fill="auto"/>
          </w:tcPr>
          <w:p w:rsidR="0022654E" w:rsidRDefault="0022654E" w:rsidP="00273989">
            <w:r>
              <w:t>Medium</w:t>
            </w:r>
          </w:p>
        </w:tc>
        <w:tc>
          <w:tcPr>
            <w:tcW w:w="2376" w:type="dxa"/>
            <w:shd w:val="clear" w:color="auto" w:fill="auto"/>
          </w:tcPr>
          <w:p w:rsidR="0022654E" w:rsidRDefault="0022654E" w:rsidP="00273989">
            <w:r>
              <w:t>For adjudication purposes</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It should be possible to obtain a list of outstanding reviews by randomisation number</w:t>
            </w:r>
          </w:p>
        </w:tc>
        <w:tc>
          <w:tcPr>
            <w:tcW w:w="1951" w:type="dxa"/>
            <w:shd w:val="clear" w:color="auto" w:fill="auto"/>
          </w:tcPr>
          <w:p w:rsidR="0022654E" w:rsidRDefault="0022654E" w:rsidP="00273989">
            <w:r>
              <w:t>Medium</w:t>
            </w:r>
          </w:p>
        </w:tc>
        <w:tc>
          <w:tcPr>
            <w:tcW w:w="2376" w:type="dxa"/>
            <w:shd w:val="clear" w:color="auto" w:fill="auto"/>
          </w:tcPr>
          <w:p w:rsidR="0022654E" w:rsidRDefault="0022654E" w:rsidP="00273989">
            <w:r>
              <w:t>For adjudication purposes</w:t>
            </w:r>
          </w:p>
        </w:tc>
      </w:tr>
      <w:tr w:rsidR="0022654E" w:rsidRPr="00C83430" w:rsidTr="0022654E">
        <w:trPr>
          <w:cantSplit/>
        </w:trPr>
        <w:tc>
          <w:tcPr>
            <w:tcW w:w="1985" w:type="dxa"/>
            <w:shd w:val="clear" w:color="auto" w:fill="auto"/>
          </w:tcPr>
          <w:p w:rsidR="0022654E" w:rsidRPr="0011700E" w:rsidRDefault="0022654E" w:rsidP="006D7D54">
            <w:pPr>
              <w:pStyle w:val="ListParagraph"/>
              <w:numPr>
                <w:ilvl w:val="0"/>
                <w:numId w:val="7"/>
              </w:numPr>
              <w:rPr>
                <w:rFonts w:asciiTheme="minorHAnsi" w:hAnsiTheme="minorHAnsi"/>
                <w:lang w:val="en-GB"/>
              </w:rPr>
            </w:pPr>
          </w:p>
        </w:tc>
        <w:tc>
          <w:tcPr>
            <w:tcW w:w="4178" w:type="dxa"/>
            <w:shd w:val="clear" w:color="auto" w:fill="auto"/>
          </w:tcPr>
          <w:p w:rsidR="0022654E" w:rsidRDefault="0022654E" w:rsidP="00273989">
            <w:r>
              <w:t>List of missing but expected images</w:t>
            </w:r>
          </w:p>
        </w:tc>
        <w:tc>
          <w:tcPr>
            <w:tcW w:w="1951" w:type="dxa"/>
            <w:shd w:val="clear" w:color="auto" w:fill="auto"/>
          </w:tcPr>
          <w:p w:rsidR="0022654E" w:rsidRDefault="0022654E" w:rsidP="00273989">
            <w:r>
              <w:t>Medium</w:t>
            </w:r>
          </w:p>
        </w:tc>
        <w:tc>
          <w:tcPr>
            <w:tcW w:w="2376" w:type="dxa"/>
            <w:shd w:val="clear" w:color="auto" w:fill="auto"/>
          </w:tcPr>
          <w:p w:rsidR="0022654E" w:rsidRDefault="0022654E" w:rsidP="00273989">
            <w:r>
              <w:t>To minimise missing data</w:t>
            </w:r>
          </w:p>
        </w:tc>
      </w:tr>
    </w:tbl>
    <w:p w:rsidR="0022654E" w:rsidRDefault="0022654E" w:rsidP="00E5097B">
      <w:pPr>
        <w:rPr>
          <w:lang w:eastAsia="en-GB"/>
        </w:rPr>
      </w:pPr>
    </w:p>
    <w:p w:rsidR="00433D97" w:rsidRDefault="00433D97" w:rsidP="00433D97">
      <w:pPr>
        <w:pStyle w:val="Heading1"/>
        <w:numPr>
          <w:ilvl w:val="0"/>
          <w:numId w:val="1"/>
        </w:numPr>
        <w:rPr>
          <w:lang w:eastAsia="en-GB"/>
        </w:rPr>
      </w:pPr>
      <w:r>
        <w:rPr>
          <w:lang w:eastAsia="en-GB"/>
        </w:rPr>
        <w:t>User Stories</w:t>
      </w:r>
    </w:p>
    <w:p w:rsidR="00433D97" w:rsidRDefault="00433D97" w:rsidP="00433D97">
      <w:pPr>
        <w:pStyle w:val="Heading1"/>
        <w:numPr>
          <w:ilvl w:val="0"/>
          <w:numId w:val="1"/>
        </w:numPr>
        <w:rPr>
          <w:lang w:eastAsia="en-GB"/>
        </w:rPr>
      </w:pPr>
      <w:r>
        <w:rPr>
          <w:lang w:eastAsia="en-GB"/>
        </w:rPr>
        <w:t>Site Layout</w:t>
      </w:r>
    </w:p>
    <w:p w:rsidR="00433D97" w:rsidRPr="00433D97" w:rsidRDefault="00433D97" w:rsidP="00433D97">
      <w:pPr>
        <w:pStyle w:val="NormalIndent"/>
        <w:ind w:left="0"/>
        <w:rPr>
          <w:lang w:eastAsia="en-GB"/>
        </w:rPr>
      </w:pPr>
    </w:p>
    <w:tbl>
      <w:tblPr>
        <w:tblStyle w:val="TableGrid"/>
        <w:tblW w:w="10490" w:type="dxa"/>
        <w:tblInd w:w="-289" w:type="dxa"/>
        <w:tblLook w:val="04A0" w:firstRow="1" w:lastRow="0" w:firstColumn="1" w:lastColumn="0" w:noHBand="0" w:noVBand="1"/>
      </w:tblPr>
      <w:tblGrid>
        <w:gridCol w:w="2024"/>
        <w:gridCol w:w="8466"/>
      </w:tblGrid>
      <w:tr w:rsidR="00433D97" w:rsidTr="0015110B">
        <w:trPr>
          <w:cantSplit/>
          <w:tblHeader/>
        </w:trPr>
        <w:tc>
          <w:tcPr>
            <w:tcW w:w="2024" w:type="dxa"/>
            <w:shd w:val="clear" w:color="auto" w:fill="990033"/>
          </w:tcPr>
          <w:p w:rsidR="00433D97" w:rsidRPr="00433D97" w:rsidRDefault="00433D97" w:rsidP="00433D97">
            <w:pPr>
              <w:pStyle w:val="NormalIndent"/>
              <w:spacing w:after="60"/>
              <w:ind w:left="0"/>
              <w:rPr>
                <w:b/>
                <w:lang w:eastAsia="en-GB"/>
              </w:rPr>
            </w:pPr>
            <w:r>
              <w:rPr>
                <w:b/>
                <w:lang w:eastAsia="en-GB"/>
              </w:rPr>
              <w:t>Page</w:t>
            </w:r>
          </w:p>
        </w:tc>
        <w:tc>
          <w:tcPr>
            <w:tcW w:w="8466" w:type="dxa"/>
            <w:shd w:val="clear" w:color="auto" w:fill="990033"/>
          </w:tcPr>
          <w:p w:rsidR="00433D97" w:rsidRPr="00433D97" w:rsidRDefault="00433D97" w:rsidP="00433D97">
            <w:pPr>
              <w:pStyle w:val="NormalIndent"/>
              <w:spacing w:after="60"/>
              <w:ind w:left="0"/>
              <w:rPr>
                <w:b/>
                <w:lang w:eastAsia="en-GB"/>
              </w:rPr>
            </w:pPr>
            <w:r>
              <w:rPr>
                <w:b/>
                <w:lang w:eastAsia="en-GB"/>
              </w:rPr>
              <w:t>Screen shot</w:t>
            </w:r>
          </w:p>
        </w:tc>
      </w:tr>
      <w:tr w:rsidR="00433D97" w:rsidTr="0015110B">
        <w:trPr>
          <w:cantSplit/>
        </w:trPr>
        <w:tc>
          <w:tcPr>
            <w:tcW w:w="2024" w:type="dxa"/>
          </w:tcPr>
          <w:p w:rsidR="00433D97" w:rsidRDefault="00433D97" w:rsidP="0015110B">
            <w:pPr>
              <w:pStyle w:val="NormalIndent"/>
              <w:spacing w:after="60"/>
              <w:ind w:left="0"/>
              <w:jc w:val="left"/>
              <w:rPr>
                <w:lang w:eastAsia="en-GB"/>
              </w:rPr>
            </w:pPr>
            <w:r>
              <w:rPr>
                <w:lang w:eastAsia="en-GB"/>
              </w:rPr>
              <w:t>Login Page</w:t>
            </w:r>
          </w:p>
        </w:tc>
        <w:tc>
          <w:tcPr>
            <w:tcW w:w="8466" w:type="dxa"/>
          </w:tcPr>
          <w:p w:rsidR="005946A1" w:rsidRDefault="00433D97" w:rsidP="00433D97">
            <w:pPr>
              <w:pStyle w:val="NormalIndent"/>
              <w:spacing w:after="60"/>
              <w:ind w:left="0"/>
              <w:rPr>
                <w:lang w:eastAsia="en-GB"/>
              </w:rPr>
            </w:pPr>
            <w:r>
              <w:rPr>
                <w:noProof/>
              </w:rPr>
              <w:drawing>
                <wp:inline distT="0" distB="0" distL="0" distR="0" wp14:anchorId="7EADCDAD" wp14:editId="57EC31A0">
                  <wp:extent cx="5238095" cy="2485714"/>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38095" cy="2485714"/>
                          </a:xfrm>
                          <a:prstGeom prst="rect">
                            <a:avLst/>
                          </a:prstGeom>
                        </pic:spPr>
                      </pic:pic>
                    </a:graphicData>
                  </a:graphic>
                </wp:inline>
              </w:drawing>
            </w:r>
          </w:p>
        </w:tc>
      </w:tr>
      <w:tr w:rsidR="005946A1" w:rsidTr="0015110B">
        <w:trPr>
          <w:cantSplit/>
        </w:trPr>
        <w:tc>
          <w:tcPr>
            <w:tcW w:w="2024" w:type="dxa"/>
          </w:tcPr>
          <w:p w:rsidR="005946A1" w:rsidRDefault="0015110B" w:rsidP="0015110B">
            <w:pPr>
              <w:pStyle w:val="NormalIndent"/>
              <w:spacing w:after="60"/>
              <w:ind w:left="0"/>
              <w:jc w:val="left"/>
              <w:rPr>
                <w:lang w:eastAsia="en-GB"/>
              </w:rPr>
            </w:pPr>
            <w:r>
              <w:rPr>
                <w:lang w:eastAsia="en-GB"/>
              </w:rPr>
              <w:lastRenderedPageBreak/>
              <w:t xml:space="preserve">Request Password Reset </w:t>
            </w:r>
            <w:proofErr w:type="gramStart"/>
            <w:r>
              <w:rPr>
                <w:lang w:eastAsia="en-GB"/>
              </w:rPr>
              <w:t>link</w:t>
            </w:r>
            <w:proofErr w:type="gramEnd"/>
            <w:r>
              <w:rPr>
                <w:lang w:eastAsia="en-GB"/>
              </w:rPr>
              <w:t xml:space="preserve"> Page</w:t>
            </w:r>
          </w:p>
        </w:tc>
        <w:tc>
          <w:tcPr>
            <w:tcW w:w="8466" w:type="dxa"/>
          </w:tcPr>
          <w:p w:rsidR="005946A1" w:rsidRDefault="0015110B" w:rsidP="00433D97">
            <w:pPr>
              <w:pStyle w:val="NormalIndent"/>
              <w:spacing w:after="60"/>
              <w:ind w:left="0"/>
              <w:rPr>
                <w:noProof/>
              </w:rPr>
            </w:pPr>
            <w:r>
              <w:rPr>
                <w:noProof/>
              </w:rPr>
              <w:drawing>
                <wp:inline distT="0" distB="0" distL="0" distR="0" wp14:anchorId="5705D3D8" wp14:editId="3B9111F1">
                  <wp:extent cx="4761905" cy="224761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1905" cy="2247619"/>
                          </a:xfrm>
                          <a:prstGeom prst="rect">
                            <a:avLst/>
                          </a:prstGeom>
                        </pic:spPr>
                      </pic:pic>
                    </a:graphicData>
                  </a:graphic>
                </wp:inline>
              </w:drawing>
            </w:r>
          </w:p>
        </w:tc>
      </w:tr>
      <w:tr w:rsidR="0015110B" w:rsidTr="0015110B">
        <w:trPr>
          <w:cantSplit/>
        </w:trPr>
        <w:tc>
          <w:tcPr>
            <w:tcW w:w="2024" w:type="dxa"/>
          </w:tcPr>
          <w:p w:rsidR="0015110B" w:rsidRDefault="0015110B" w:rsidP="0015110B">
            <w:pPr>
              <w:pStyle w:val="NormalIndent"/>
              <w:spacing w:after="60"/>
              <w:ind w:left="0"/>
              <w:jc w:val="left"/>
              <w:rPr>
                <w:lang w:eastAsia="en-GB"/>
              </w:rPr>
            </w:pPr>
            <w:r>
              <w:rPr>
                <w:lang w:eastAsia="en-GB"/>
              </w:rPr>
              <w:t>Admin Home Page</w:t>
            </w:r>
            <w:bookmarkStart w:id="4" w:name="_GoBack"/>
            <w:bookmarkEnd w:id="4"/>
          </w:p>
        </w:tc>
        <w:tc>
          <w:tcPr>
            <w:tcW w:w="8466" w:type="dxa"/>
          </w:tcPr>
          <w:p w:rsidR="0015110B" w:rsidRDefault="0015110B" w:rsidP="00433D97">
            <w:pPr>
              <w:pStyle w:val="NormalIndent"/>
              <w:spacing w:after="60"/>
              <w:ind w:left="0"/>
              <w:rPr>
                <w:noProof/>
              </w:rPr>
            </w:pPr>
          </w:p>
        </w:tc>
      </w:tr>
    </w:tbl>
    <w:p w:rsidR="00433D97" w:rsidRPr="00433D97" w:rsidRDefault="00433D97" w:rsidP="00433D97">
      <w:pPr>
        <w:pStyle w:val="NormalIndent"/>
        <w:ind w:left="0"/>
        <w:rPr>
          <w:lang w:eastAsia="en-GB"/>
        </w:rPr>
      </w:pPr>
    </w:p>
    <w:sectPr w:rsidR="00433D97" w:rsidRPr="00433D97" w:rsidSect="00E5097B">
      <w:headerReference w:type="default" r:id="rId10"/>
      <w:footerReference w:type="default" r:id="rId11"/>
      <w:pgSz w:w="11906" w:h="16838" w:code="9"/>
      <w:pgMar w:top="2127" w:right="1174" w:bottom="1701" w:left="1174" w:header="675" w:footer="8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CEA" w:rsidRDefault="00657CEA">
      <w:r>
        <w:separator/>
      </w:r>
    </w:p>
  </w:endnote>
  <w:endnote w:type="continuationSeparator" w:id="0">
    <w:p w:rsidR="00657CEA" w:rsidRDefault="00657C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598" w:type="dxa"/>
      <w:tblLayout w:type="fixed"/>
      <w:tblLook w:val="0000" w:firstRow="0" w:lastRow="0" w:firstColumn="0" w:lastColumn="0" w:noHBand="0" w:noVBand="0"/>
    </w:tblPr>
    <w:tblGrid>
      <w:gridCol w:w="5211"/>
      <w:gridCol w:w="1134"/>
      <w:gridCol w:w="4253"/>
    </w:tblGrid>
    <w:tr w:rsidR="00273989" w:rsidTr="00341CEC">
      <w:trPr>
        <w:cantSplit/>
        <w:trHeight w:val="57"/>
      </w:trPr>
      <w:tc>
        <w:tcPr>
          <w:tcW w:w="10598" w:type="dxa"/>
          <w:gridSpan w:val="3"/>
          <w:tcBorders>
            <w:top w:val="single" w:sz="4" w:space="0" w:color="auto"/>
          </w:tcBorders>
        </w:tcPr>
        <w:p w:rsidR="00273989" w:rsidRPr="00A40B98" w:rsidRDefault="00273989" w:rsidP="00E5097B">
          <w:pPr>
            <w:pStyle w:val="CommentText"/>
            <w:rPr>
              <w:rFonts w:ascii="Tahoma" w:hAnsi="Tahoma" w:cs="Tahoma"/>
              <w:b/>
              <w:sz w:val="4"/>
              <w:szCs w:val="4"/>
            </w:rPr>
          </w:pPr>
        </w:p>
      </w:tc>
    </w:tr>
    <w:tr w:rsidR="00273989" w:rsidTr="00341CEC">
      <w:trPr>
        <w:cantSplit/>
        <w:trHeight w:val="230"/>
      </w:trPr>
      <w:tc>
        <w:tcPr>
          <w:tcW w:w="5211" w:type="dxa"/>
        </w:tcPr>
        <w:p w:rsidR="00273989" w:rsidRPr="00CD5238" w:rsidRDefault="00273989" w:rsidP="00E5097B">
          <w:pPr>
            <w:pStyle w:val="Footer"/>
            <w:rPr>
              <w:color w:val="5F91AF"/>
              <w:sz w:val="18"/>
              <w:szCs w:val="18"/>
              <w:lang w:val="fr-BE"/>
            </w:rPr>
          </w:pPr>
        </w:p>
      </w:tc>
      <w:tc>
        <w:tcPr>
          <w:tcW w:w="1134" w:type="dxa"/>
        </w:tcPr>
        <w:p w:rsidR="00273989" w:rsidRPr="00CD5238" w:rsidRDefault="00273989" w:rsidP="00E5097B">
          <w:pPr>
            <w:pStyle w:val="Footer"/>
            <w:rPr>
              <w:color w:val="5F91AF"/>
              <w:sz w:val="18"/>
              <w:szCs w:val="18"/>
              <w:lang w:val="fr-BE"/>
            </w:rPr>
          </w:pPr>
        </w:p>
      </w:tc>
      <w:tc>
        <w:tcPr>
          <w:tcW w:w="4253" w:type="dxa"/>
        </w:tcPr>
        <w:p w:rsidR="00273989" w:rsidRPr="00CD5238" w:rsidRDefault="00273989" w:rsidP="00E5097B">
          <w:pPr>
            <w:pStyle w:val="Footer"/>
            <w:rPr>
              <w:color w:val="5F91AF"/>
              <w:sz w:val="18"/>
              <w:szCs w:val="18"/>
              <w:lang w:val="fr-BE"/>
            </w:rPr>
          </w:pPr>
        </w:p>
      </w:tc>
    </w:tr>
    <w:tr w:rsidR="00273989" w:rsidTr="00341CEC">
      <w:trPr>
        <w:cantSplit/>
        <w:trHeight w:val="230"/>
      </w:trPr>
      <w:tc>
        <w:tcPr>
          <w:tcW w:w="5211" w:type="dxa"/>
        </w:tcPr>
        <w:p w:rsidR="00273989" w:rsidRPr="00CD5238" w:rsidRDefault="00273989" w:rsidP="00E5097B">
          <w:pPr>
            <w:pStyle w:val="Footer"/>
            <w:rPr>
              <w:color w:val="993366"/>
              <w:sz w:val="18"/>
              <w:szCs w:val="18"/>
              <w:lang w:val="fr-BE"/>
            </w:rPr>
          </w:pPr>
          <w:r>
            <w:rPr>
              <w:color w:val="993366"/>
              <w:sz w:val="18"/>
              <w:szCs w:val="18"/>
              <w:lang w:val="fr-BE"/>
            </w:rPr>
            <w:fldChar w:fldCharType="begin"/>
          </w:r>
          <w:r>
            <w:rPr>
              <w:color w:val="993366"/>
              <w:sz w:val="18"/>
              <w:szCs w:val="18"/>
              <w:lang w:val="fr-BE"/>
            </w:rPr>
            <w:instrText xml:space="preserve"> FILENAME   \* MERGEFORMAT </w:instrText>
          </w:r>
          <w:r>
            <w:rPr>
              <w:color w:val="993366"/>
              <w:sz w:val="18"/>
              <w:szCs w:val="18"/>
              <w:lang w:val="fr-BE"/>
            </w:rPr>
            <w:fldChar w:fldCharType="separate"/>
          </w:r>
          <w:r>
            <w:rPr>
              <w:noProof/>
              <w:color w:val="993366"/>
              <w:sz w:val="18"/>
              <w:szCs w:val="18"/>
              <w:lang w:val="fr-BE"/>
            </w:rPr>
            <w:t>TRIAGE_UserRequirementsSpecification_v0.1_12Jan2020</w:t>
          </w:r>
          <w:r>
            <w:rPr>
              <w:color w:val="993366"/>
              <w:sz w:val="18"/>
              <w:szCs w:val="18"/>
              <w:lang w:val="fr-BE"/>
            </w:rPr>
            <w:fldChar w:fldCharType="end"/>
          </w:r>
        </w:p>
      </w:tc>
      <w:tc>
        <w:tcPr>
          <w:tcW w:w="1134" w:type="dxa"/>
        </w:tcPr>
        <w:p w:rsidR="00273989" w:rsidRPr="00CD5238" w:rsidRDefault="00273989" w:rsidP="00E5097B">
          <w:pPr>
            <w:pStyle w:val="Footer"/>
            <w:rPr>
              <w:color w:val="993366"/>
              <w:sz w:val="18"/>
              <w:szCs w:val="18"/>
              <w:lang w:val="fr-BE"/>
            </w:rPr>
          </w:pPr>
        </w:p>
      </w:tc>
      <w:tc>
        <w:tcPr>
          <w:tcW w:w="4253" w:type="dxa"/>
        </w:tcPr>
        <w:p w:rsidR="00273989" w:rsidRPr="00CD5238" w:rsidRDefault="00273989" w:rsidP="00E5097B">
          <w:pPr>
            <w:pStyle w:val="Footer"/>
            <w:rPr>
              <w:color w:val="993366"/>
              <w:sz w:val="18"/>
              <w:szCs w:val="18"/>
              <w:lang w:val="fr-BE"/>
            </w:rPr>
          </w:pPr>
        </w:p>
      </w:tc>
    </w:tr>
  </w:tbl>
  <w:p w:rsidR="00273989" w:rsidRPr="00E5097B" w:rsidRDefault="00273989" w:rsidP="00E5097B">
    <w:pPr>
      <w:pStyle w:val="Footer"/>
      <w:tabs>
        <w:tab w:val="left" w:pos="5688"/>
      </w:tabs>
      <w:rPr>
        <w:rFonts w:ascii="Calibri" w:hAnsi="Calibri"/>
        <w:color w:val="993366"/>
        <w:sz w:val="18"/>
        <w:szCs w:val="18"/>
        <w:lang w:val="fr-BE"/>
      </w:rPr>
    </w:pPr>
    <w:r>
      <w:rPr>
        <w:color w:val="5F91AF"/>
        <w:sz w:val="18"/>
        <w:szCs w:val="18"/>
        <w:lang w:val="fr-BE"/>
      </w:rPr>
      <w:tab/>
    </w:r>
    <w:r>
      <w:rPr>
        <w:color w:val="5F91AF"/>
        <w:sz w:val="18"/>
        <w:szCs w:val="18"/>
        <w:lang w:val="fr-BE"/>
      </w:rPr>
      <w:tab/>
    </w:r>
    <w:r>
      <w:rPr>
        <w:color w:val="5F91AF"/>
        <w:sz w:val="18"/>
        <w:szCs w:val="18"/>
        <w:lang w:val="fr-BE"/>
      </w:rPr>
      <w:tab/>
      <w:t xml:space="preserve"> </w:t>
    </w:r>
    <w:r>
      <w:rPr>
        <w:color w:val="5F91AF"/>
        <w:sz w:val="18"/>
        <w:szCs w:val="18"/>
        <w:lang w:val="fr-BE"/>
      </w:rPr>
      <w:tab/>
    </w:r>
    <w:r>
      <w:rPr>
        <w:color w:val="5F91AF"/>
        <w:sz w:val="18"/>
        <w:szCs w:val="18"/>
        <w:lang w:val="fr-BE"/>
      </w:rPr>
      <w:tab/>
    </w:r>
    <w:r w:rsidRPr="00622593">
      <w:rPr>
        <w:color w:val="993366"/>
        <w:sz w:val="18"/>
        <w:szCs w:val="18"/>
        <w:lang w:val="fr-BE"/>
      </w:rPr>
      <w:tab/>
    </w:r>
    <w:r>
      <w:rPr>
        <w:color w:val="993366"/>
        <w:sz w:val="18"/>
        <w:szCs w:val="18"/>
        <w:lang w:val="fr-BE"/>
      </w:rPr>
      <w:tab/>
    </w:r>
    <w:r>
      <w:rPr>
        <w:color w:val="993366"/>
        <w:sz w:val="18"/>
        <w:szCs w:val="18"/>
        <w:lang w:val="fr-BE"/>
      </w:rPr>
      <w:tab/>
      <w:t xml:space="preserve">              </w:t>
    </w:r>
    <w:r w:rsidRPr="00E5097B">
      <w:rPr>
        <w:rFonts w:ascii="Calibri" w:hAnsi="Calibri"/>
        <w:color w:val="993366"/>
        <w:sz w:val="18"/>
        <w:szCs w:val="18"/>
        <w:lang w:val="fr-BE"/>
      </w:rPr>
      <w:t>OCTRU-OIT-001_V</w:t>
    </w:r>
    <w:r>
      <w:rPr>
        <w:rFonts w:ascii="Calibri" w:hAnsi="Calibri"/>
        <w:color w:val="993366"/>
        <w:sz w:val="18"/>
        <w:szCs w:val="18"/>
        <w:lang w:val="fr-BE"/>
      </w:rPr>
      <w:t>3</w:t>
    </w:r>
    <w:r w:rsidRPr="00E5097B">
      <w:rPr>
        <w:rFonts w:ascii="Calibri" w:hAnsi="Calibri"/>
        <w:color w:val="993366"/>
        <w:sz w:val="18"/>
        <w:szCs w:val="18"/>
        <w:lang w:val="fr-BE"/>
      </w:rPr>
      <w:t>.0_</w:t>
    </w:r>
    <w:r>
      <w:rPr>
        <w:rFonts w:ascii="Calibri" w:hAnsi="Calibri"/>
        <w:color w:val="993366"/>
        <w:sz w:val="18"/>
        <w:szCs w:val="18"/>
        <w:lang w:val="fr-BE"/>
      </w:rPr>
      <w:t>04Oct2019</w:t>
    </w:r>
  </w:p>
  <w:p w:rsidR="00273989" w:rsidRPr="00E5097B" w:rsidRDefault="00273989" w:rsidP="00E5097B">
    <w:pPr>
      <w:pStyle w:val="Footer"/>
      <w:rPr>
        <w:rFonts w:ascii="Calibri" w:hAnsi="Calibri"/>
        <w:color w:val="993366"/>
        <w:sz w:val="18"/>
        <w:szCs w:val="18"/>
        <w:lang w:val="fr-BE"/>
      </w:rPr>
    </w:pPr>
    <w:r>
      <w:rPr>
        <w:rFonts w:ascii="Calibri" w:hAnsi="Calibri"/>
        <w:color w:val="993366"/>
        <w:sz w:val="18"/>
        <w:szCs w:val="18"/>
        <w:lang w:val="fr-BE"/>
      </w:rPr>
      <w:tab/>
    </w:r>
    <w:r>
      <w:rPr>
        <w:rFonts w:ascii="Calibri" w:hAnsi="Calibri"/>
        <w:color w:val="993366"/>
        <w:sz w:val="18"/>
        <w:szCs w:val="18"/>
        <w:lang w:val="fr-BE"/>
      </w:rPr>
      <w:tab/>
      <w:t xml:space="preserve">  </w:t>
    </w:r>
    <w:r w:rsidRPr="00E5097B">
      <w:rPr>
        <w:rFonts w:ascii="Calibri" w:hAnsi="Calibri"/>
        <w:color w:val="993366"/>
        <w:sz w:val="18"/>
        <w:szCs w:val="18"/>
        <w:lang w:val="fr-BE"/>
      </w:rPr>
      <w:t xml:space="preserve">Effective Date </w:t>
    </w:r>
    <w:r>
      <w:rPr>
        <w:rFonts w:ascii="Calibri" w:hAnsi="Calibri"/>
        <w:color w:val="993366"/>
        <w:sz w:val="18"/>
        <w:szCs w:val="18"/>
        <w:lang w:val="fr-BE"/>
      </w:rPr>
      <w:t>04Oct2019</w:t>
    </w:r>
  </w:p>
  <w:p w:rsidR="00273989" w:rsidRPr="00E5097B" w:rsidRDefault="00273989" w:rsidP="00E5097B">
    <w:pPr>
      <w:pStyle w:val="Footer"/>
      <w:jc w:val="center"/>
      <w:rPr>
        <w:rFonts w:ascii="Calibri" w:hAnsi="Calibri"/>
        <w:color w:val="993366"/>
        <w:sz w:val="18"/>
        <w:szCs w:val="18"/>
        <w:lang w:val="fr-BE"/>
      </w:rPr>
    </w:pPr>
    <w:r w:rsidRPr="00E5097B">
      <w:rPr>
        <w:rFonts w:ascii="Calibri" w:hAnsi="Calibri"/>
        <w:color w:val="993366"/>
        <w:sz w:val="18"/>
        <w:szCs w:val="18"/>
        <w:lang w:val="fr-BE"/>
      </w:rPr>
      <w:t xml:space="preserve">Page </w:t>
    </w:r>
    <w:r w:rsidRPr="00E5097B">
      <w:rPr>
        <w:rFonts w:ascii="Calibri" w:hAnsi="Calibri"/>
        <w:color w:val="993366"/>
        <w:sz w:val="18"/>
        <w:szCs w:val="18"/>
        <w:lang w:val="fr-BE"/>
      </w:rPr>
      <w:fldChar w:fldCharType="begin"/>
    </w:r>
    <w:r w:rsidRPr="00E5097B">
      <w:rPr>
        <w:rFonts w:ascii="Calibri" w:hAnsi="Calibri"/>
        <w:color w:val="993366"/>
        <w:sz w:val="18"/>
        <w:szCs w:val="18"/>
        <w:lang w:val="fr-BE"/>
      </w:rPr>
      <w:instrText xml:space="preserve"> PAGE </w:instrText>
    </w:r>
    <w:r w:rsidRPr="00E5097B">
      <w:rPr>
        <w:rFonts w:ascii="Calibri" w:hAnsi="Calibri"/>
        <w:color w:val="993366"/>
        <w:sz w:val="18"/>
        <w:szCs w:val="18"/>
        <w:lang w:val="fr-BE"/>
      </w:rPr>
      <w:fldChar w:fldCharType="separate"/>
    </w:r>
    <w:r>
      <w:rPr>
        <w:rFonts w:ascii="Calibri" w:hAnsi="Calibri"/>
        <w:noProof/>
        <w:color w:val="993366"/>
        <w:sz w:val="18"/>
        <w:szCs w:val="18"/>
        <w:lang w:val="fr-BE"/>
      </w:rPr>
      <w:t>1</w:t>
    </w:r>
    <w:r w:rsidRPr="00E5097B">
      <w:rPr>
        <w:rFonts w:ascii="Calibri" w:hAnsi="Calibri"/>
        <w:color w:val="993366"/>
        <w:sz w:val="18"/>
        <w:szCs w:val="18"/>
        <w:lang w:val="fr-BE"/>
      </w:rPr>
      <w:fldChar w:fldCharType="end"/>
    </w:r>
    <w:r w:rsidRPr="00E5097B">
      <w:rPr>
        <w:rFonts w:ascii="Calibri" w:hAnsi="Calibri"/>
        <w:color w:val="993366"/>
        <w:sz w:val="18"/>
        <w:szCs w:val="18"/>
        <w:lang w:val="fr-BE"/>
      </w:rPr>
      <w:t xml:space="preserve"> of </w:t>
    </w:r>
    <w:r w:rsidRPr="00E5097B">
      <w:rPr>
        <w:rFonts w:ascii="Calibri" w:hAnsi="Calibri"/>
        <w:color w:val="993366"/>
        <w:sz w:val="18"/>
        <w:szCs w:val="18"/>
        <w:lang w:val="fr-BE"/>
      </w:rPr>
      <w:fldChar w:fldCharType="begin"/>
    </w:r>
    <w:r w:rsidRPr="00E5097B">
      <w:rPr>
        <w:rFonts w:ascii="Calibri" w:hAnsi="Calibri"/>
        <w:color w:val="993366"/>
        <w:sz w:val="18"/>
        <w:szCs w:val="18"/>
        <w:lang w:val="fr-BE"/>
      </w:rPr>
      <w:instrText xml:space="preserve"> NUMPAGES \* MERGEFORMAT </w:instrText>
    </w:r>
    <w:r w:rsidRPr="00E5097B">
      <w:rPr>
        <w:rFonts w:ascii="Calibri" w:hAnsi="Calibri"/>
        <w:color w:val="993366"/>
        <w:sz w:val="18"/>
        <w:szCs w:val="18"/>
        <w:lang w:val="fr-BE"/>
      </w:rPr>
      <w:fldChar w:fldCharType="separate"/>
    </w:r>
    <w:r>
      <w:rPr>
        <w:rFonts w:ascii="Calibri" w:hAnsi="Calibri"/>
        <w:noProof/>
        <w:color w:val="993366"/>
        <w:sz w:val="18"/>
        <w:szCs w:val="18"/>
        <w:lang w:val="fr-BE"/>
      </w:rPr>
      <w:t>2</w:t>
    </w:r>
    <w:r w:rsidRPr="00E5097B">
      <w:rPr>
        <w:rFonts w:ascii="Calibri" w:hAnsi="Calibri"/>
        <w:color w:val="993366"/>
        <w:sz w:val="18"/>
        <w:szCs w:val="18"/>
        <w:lang w:val="fr-BE"/>
      </w:rPr>
      <w:fldChar w:fldCharType="end"/>
    </w:r>
  </w:p>
  <w:p w:rsidR="00273989" w:rsidRDefault="00273989" w:rsidP="00575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CEA" w:rsidRDefault="00657CEA">
      <w:r>
        <w:separator/>
      </w:r>
    </w:p>
  </w:footnote>
  <w:footnote w:type="continuationSeparator" w:id="0">
    <w:p w:rsidR="00657CEA" w:rsidRDefault="00657C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3989" w:rsidRPr="009E761C" w:rsidRDefault="00273989" w:rsidP="004843F3">
    <w:pPr>
      <w:pStyle w:val="Header"/>
      <w:jc w:val="center"/>
      <w:rPr>
        <w:rFonts w:ascii="Calibri" w:hAnsi="Calibri" w:cs="Arial"/>
        <w:b/>
        <w:color w:val="993366"/>
        <w:sz w:val="36"/>
        <w:szCs w:val="36"/>
        <w:lang w:val="fr-BE"/>
      </w:rPr>
    </w:pPr>
    <w:r w:rsidRPr="009E761C">
      <w:rPr>
        <w:noProof/>
        <w:sz w:val="36"/>
        <w:szCs w:val="36"/>
        <w:lang w:eastAsia="en-GB"/>
      </w:rPr>
      <w:drawing>
        <wp:anchor distT="0" distB="0" distL="114300" distR="114300" simplePos="0" relativeHeight="251657728" behindDoc="0" locked="0" layoutInCell="1" allowOverlap="1">
          <wp:simplePos x="0" y="0"/>
          <wp:positionH relativeFrom="column">
            <wp:posOffset>-400050</wp:posOffset>
          </wp:positionH>
          <wp:positionV relativeFrom="paragraph">
            <wp:posOffset>-76200</wp:posOffset>
          </wp:positionV>
          <wp:extent cx="704850" cy="403860"/>
          <wp:effectExtent l="0" t="0" r="0" b="0"/>
          <wp:wrapNone/>
          <wp:docPr id="1" name="Picture 4"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close up of text on a white background&#10;&#10;Description generated with very high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4038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E761C">
      <w:rPr>
        <w:rFonts w:ascii="Calibri" w:hAnsi="Calibri" w:cs="Arial"/>
        <w:b/>
        <w:color w:val="993366"/>
        <w:sz w:val="36"/>
        <w:szCs w:val="36"/>
        <w:lang w:val="fr-BE"/>
      </w:rPr>
      <w:t>OCTRU Template : OIT-001</w:t>
    </w:r>
  </w:p>
  <w:p w:rsidR="00273989" w:rsidRDefault="00273989" w:rsidP="006F2F9D">
    <w:pPr>
      <w:widowControl w:val="0"/>
      <w:jc w:val="center"/>
      <w:rPr>
        <w:rFonts w:ascii="Calibri" w:hAnsi="Calibri" w:cs="Tahoma"/>
        <w:b/>
        <w:color w:val="993266"/>
        <w:sz w:val="32"/>
        <w:szCs w:val="32"/>
      </w:rPr>
    </w:pPr>
    <w:r w:rsidRPr="009E761C">
      <w:rPr>
        <w:rFonts w:ascii="Calibri" w:hAnsi="Calibri" w:cs="Tahoma"/>
        <w:b/>
        <w:color w:val="993266"/>
        <w:sz w:val="32"/>
        <w:szCs w:val="32"/>
      </w:rPr>
      <w:t>User Requirements Specification</w:t>
    </w:r>
  </w:p>
  <w:p w:rsidR="00273989" w:rsidRPr="009E761C" w:rsidRDefault="00273989" w:rsidP="006F2F9D">
    <w:pPr>
      <w:widowControl w:val="0"/>
      <w:jc w:val="center"/>
      <w:rPr>
        <w:rFonts w:ascii="Calibri" w:hAnsi="Calibri" w:cs="Tahoma"/>
        <w:i/>
        <w:color w:val="993266"/>
        <w:sz w:val="20"/>
      </w:rPr>
    </w:pPr>
    <w:r>
      <w:rPr>
        <w:rFonts w:ascii="Calibri" w:hAnsi="Calibri" w:cs="Tahoma"/>
        <w:i/>
        <w:color w:val="993266"/>
        <w:sz w:val="20"/>
      </w:rPr>
      <w:t>(This Template relates to OCTRU SOP: ITS-014)</w:t>
    </w:r>
  </w:p>
  <w:p w:rsidR="00273989" w:rsidRDefault="00273989">
    <w:pPr>
      <w:pStyle w:val="Header"/>
      <w:jc w:val="left"/>
      <w:rPr>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14B47F42"/>
    <w:lvl w:ilvl="0">
      <w:start w:val="1"/>
      <w:numFmt w:val="decimal"/>
      <w:lvlText w:val="%1."/>
      <w:legacy w:legacy="1" w:legacySpace="576" w:legacyIndent="0"/>
      <w:lvlJc w:val="left"/>
      <w:rPr>
        <w:u w:val="none"/>
      </w:rPr>
    </w:lvl>
    <w:lvl w:ilvl="1">
      <w:start w:val="1"/>
      <w:numFmt w:val="decimal"/>
      <w:lvlText w:val="%1.%2"/>
      <w:legacy w:legacy="1" w:legacySpace="432" w:legacyIndent="0"/>
      <w:lvlJc w:val="left"/>
      <w:rPr>
        <w:u w:val="none"/>
      </w:rPr>
    </w:lvl>
    <w:lvl w:ilvl="2">
      <w:start w:val="1"/>
      <w:numFmt w:val="decimal"/>
      <w:lvlText w:val="%1.%2.%3"/>
      <w:legacy w:legacy="1" w:legacySpace="288"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FC4CC1"/>
    <w:multiLevelType w:val="hybridMultilevel"/>
    <w:tmpl w:val="F99ED73E"/>
    <w:lvl w:ilvl="0" w:tplc="B91C16A4">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182D31"/>
    <w:multiLevelType w:val="hybridMultilevel"/>
    <w:tmpl w:val="C562D876"/>
    <w:lvl w:ilvl="0" w:tplc="A6A6B494">
      <w:start w:val="1"/>
      <w:numFmt w:val="bullet"/>
      <w:pStyle w:val="NormalBullet"/>
      <w:lvlText w:val=""/>
      <w:lvlJc w:val="left"/>
      <w:pPr>
        <w:tabs>
          <w:tab w:val="num" w:pos="1986"/>
        </w:tabs>
        <w:ind w:left="1986" w:hanging="709"/>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2DC17D5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rPr>
        <w:rFonts w:hint="default"/>
        <w:b/>
        <w:i w:val="0"/>
        <w:sz w:val="20"/>
        <w:szCs w:val="20"/>
      </w:rPr>
    </w:lvl>
    <w:lvl w:ilvl="2">
      <w:start w:val="1"/>
      <w:numFmt w:val="decimal"/>
      <w:lvlText w:val="%1.%2.%3."/>
      <w:lvlJc w:val="left"/>
      <w:pPr>
        <w:ind w:left="1224" w:hanging="504"/>
      </w:pPr>
      <w:rPr>
        <w:rFonts w:hint="default"/>
        <w:b w:val="0"/>
        <w:i w:val="0"/>
        <w:sz w:val="22"/>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E99533B"/>
    <w:multiLevelType w:val="multilevel"/>
    <w:tmpl w:val="42A896A6"/>
    <w:lvl w:ilvl="0">
      <w:start w:val="1"/>
      <w:numFmt w:val="bullet"/>
      <w:lvlRestart w:val="0"/>
      <w:pStyle w:val="ListBullet"/>
      <w:lvlText w:val=""/>
      <w:lvlJc w:val="left"/>
      <w:pPr>
        <w:tabs>
          <w:tab w:val="num" w:pos="1296"/>
        </w:tabs>
        <w:ind w:left="1296" w:hanging="576"/>
      </w:pPr>
      <w:rPr>
        <w:rFonts w:ascii="Symbol" w:hAnsi="Symbol" w:hint="default"/>
        <w:color w:val="auto"/>
      </w:rPr>
    </w:lvl>
    <w:lvl w:ilvl="1">
      <w:start w:val="1"/>
      <w:numFmt w:val="none"/>
      <w:pStyle w:val="ListContinue"/>
      <w:suff w:val="nothing"/>
      <w:lvlText w:val=""/>
      <w:lvlJc w:val="left"/>
      <w:pPr>
        <w:ind w:left="1296" w:firstLine="0"/>
      </w:pPr>
      <w:rPr>
        <w:color w:val="auto"/>
      </w:rPr>
    </w:lvl>
    <w:lvl w:ilvl="2">
      <w:start w:val="1"/>
      <w:numFmt w:val="bullet"/>
      <w:pStyle w:val="ListBullet2"/>
      <w:lvlText w:val=""/>
      <w:lvlJc w:val="left"/>
      <w:pPr>
        <w:tabs>
          <w:tab w:val="num" w:pos="1872"/>
        </w:tabs>
        <w:ind w:left="1872" w:hanging="576"/>
      </w:pPr>
      <w:rPr>
        <w:rFonts w:ascii="Symbol" w:hAnsi="Symbol" w:hint="default"/>
        <w:color w:val="auto"/>
      </w:rPr>
    </w:lvl>
    <w:lvl w:ilvl="3">
      <w:start w:val="1"/>
      <w:numFmt w:val="none"/>
      <w:pStyle w:val="ListContinue2"/>
      <w:suff w:val="nothing"/>
      <w:lvlText w:val=""/>
      <w:lvlJc w:val="left"/>
      <w:pPr>
        <w:ind w:left="1872" w:firstLine="0"/>
      </w:pPr>
      <w:rPr>
        <w:color w:val="auto"/>
      </w:rPr>
    </w:lvl>
    <w:lvl w:ilvl="4">
      <w:start w:val="1"/>
      <w:numFmt w:val="none"/>
      <w:suff w:val="nothing"/>
      <w:lvlText w:val=""/>
      <w:lvlJc w:val="left"/>
      <w:pPr>
        <w:ind w:left="720" w:firstLine="0"/>
      </w:pPr>
      <w:rPr>
        <w:color w:val="auto"/>
      </w:rPr>
    </w:lvl>
    <w:lvl w:ilvl="5">
      <w:start w:val="1"/>
      <w:numFmt w:val="none"/>
      <w:suff w:val="nothing"/>
      <w:lvlText w:val=""/>
      <w:lvlJc w:val="left"/>
      <w:pPr>
        <w:ind w:left="720" w:firstLine="0"/>
      </w:pPr>
      <w:rPr>
        <w:color w:val="auto"/>
      </w:rPr>
    </w:lvl>
    <w:lvl w:ilvl="6">
      <w:start w:val="1"/>
      <w:numFmt w:val="none"/>
      <w:suff w:val="nothing"/>
      <w:lvlText w:val=""/>
      <w:lvlJc w:val="left"/>
      <w:pPr>
        <w:ind w:left="720" w:firstLine="0"/>
      </w:pPr>
      <w:rPr>
        <w:color w:val="auto"/>
      </w:rPr>
    </w:lvl>
    <w:lvl w:ilvl="7">
      <w:start w:val="1"/>
      <w:numFmt w:val="none"/>
      <w:suff w:val="nothing"/>
      <w:lvlText w:val=""/>
      <w:lvlJc w:val="left"/>
      <w:pPr>
        <w:ind w:left="720" w:firstLine="0"/>
      </w:pPr>
      <w:rPr>
        <w:color w:val="auto"/>
      </w:rPr>
    </w:lvl>
    <w:lvl w:ilvl="8">
      <w:start w:val="1"/>
      <w:numFmt w:val="none"/>
      <w:suff w:val="nothing"/>
      <w:lvlText w:val=""/>
      <w:lvlJc w:val="left"/>
      <w:pPr>
        <w:ind w:left="720" w:firstLine="0"/>
      </w:pPr>
      <w:rPr>
        <w:color w:val="auto"/>
      </w:rPr>
    </w:lvl>
  </w:abstractNum>
  <w:abstractNum w:abstractNumId="5" w15:restartNumberingAfterBreak="0">
    <w:nsid w:val="3FD63D58"/>
    <w:multiLevelType w:val="hybridMultilevel"/>
    <w:tmpl w:val="9798422E"/>
    <w:lvl w:ilvl="0" w:tplc="6AAA6A9E">
      <w:start w:val="1"/>
      <mc:AlternateContent>
        <mc:Choice Requires="w14">
          <w:numFmt w:val="custom" w:format="001, 002, 003, ..."/>
        </mc:Choice>
        <mc:Fallback>
          <w:numFmt w:val="decimal"/>
        </mc:Fallback>
      </mc:AlternateContent>
      <w:suff w:val="space"/>
      <w:lvlText w:val="RIV_R%1."/>
      <w:lvlJc w:val="left"/>
      <w:pPr>
        <w:ind w:left="0" w:firstLine="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CE240E3"/>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6CFB1C22"/>
    <w:multiLevelType w:val="multilevel"/>
    <w:tmpl w:val="69C088DE"/>
    <w:lvl w:ilvl="0">
      <w:start w:val="1"/>
      <w:numFmt w:val="decimal"/>
      <w:lvlText w:val="%1."/>
      <w:lvlJc w:val="left"/>
      <w:pPr>
        <w:tabs>
          <w:tab w:val="num" w:pos="851"/>
        </w:tabs>
        <w:ind w:left="851" w:hanging="851"/>
      </w:pPr>
      <w:rPr>
        <w:rFonts w:ascii="Calibri" w:hAnsi="Calibri" w:cs="Calibri" w:hint="default"/>
      </w:rPr>
    </w:lvl>
    <w:lvl w:ilvl="1">
      <w:start w:val="1"/>
      <w:numFmt w:val="decimal"/>
      <w:lvlText w:val="%1.%2"/>
      <w:lvlJc w:val="left"/>
      <w:pPr>
        <w:tabs>
          <w:tab w:val="num" w:pos="1134"/>
        </w:tabs>
        <w:ind w:left="1134" w:hanging="1134"/>
      </w:pPr>
      <w:rPr>
        <w:rFonts w:ascii="Times New Roman" w:hAnsi="Times New Roman" w:cs="Times New Roman" w:hint="default"/>
      </w:rPr>
    </w:lvl>
    <w:lvl w:ilvl="2">
      <w:start w:val="1"/>
      <w:numFmt w:val="decimal"/>
      <w:lvlText w:val="%1.%2.%3"/>
      <w:lvlJc w:val="left"/>
      <w:pPr>
        <w:tabs>
          <w:tab w:val="num" w:pos="1361"/>
        </w:tabs>
        <w:ind w:left="1361" w:hanging="1361"/>
      </w:pPr>
      <w:rPr>
        <w:rFonts w:ascii="Times New Roman" w:hAnsi="Times New Roman" w:cs="Times New Roman" w:hint="default"/>
        <w:color w:val="auto"/>
      </w:rPr>
    </w:lvl>
    <w:lvl w:ilvl="3">
      <w:start w:val="1"/>
      <w:numFmt w:val="decimal"/>
      <w:lvlText w:val="%1.%2.%3.%4"/>
      <w:lvlJc w:val="left"/>
      <w:pPr>
        <w:tabs>
          <w:tab w:val="num" w:pos="1985"/>
        </w:tabs>
        <w:ind w:left="1985" w:hanging="1985"/>
      </w:pPr>
      <w:rPr>
        <w:rFonts w:ascii="Times New Roman" w:hAnsi="Times New Roman" w:cs="Times New Roman" w:hint="default"/>
      </w:rPr>
    </w:lvl>
    <w:lvl w:ilvl="4">
      <w:start w:val="1"/>
      <w:numFmt w:val="decimal"/>
      <w:lvlText w:val="%1.%2.%3.%4.%5"/>
      <w:lvlJc w:val="left"/>
      <w:pPr>
        <w:tabs>
          <w:tab w:val="num" w:pos="2438"/>
        </w:tabs>
        <w:ind w:left="2438" w:hanging="2438"/>
      </w:pPr>
      <w:rPr>
        <w:rFonts w:ascii="Times New Roman" w:hAnsi="Times New Roman" w:cs="Times New Roman" w:hint="default"/>
      </w:rPr>
    </w:lvl>
    <w:lvl w:ilvl="5">
      <w:start w:val="1"/>
      <w:numFmt w:val="decimal"/>
      <w:lvlText w:val="%1.%2.%3.%4.%5.%6"/>
      <w:lvlJc w:val="left"/>
      <w:pPr>
        <w:tabs>
          <w:tab w:val="num" w:pos="0"/>
        </w:tabs>
      </w:pPr>
      <w:rPr>
        <w:rFonts w:ascii="Times New Roman" w:hAnsi="Times New Roman" w:cs="Times New Roman" w:hint="default"/>
      </w:rPr>
    </w:lvl>
    <w:lvl w:ilvl="6">
      <w:start w:val="1"/>
      <w:numFmt w:val="decimal"/>
      <w:lvlText w:val="%1.%2.%3.%4.%5.%6.%7"/>
      <w:lvlJc w:val="left"/>
      <w:pPr>
        <w:tabs>
          <w:tab w:val="num" w:pos="0"/>
        </w:tabs>
      </w:pPr>
      <w:rPr>
        <w:rFonts w:ascii="Times New Roman" w:hAnsi="Times New Roman" w:cs="Times New Roman" w:hint="default"/>
      </w:rPr>
    </w:lvl>
    <w:lvl w:ilvl="7">
      <w:start w:val="1"/>
      <w:numFmt w:val="decimal"/>
      <w:lvlText w:val="%1.%2.%3.%4.%5.%6.%7.%8"/>
      <w:lvlJc w:val="left"/>
      <w:pPr>
        <w:tabs>
          <w:tab w:val="num" w:pos="0"/>
        </w:tabs>
      </w:pPr>
      <w:rPr>
        <w:rFonts w:ascii="Times New Roman" w:hAnsi="Times New Roman" w:cs="Times New Roman" w:hint="default"/>
      </w:rPr>
    </w:lvl>
    <w:lvl w:ilvl="8">
      <w:start w:val="1"/>
      <w:numFmt w:val="decimal"/>
      <w:lvlText w:val="%1.%2.%3.%4.%5.%6.%7.%8.%9"/>
      <w:lvlJc w:val="left"/>
      <w:pPr>
        <w:tabs>
          <w:tab w:val="num" w:pos="0"/>
        </w:tabs>
      </w:pPr>
      <w:rPr>
        <w:rFonts w:ascii="Times New Roman" w:hAnsi="Times New Roman" w:cs="Times New Roman" w:hint="default"/>
      </w:rPr>
    </w:lvl>
  </w:abstractNum>
  <w:abstractNum w:abstractNumId="8" w15:restartNumberingAfterBreak="0">
    <w:nsid w:val="6EBD10C7"/>
    <w:multiLevelType w:val="hybridMultilevel"/>
    <w:tmpl w:val="B9EC28E4"/>
    <w:lvl w:ilvl="0" w:tplc="246A6978">
      <w:start w:val="2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3887164"/>
    <w:multiLevelType w:val="hybridMultilevel"/>
    <w:tmpl w:val="937EBE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9"/>
  </w:num>
  <w:num w:numId="6">
    <w:abstractNumId w:val="7"/>
  </w:num>
  <w:num w:numId="7">
    <w:abstractNumId w:val="5"/>
  </w:num>
  <w:num w:numId="8">
    <w:abstractNumId w:val="8"/>
  </w:num>
  <w:num w:numId="9">
    <w:abstractNumId w:val="6"/>
  </w:num>
  <w:num w:numId="10">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BE" w:vendorID="64" w:dllVersion="6" w:nlCheck="1" w:checkStyle="0"/>
  <w:activeWritingStyle w:appName="MSWord" w:lang="en-GB" w:vendorID="64" w:dllVersion="6" w:nlCheck="1" w:checkStyle="1"/>
  <w:activeWritingStyle w:appName="MSWord" w:lang="en-GB" w:vendorID="64" w:dllVersion="0" w:nlCheck="1" w:checkStyle="0"/>
  <w:activeWritingStyle w:appName="MSWord" w:lang="fr-BE" w:vendorID="64" w:dllVersion="0" w:nlCheck="1" w:checkStyle="0"/>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72C"/>
    <w:rsid w:val="0000512B"/>
    <w:rsid w:val="0000742E"/>
    <w:rsid w:val="00042D20"/>
    <w:rsid w:val="00050286"/>
    <w:rsid w:val="00054FC6"/>
    <w:rsid w:val="00067DEB"/>
    <w:rsid w:val="0007359C"/>
    <w:rsid w:val="00073EC5"/>
    <w:rsid w:val="0008443B"/>
    <w:rsid w:val="000866C5"/>
    <w:rsid w:val="000866C8"/>
    <w:rsid w:val="000A5138"/>
    <w:rsid w:val="000E508F"/>
    <w:rsid w:val="000F159E"/>
    <w:rsid w:val="000F299D"/>
    <w:rsid w:val="000F310F"/>
    <w:rsid w:val="000F4C10"/>
    <w:rsid w:val="00116F9E"/>
    <w:rsid w:val="001252E5"/>
    <w:rsid w:val="00127FAB"/>
    <w:rsid w:val="0013188C"/>
    <w:rsid w:val="0015110B"/>
    <w:rsid w:val="00151FB5"/>
    <w:rsid w:val="00152D4E"/>
    <w:rsid w:val="00184C73"/>
    <w:rsid w:val="00185E79"/>
    <w:rsid w:val="00193986"/>
    <w:rsid w:val="001D2084"/>
    <w:rsid w:val="001D2D09"/>
    <w:rsid w:val="001E0299"/>
    <w:rsid w:val="001E0975"/>
    <w:rsid w:val="001E36EC"/>
    <w:rsid w:val="001E4524"/>
    <w:rsid w:val="001E45C3"/>
    <w:rsid w:val="001E778A"/>
    <w:rsid w:val="0020593A"/>
    <w:rsid w:val="00207243"/>
    <w:rsid w:val="00216715"/>
    <w:rsid w:val="0022654E"/>
    <w:rsid w:val="00241526"/>
    <w:rsid w:val="00244960"/>
    <w:rsid w:val="00273989"/>
    <w:rsid w:val="00273C85"/>
    <w:rsid w:val="002849E2"/>
    <w:rsid w:val="00292C18"/>
    <w:rsid w:val="002D20C1"/>
    <w:rsid w:val="002E3FF7"/>
    <w:rsid w:val="002E7A97"/>
    <w:rsid w:val="002F46B8"/>
    <w:rsid w:val="002F5175"/>
    <w:rsid w:val="00307B38"/>
    <w:rsid w:val="00314682"/>
    <w:rsid w:val="0031561A"/>
    <w:rsid w:val="0031610C"/>
    <w:rsid w:val="00316A2D"/>
    <w:rsid w:val="0033004E"/>
    <w:rsid w:val="003345AF"/>
    <w:rsid w:val="00341CEC"/>
    <w:rsid w:val="00342E08"/>
    <w:rsid w:val="00350056"/>
    <w:rsid w:val="0035024C"/>
    <w:rsid w:val="003709B3"/>
    <w:rsid w:val="003A22E7"/>
    <w:rsid w:val="003A7E89"/>
    <w:rsid w:val="003B1941"/>
    <w:rsid w:val="003E6290"/>
    <w:rsid w:val="003F11D2"/>
    <w:rsid w:val="003F1895"/>
    <w:rsid w:val="00400642"/>
    <w:rsid w:val="00405B7A"/>
    <w:rsid w:val="0041430D"/>
    <w:rsid w:val="0042022B"/>
    <w:rsid w:val="004303EA"/>
    <w:rsid w:val="00433D97"/>
    <w:rsid w:val="00442562"/>
    <w:rsid w:val="0046195F"/>
    <w:rsid w:val="00462C25"/>
    <w:rsid w:val="004667ED"/>
    <w:rsid w:val="004701CF"/>
    <w:rsid w:val="00483A14"/>
    <w:rsid w:val="004843F3"/>
    <w:rsid w:val="00485813"/>
    <w:rsid w:val="00497282"/>
    <w:rsid w:val="004977BC"/>
    <w:rsid w:val="004A0751"/>
    <w:rsid w:val="004A75E8"/>
    <w:rsid w:val="004B7B65"/>
    <w:rsid w:val="004D1F66"/>
    <w:rsid w:val="004F0885"/>
    <w:rsid w:val="004F29D8"/>
    <w:rsid w:val="005401C2"/>
    <w:rsid w:val="005636CA"/>
    <w:rsid w:val="0056477E"/>
    <w:rsid w:val="00574A6E"/>
    <w:rsid w:val="00575667"/>
    <w:rsid w:val="0058437E"/>
    <w:rsid w:val="005917AB"/>
    <w:rsid w:val="005946A1"/>
    <w:rsid w:val="005952AD"/>
    <w:rsid w:val="005A7928"/>
    <w:rsid w:val="005B78EA"/>
    <w:rsid w:val="005C2084"/>
    <w:rsid w:val="00610356"/>
    <w:rsid w:val="00611399"/>
    <w:rsid w:val="00625277"/>
    <w:rsid w:val="00633FA1"/>
    <w:rsid w:val="00657CEA"/>
    <w:rsid w:val="006738AD"/>
    <w:rsid w:val="006809BC"/>
    <w:rsid w:val="00686BB4"/>
    <w:rsid w:val="00690AF2"/>
    <w:rsid w:val="00694FA6"/>
    <w:rsid w:val="006B2475"/>
    <w:rsid w:val="006D7D54"/>
    <w:rsid w:val="006E685A"/>
    <w:rsid w:val="006E7DCB"/>
    <w:rsid w:val="006F2F9D"/>
    <w:rsid w:val="00714873"/>
    <w:rsid w:val="00716F97"/>
    <w:rsid w:val="00725CBE"/>
    <w:rsid w:val="0072703A"/>
    <w:rsid w:val="00734345"/>
    <w:rsid w:val="00734447"/>
    <w:rsid w:val="00737242"/>
    <w:rsid w:val="00763114"/>
    <w:rsid w:val="00773F5D"/>
    <w:rsid w:val="00786264"/>
    <w:rsid w:val="007917DF"/>
    <w:rsid w:val="00793BA9"/>
    <w:rsid w:val="007A1EAB"/>
    <w:rsid w:val="007A2211"/>
    <w:rsid w:val="007B3048"/>
    <w:rsid w:val="007B6406"/>
    <w:rsid w:val="007C0FD9"/>
    <w:rsid w:val="007E4F71"/>
    <w:rsid w:val="0081354B"/>
    <w:rsid w:val="008174F9"/>
    <w:rsid w:val="0083300B"/>
    <w:rsid w:val="00836EBF"/>
    <w:rsid w:val="008427AB"/>
    <w:rsid w:val="008454A1"/>
    <w:rsid w:val="00846A39"/>
    <w:rsid w:val="0085215C"/>
    <w:rsid w:val="0085510C"/>
    <w:rsid w:val="00886011"/>
    <w:rsid w:val="00886E09"/>
    <w:rsid w:val="00886F9A"/>
    <w:rsid w:val="008945E8"/>
    <w:rsid w:val="008A0C00"/>
    <w:rsid w:val="008A4052"/>
    <w:rsid w:val="008A4922"/>
    <w:rsid w:val="008B2856"/>
    <w:rsid w:val="008B2E21"/>
    <w:rsid w:val="008C3196"/>
    <w:rsid w:val="008D3EC8"/>
    <w:rsid w:val="008D5ADC"/>
    <w:rsid w:val="009016A8"/>
    <w:rsid w:val="0092148C"/>
    <w:rsid w:val="009271B1"/>
    <w:rsid w:val="009279D2"/>
    <w:rsid w:val="0093229D"/>
    <w:rsid w:val="00940364"/>
    <w:rsid w:val="00942AF7"/>
    <w:rsid w:val="009932E6"/>
    <w:rsid w:val="009B3B0C"/>
    <w:rsid w:val="009B68FB"/>
    <w:rsid w:val="009B6F67"/>
    <w:rsid w:val="009C62F4"/>
    <w:rsid w:val="009D011D"/>
    <w:rsid w:val="009D7015"/>
    <w:rsid w:val="009E0034"/>
    <w:rsid w:val="009E761C"/>
    <w:rsid w:val="00A139C4"/>
    <w:rsid w:val="00A20D44"/>
    <w:rsid w:val="00A30C38"/>
    <w:rsid w:val="00A33F05"/>
    <w:rsid w:val="00A40B98"/>
    <w:rsid w:val="00A473C5"/>
    <w:rsid w:val="00A53DE4"/>
    <w:rsid w:val="00A91FD1"/>
    <w:rsid w:val="00AB1628"/>
    <w:rsid w:val="00AC3DFD"/>
    <w:rsid w:val="00AF0412"/>
    <w:rsid w:val="00B06C50"/>
    <w:rsid w:val="00B35844"/>
    <w:rsid w:val="00B45B2E"/>
    <w:rsid w:val="00B5306D"/>
    <w:rsid w:val="00B65F54"/>
    <w:rsid w:val="00B92D8D"/>
    <w:rsid w:val="00BA4CCA"/>
    <w:rsid w:val="00BC5A54"/>
    <w:rsid w:val="00BD74DE"/>
    <w:rsid w:val="00BE66C9"/>
    <w:rsid w:val="00BF0CA1"/>
    <w:rsid w:val="00BF7E34"/>
    <w:rsid w:val="00C13E15"/>
    <w:rsid w:val="00C36D12"/>
    <w:rsid w:val="00C57D70"/>
    <w:rsid w:val="00C65701"/>
    <w:rsid w:val="00C85029"/>
    <w:rsid w:val="00C96CE8"/>
    <w:rsid w:val="00CA172C"/>
    <w:rsid w:val="00CB14AB"/>
    <w:rsid w:val="00CB4763"/>
    <w:rsid w:val="00CC62E0"/>
    <w:rsid w:val="00CF12FA"/>
    <w:rsid w:val="00D067D4"/>
    <w:rsid w:val="00D13A7A"/>
    <w:rsid w:val="00D25247"/>
    <w:rsid w:val="00D300CD"/>
    <w:rsid w:val="00D61269"/>
    <w:rsid w:val="00D6786A"/>
    <w:rsid w:val="00D76549"/>
    <w:rsid w:val="00D83A7F"/>
    <w:rsid w:val="00D85A6B"/>
    <w:rsid w:val="00D925C9"/>
    <w:rsid w:val="00D946DE"/>
    <w:rsid w:val="00DB4413"/>
    <w:rsid w:val="00DB4A9A"/>
    <w:rsid w:val="00DC6762"/>
    <w:rsid w:val="00DF33CE"/>
    <w:rsid w:val="00E1444F"/>
    <w:rsid w:val="00E163D0"/>
    <w:rsid w:val="00E27315"/>
    <w:rsid w:val="00E40445"/>
    <w:rsid w:val="00E459E9"/>
    <w:rsid w:val="00E5097B"/>
    <w:rsid w:val="00E55F35"/>
    <w:rsid w:val="00EA0506"/>
    <w:rsid w:val="00EA094B"/>
    <w:rsid w:val="00EA1516"/>
    <w:rsid w:val="00EA56EC"/>
    <w:rsid w:val="00EA6C2C"/>
    <w:rsid w:val="00EB4306"/>
    <w:rsid w:val="00EC2A37"/>
    <w:rsid w:val="00ED6266"/>
    <w:rsid w:val="00EE1864"/>
    <w:rsid w:val="00F12389"/>
    <w:rsid w:val="00F260E2"/>
    <w:rsid w:val="00F433C2"/>
    <w:rsid w:val="00F459F1"/>
    <w:rsid w:val="00F475D4"/>
    <w:rsid w:val="00F51AAD"/>
    <w:rsid w:val="00F94583"/>
    <w:rsid w:val="00FE4768"/>
    <w:rsid w:val="00FE4D4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A0E8AB"/>
  <w15:chartTrackingRefBased/>
  <w15:docId w15:val="{F808DF70-3A4E-4D7C-9FA6-145B3CF00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annotation text" w:uiPriority="99"/>
    <w:lsdException w:name="header" w:uiPriority="99"/>
    <w:lsdException w:name="footer"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73989"/>
    <w:rPr>
      <w:rFonts w:asciiTheme="minorHAnsi" w:hAnsiTheme="minorHAnsi"/>
      <w:sz w:val="22"/>
      <w:lang w:eastAsia="en-US"/>
    </w:rPr>
  </w:style>
  <w:style w:type="paragraph" w:styleId="Heading1">
    <w:name w:val="heading 1"/>
    <w:basedOn w:val="Normal"/>
    <w:next w:val="NormalIndent"/>
    <w:link w:val="Heading1Char"/>
    <w:qFormat/>
    <w:pPr>
      <w:keepNext/>
      <w:spacing w:before="240" w:after="120"/>
      <w:outlineLvl w:val="0"/>
    </w:pPr>
    <w:rPr>
      <w:b/>
      <w:caps/>
      <w:kern w:val="28"/>
      <w:sz w:val="24"/>
    </w:rPr>
  </w:style>
  <w:style w:type="paragraph" w:styleId="Heading2">
    <w:name w:val="heading 2"/>
    <w:basedOn w:val="Normal"/>
    <w:next w:val="NormalIndent"/>
    <w:qFormat/>
    <w:pPr>
      <w:keepNext/>
      <w:spacing w:before="240" w:after="60"/>
      <w:jc w:val="both"/>
      <w:outlineLvl w:val="1"/>
    </w:pPr>
    <w:rPr>
      <w:b/>
    </w:rPr>
  </w:style>
  <w:style w:type="paragraph" w:styleId="Heading3">
    <w:name w:val="heading 3"/>
    <w:basedOn w:val="Normal"/>
    <w:next w:val="NormalIndent"/>
    <w:qFormat/>
    <w:pPr>
      <w:keepNext/>
      <w:spacing w:before="240" w:after="60"/>
      <w:jc w:val="both"/>
      <w:outlineLvl w:val="2"/>
    </w:pPr>
  </w:style>
  <w:style w:type="paragraph" w:styleId="Heading4">
    <w:name w:val="heading 4"/>
    <w:basedOn w:val="Normal"/>
    <w:next w:val="Normal"/>
    <w:qFormat/>
    <w:pPr>
      <w:keepNext/>
      <w:spacing w:before="60" w:after="60"/>
      <w:outlineLvl w:val="3"/>
    </w:pPr>
    <w:rPr>
      <w:b/>
    </w:rPr>
  </w:style>
  <w:style w:type="paragraph" w:styleId="Heading5">
    <w:name w:val="heading 5"/>
    <w:basedOn w:val="Normal"/>
    <w:next w:val="Normal"/>
    <w:qFormat/>
    <w:pPr>
      <w:outlineLvl w:val="4"/>
    </w:pPr>
  </w:style>
  <w:style w:type="paragraph" w:styleId="Heading6">
    <w:name w:val="heading 6"/>
    <w:basedOn w:val="Normal"/>
    <w:next w:val="Normal"/>
    <w:qFormat/>
    <w:pPr>
      <w:numPr>
        <w:ilvl w:val="5"/>
        <w:numId w:val="2"/>
      </w:numPr>
      <w:spacing w:before="240" w:after="60"/>
      <w:outlineLvl w:val="5"/>
    </w:pPr>
    <w:rPr>
      <w:i/>
    </w:rPr>
  </w:style>
  <w:style w:type="paragraph" w:styleId="Heading7">
    <w:name w:val="heading 7"/>
    <w:basedOn w:val="Normal"/>
    <w:next w:val="Normal"/>
    <w:qFormat/>
    <w:pPr>
      <w:numPr>
        <w:ilvl w:val="6"/>
        <w:numId w:val="2"/>
      </w:numPr>
      <w:spacing w:before="240" w:after="60"/>
      <w:outlineLvl w:val="6"/>
    </w:pPr>
  </w:style>
  <w:style w:type="paragraph" w:styleId="Heading8">
    <w:name w:val="heading 8"/>
    <w:basedOn w:val="Normal"/>
    <w:next w:val="Normal"/>
    <w:qFormat/>
    <w:pPr>
      <w:numPr>
        <w:ilvl w:val="7"/>
        <w:numId w:val="2"/>
      </w:numPr>
      <w:spacing w:before="240" w:after="60"/>
      <w:outlineLvl w:val="7"/>
    </w:pPr>
    <w:rPr>
      <w:i/>
    </w:rPr>
  </w:style>
  <w:style w:type="paragraph" w:styleId="Heading9">
    <w:name w:val="heading 9"/>
    <w:basedOn w:val="Normal"/>
    <w:next w:val="Normal"/>
    <w:qFormat/>
    <w:pPr>
      <w:numPr>
        <w:ilvl w:val="8"/>
        <w:numId w:val="2"/>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basedOn w:val="Normal"/>
    <w:pPr>
      <w:spacing w:after="120"/>
      <w:ind w:left="720"/>
      <w:jc w:val="both"/>
    </w:pPr>
  </w:style>
  <w:style w:type="paragraph" w:styleId="Header">
    <w:name w:val="header"/>
    <w:basedOn w:val="Normal"/>
    <w:link w:val="HeaderChar"/>
    <w:uiPriority w:val="99"/>
    <w:pPr>
      <w:tabs>
        <w:tab w:val="center" w:pos="4153"/>
        <w:tab w:val="right" w:pos="8306"/>
      </w:tabs>
      <w:jc w:val="right"/>
    </w:pPr>
    <w:rPr>
      <w:sz w:val="20"/>
    </w:rPr>
  </w:style>
  <w:style w:type="paragraph" w:styleId="Footer">
    <w:name w:val="footer"/>
    <w:basedOn w:val="Normal"/>
    <w:link w:val="FooterChar"/>
    <w:uiPriority w:val="99"/>
    <w:pPr>
      <w:tabs>
        <w:tab w:val="center" w:pos="4153"/>
        <w:tab w:val="right" w:pos="8306"/>
      </w:tabs>
    </w:pPr>
  </w:style>
  <w:style w:type="paragraph" w:styleId="CommentText">
    <w:name w:val="annotation text"/>
    <w:basedOn w:val="Normal"/>
    <w:link w:val="CommentTextChar"/>
    <w:uiPriority w:val="99"/>
    <w:semiHidden/>
    <w:pPr>
      <w:widowControl w:val="0"/>
    </w:pPr>
    <w:rPr>
      <w:sz w:val="20"/>
      <w:lang w:val="en-US"/>
    </w:rPr>
  </w:style>
  <w:style w:type="paragraph" w:customStyle="1" w:styleId="tracmac">
    <w:name w:val="tracmac"/>
    <w:basedOn w:val="Normal"/>
    <w:pPr>
      <w:spacing w:before="60" w:after="60"/>
    </w:pPr>
    <w:rPr>
      <w:sz w:val="24"/>
    </w:rPr>
  </w:style>
  <w:style w:type="paragraph" w:styleId="BodyText2">
    <w:name w:val="Body Text 2"/>
    <w:basedOn w:val="Normal"/>
    <w:pPr>
      <w:widowControl w:val="0"/>
      <w:jc w:val="both"/>
    </w:pPr>
    <w:rPr>
      <w:sz w:val="20"/>
    </w:rPr>
  </w:style>
  <w:style w:type="character" w:styleId="CommentReference">
    <w:name w:val="annotation reference"/>
    <w:uiPriority w:val="99"/>
    <w:semiHidden/>
    <w:rPr>
      <w:sz w:val="16"/>
    </w:rPr>
  </w:style>
  <w:style w:type="character" w:styleId="Hyperlink">
    <w:name w:val="Hyperlink"/>
    <w:uiPriority w:val="99"/>
    <w:rPr>
      <w:color w:val="0000FF"/>
      <w:u w:val="single"/>
    </w:rPr>
  </w:style>
  <w:style w:type="paragraph" w:styleId="TOC1">
    <w:name w:val="toc 1"/>
    <w:basedOn w:val="Normal"/>
    <w:next w:val="Normal"/>
    <w:autoRedefine/>
    <w:uiPriority w:val="39"/>
    <w:pPr>
      <w:spacing w:before="360"/>
    </w:pPr>
    <w:rPr>
      <w:rFonts w:ascii="Cambria" w:hAnsi="Cambria"/>
      <w:b/>
      <w:bCs/>
      <w:caps/>
      <w:sz w:val="24"/>
      <w:szCs w:val="24"/>
    </w:rPr>
  </w:style>
  <w:style w:type="character" w:styleId="FollowedHyperlink">
    <w:name w:val="FollowedHyperlink"/>
    <w:rPr>
      <w:color w:val="800080"/>
      <w:u w:val="single"/>
    </w:rPr>
  </w:style>
  <w:style w:type="paragraph" w:styleId="NormalWeb">
    <w:name w:val="Normal (Web)"/>
    <w:basedOn w:val="Normal"/>
    <w:pPr>
      <w:spacing w:before="100" w:beforeAutospacing="1" w:after="100" w:afterAutospacing="1"/>
    </w:pPr>
    <w:rPr>
      <w:rFonts w:ascii="Arial Unicode MS" w:eastAsia="Arial Unicode MS" w:hAnsi="Arial Unicode MS" w:cs="Arial Unicode MS"/>
      <w:sz w:val="24"/>
      <w:szCs w:val="24"/>
    </w:rPr>
  </w:style>
  <w:style w:type="paragraph" w:customStyle="1" w:styleId="StatementHeading">
    <w:name w:val="Statement Heading"/>
    <w:basedOn w:val="Normal"/>
    <w:next w:val="NormalIndent"/>
    <w:pPr>
      <w:spacing w:before="240" w:after="120"/>
      <w:ind w:left="709"/>
    </w:pPr>
    <w:rPr>
      <w:b/>
      <w:caps/>
      <w:sz w:val="24"/>
    </w:rPr>
  </w:style>
  <w:style w:type="character" w:styleId="Strong">
    <w:name w:val="Strong"/>
    <w:qFormat/>
    <w:rPr>
      <w:b/>
      <w:bCs/>
    </w:rPr>
  </w:style>
  <w:style w:type="paragraph" w:styleId="ListBullet">
    <w:name w:val="List Bullet"/>
    <w:basedOn w:val="Normal"/>
    <w:pPr>
      <w:numPr>
        <w:numId w:val="3"/>
      </w:numPr>
    </w:pPr>
  </w:style>
  <w:style w:type="paragraph" w:styleId="ListContinue">
    <w:name w:val="List Continue"/>
    <w:basedOn w:val="Normal"/>
    <w:pPr>
      <w:numPr>
        <w:ilvl w:val="1"/>
        <w:numId w:val="3"/>
      </w:numPr>
      <w:tabs>
        <w:tab w:val="left" w:pos="576"/>
      </w:tabs>
      <w:spacing w:after="240"/>
    </w:pPr>
  </w:style>
  <w:style w:type="paragraph" w:styleId="ListBullet2">
    <w:name w:val="List Bullet 2"/>
    <w:basedOn w:val="Normal"/>
    <w:pPr>
      <w:numPr>
        <w:ilvl w:val="2"/>
        <w:numId w:val="3"/>
      </w:numPr>
    </w:pPr>
  </w:style>
  <w:style w:type="paragraph" w:styleId="ListContinue2">
    <w:name w:val="List Continue 2"/>
    <w:basedOn w:val="Normal"/>
    <w:pPr>
      <w:numPr>
        <w:ilvl w:val="3"/>
        <w:numId w:val="3"/>
      </w:numPr>
      <w:tabs>
        <w:tab w:val="left" w:pos="576"/>
      </w:tabs>
      <w:spacing w:after="240"/>
    </w:pPr>
  </w:style>
  <w:style w:type="paragraph" w:styleId="BalloonText">
    <w:name w:val="Balloon Text"/>
    <w:basedOn w:val="Normal"/>
    <w:semiHidden/>
    <w:rPr>
      <w:rFonts w:ascii="Tahoma" w:hAnsi="Tahoma" w:cs="Tahoma"/>
      <w:sz w:val="16"/>
      <w:szCs w:val="16"/>
    </w:rPr>
  </w:style>
  <w:style w:type="paragraph" w:styleId="CommentSubject">
    <w:name w:val="annotation subject"/>
    <w:basedOn w:val="CommentText"/>
    <w:next w:val="CommentText"/>
    <w:semiHidden/>
    <w:pPr>
      <w:widowControl/>
    </w:pPr>
    <w:rPr>
      <w:b/>
      <w:bCs/>
      <w:lang w:val="en-GB"/>
    </w:rPr>
  </w:style>
  <w:style w:type="paragraph" w:styleId="BodyText">
    <w:name w:val="Body Text"/>
    <w:basedOn w:val="Normal"/>
    <w:pPr>
      <w:spacing w:after="120"/>
    </w:pPr>
  </w:style>
  <w:style w:type="paragraph" w:customStyle="1" w:styleId="TableText">
    <w:name w:val="Table Text"/>
    <w:basedOn w:val="Normal"/>
    <w:pPr>
      <w:spacing w:before="40" w:after="40"/>
    </w:pPr>
    <w:rPr>
      <w:sz w:val="20"/>
    </w:rPr>
  </w:style>
  <w:style w:type="paragraph" w:customStyle="1" w:styleId="NormalBullet">
    <w:name w:val="Normal Bullet"/>
    <w:basedOn w:val="NormalIndent"/>
    <w:pPr>
      <w:numPr>
        <w:numId w:val="4"/>
      </w:numPr>
    </w:pPr>
  </w:style>
  <w:style w:type="table" w:styleId="TableGrid">
    <w:name w:val="Table Grid"/>
    <w:basedOn w:val="TableNormal"/>
    <w:rsid w:val="00EA56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semiHidden/>
    <w:unhideWhenUsed/>
    <w:qFormat/>
    <w:rsid w:val="008B2856"/>
    <w:pPr>
      <w:keepLines/>
      <w:spacing w:before="480" w:after="0" w:line="276" w:lineRule="auto"/>
      <w:outlineLvl w:val="9"/>
    </w:pPr>
    <w:rPr>
      <w:rFonts w:ascii="Cambria" w:eastAsia="MS Gothic" w:hAnsi="Cambria"/>
      <w:bCs/>
      <w:caps w:val="0"/>
      <w:color w:val="365F91"/>
      <w:kern w:val="0"/>
      <w:sz w:val="28"/>
      <w:szCs w:val="28"/>
      <w:lang w:val="en-US" w:eastAsia="ja-JP"/>
    </w:rPr>
  </w:style>
  <w:style w:type="paragraph" w:styleId="TOC2">
    <w:name w:val="toc 2"/>
    <w:basedOn w:val="Normal"/>
    <w:next w:val="Normal"/>
    <w:autoRedefine/>
    <w:uiPriority w:val="39"/>
    <w:rsid w:val="008B2856"/>
    <w:pPr>
      <w:spacing w:before="240"/>
    </w:pPr>
    <w:rPr>
      <w:rFonts w:ascii="Calibri" w:hAnsi="Calibri"/>
      <w:b/>
      <w:bCs/>
      <w:sz w:val="20"/>
    </w:rPr>
  </w:style>
  <w:style w:type="paragraph" w:styleId="TOC3">
    <w:name w:val="toc 3"/>
    <w:basedOn w:val="Normal"/>
    <w:next w:val="Normal"/>
    <w:autoRedefine/>
    <w:rsid w:val="007A1EAB"/>
    <w:pPr>
      <w:ind w:left="220"/>
    </w:pPr>
    <w:rPr>
      <w:rFonts w:ascii="Calibri" w:hAnsi="Calibri"/>
      <w:sz w:val="20"/>
    </w:rPr>
  </w:style>
  <w:style w:type="paragraph" w:styleId="TOC4">
    <w:name w:val="toc 4"/>
    <w:basedOn w:val="Normal"/>
    <w:next w:val="Normal"/>
    <w:autoRedefine/>
    <w:rsid w:val="007A1EAB"/>
    <w:pPr>
      <w:ind w:left="440"/>
    </w:pPr>
    <w:rPr>
      <w:rFonts w:ascii="Calibri" w:hAnsi="Calibri"/>
      <w:sz w:val="20"/>
    </w:rPr>
  </w:style>
  <w:style w:type="paragraph" w:styleId="TOC5">
    <w:name w:val="toc 5"/>
    <w:basedOn w:val="Normal"/>
    <w:next w:val="Normal"/>
    <w:autoRedefine/>
    <w:rsid w:val="007A1EAB"/>
    <w:pPr>
      <w:ind w:left="660"/>
    </w:pPr>
    <w:rPr>
      <w:rFonts w:ascii="Calibri" w:hAnsi="Calibri"/>
      <w:sz w:val="20"/>
    </w:rPr>
  </w:style>
  <w:style w:type="paragraph" w:styleId="TOC6">
    <w:name w:val="toc 6"/>
    <w:basedOn w:val="Normal"/>
    <w:next w:val="Normal"/>
    <w:autoRedefine/>
    <w:rsid w:val="007A1EAB"/>
    <w:pPr>
      <w:ind w:left="880"/>
    </w:pPr>
    <w:rPr>
      <w:rFonts w:ascii="Calibri" w:hAnsi="Calibri"/>
      <w:sz w:val="20"/>
    </w:rPr>
  </w:style>
  <w:style w:type="paragraph" w:styleId="TOC7">
    <w:name w:val="toc 7"/>
    <w:basedOn w:val="Normal"/>
    <w:next w:val="Normal"/>
    <w:autoRedefine/>
    <w:rsid w:val="007A1EAB"/>
    <w:pPr>
      <w:ind w:left="1100"/>
    </w:pPr>
    <w:rPr>
      <w:rFonts w:ascii="Calibri" w:hAnsi="Calibri"/>
      <w:sz w:val="20"/>
    </w:rPr>
  </w:style>
  <w:style w:type="paragraph" w:styleId="TOC8">
    <w:name w:val="toc 8"/>
    <w:basedOn w:val="Normal"/>
    <w:next w:val="Normal"/>
    <w:autoRedefine/>
    <w:rsid w:val="007A1EAB"/>
    <w:pPr>
      <w:ind w:left="1320"/>
    </w:pPr>
    <w:rPr>
      <w:rFonts w:ascii="Calibri" w:hAnsi="Calibri"/>
      <w:sz w:val="20"/>
    </w:rPr>
  </w:style>
  <w:style w:type="paragraph" w:styleId="TOC9">
    <w:name w:val="toc 9"/>
    <w:basedOn w:val="Normal"/>
    <w:next w:val="Normal"/>
    <w:autoRedefine/>
    <w:rsid w:val="007A1EAB"/>
    <w:pPr>
      <w:ind w:left="1540"/>
    </w:pPr>
    <w:rPr>
      <w:rFonts w:ascii="Calibri" w:hAnsi="Calibri"/>
      <w:sz w:val="20"/>
    </w:rPr>
  </w:style>
  <w:style w:type="character" w:customStyle="1" w:styleId="FooterChar">
    <w:name w:val="Footer Char"/>
    <w:link w:val="Footer"/>
    <w:uiPriority w:val="99"/>
    <w:locked/>
    <w:rsid w:val="00737242"/>
    <w:rPr>
      <w:rFonts w:ascii="Arial" w:hAnsi="Arial"/>
      <w:sz w:val="22"/>
      <w:lang w:eastAsia="en-US"/>
    </w:rPr>
  </w:style>
  <w:style w:type="paragraph" w:styleId="Revision">
    <w:name w:val="Revision"/>
    <w:hidden/>
    <w:uiPriority w:val="99"/>
    <w:semiHidden/>
    <w:rsid w:val="00737242"/>
    <w:rPr>
      <w:rFonts w:ascii="Arial" w:hAnsi="Arial"/>
      <w:sz w:val="22"/>
      <w:lang w:eastAsia="en-US"/>
    </w:rPr>
  </w:style>
  <w:style w:type="paragraph" w:customStyle="1" w:styleId="Default">
    <w:name w:val="Default"/>
    <w:rsid w:val="007B3048"/>
    <w:pPr>
      <w:autoSpaceDE w:val="0"/>
      <w:autoSpaceDN w:val="0"/>
      <w:adjustRightInd w:val="0"/>
    </w:pPr>
    <w:rPr>
      <w:rFonts w:ascii="Calibri" w:hAnsi="Calibri" w:cs="Calibri"/>
      <w:color w:val="000000"/>
      <w:sz w:val="24"/>
      <w:szCs w:val="24"/>
    </w:rPr>
  </w:style>
  <w:style w:type="character" w:customStyle="1" w:styleId="HeaderChar">
    <w:name w:val="Header Char"/>
    <w:link w:val="Header"/>
    <w:uiPriority w:val="99"/>
    <w:locked/>
    <w:rsid w:val="004843F3"/>
    <w:rPr>
      <w:rFonts w:ascii="Arial" w:hAnsi="Arial"/>
    </w:rPr>
  </w:style>
  <w:style w:type="character" w:customStyle="1" w:styleId="Heading1Char">
    <w:name w:val="Heading 1 Char"/>
    <w:link w:val="Heading1"/>
    <w:rsid w:val="00A30C38"/>
    <w:rPr>
      <w:rFonts w:ascii="Arial" w:hAnsi="Arial"/>
      <w:b/>
      <w:caps/>
      <w:kern w:val="28"/>
      <w:sz w:val="24"/>
      <w:lang w:eastAsia="en-US"/>
    </w:rPr>
  </w:style>
  <w:style w:type="paragraph" w:styleId="ListParagraph">
    <w:name w:val="List Paragraph"/>
    <w:basedOn w:val="Normal"/>
    <w:uiPriority w:val="99"/>
    <w:qFormat/>
    <w:rsid w:val="0022654E"/>
    <w:pPr>
      <w:spacing w:before="120"/>
      <w:ind w:left="720"/>
      <w:contextualSpacing/>
    </w:pPr>
    <w:rPr>
      <w:rFonts w:ascii="Tahoma" w:hAnsi="Tahoma" w:cs="Tahoma"/>
      <w:bCs/>
      <w:szCs w:val="24"/>
      <w:lang w:val="en-US"/>
    </w:rPr>
  </w:style>
  <w:style w:type="character" w:customStyle="1" w:styleId="CommentTextChar">
    <w:name w:val="Comment Text Char"/>
    <w:link w:val="CommentText"/>
    <w:uiPriority w:val="99"/>
    <w:semiHidden/>
    <w:locked/>
    <w:rsid w:val="0022654E"/>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epw\Downloads\OCTRU-OIT-001_V3.0_04Oct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229807111C34B268123381222CBFE96"/>
        <w:category>
          <w:name w:val="General"/>
          <w:gallery w:val="placeholder"/>
        </w:category>
        <w:types>
          <w:type w:val="bbPlcHdr"/>
        </w:types>
        <w:behaviors>
          <w:behavior w:val="content"/>
        </w:behaviors>
        <w:guid w:val="{5E7C68AD-F7C6-43FD-BA44-9604CFD9C562}"/>
      </w:docPartPr>
      <w:docPartBody>
        <w:p w:rsidR="002E29B4" w:rsidRDefault="00591829" w:rsidP="00591829">
          <w:pPr>
            <w:pStyle w:val="C229807111C34B268123381222CBFE96"/>
          </w:pPr>
          <w:r w:rsidRPr="00F926FD">
            <w:rPr>
              <w:rStyle w:val="PlaceholderText"/>
            </w:rPr>
            <w:t>Choose an item.</w:t>
          </w:r>
        </w:p>
      </w:docPartBody>
    </w:docPart>
    <w:docPart>
      <w:docPartPr>
        <w:name w:val="419BEE3B83744D4EB4E66D10C2F20D0C"/>
        <w:category>
          <w:name w:val="General"/>
          <w:gallery w:val="placeholder"/>
        </w:category>
        <w:types>
          <w:type w:val="bbPlcHdr"/>
        </w:types>
        <w:behaviors>
          <w:behavior w:val="content"/>
        </w:behaviors>
        <w:guid w:val="{69A7FD0F-A575-41D3-821D-CB71B56E8B8C}"/>
      </w:docPartPr>
      <w:docPartBody>
        <w:p w:rsidR="002E29B4" w:rsidRDefault="00591829" w:rsidP="00591829">
          <w:pPr>
            <w:pStyle w:val="419BEE3B83744D4EB4E66D10C2F20D0C"/>
          </w:pPr>
          <w:r w:rsidRPr="00F926FD">
            <w:rPr>
              <w:rStyle w:val="PlaceholderText"/>
            </w:rPr>
            <w:t>Choose an item.</w:t>
          </w:r>
        </w:p>
      </w:docPartBody>
    </w:docPart>
    <w:docPart>
      <w:docPartPr>
        <w:name w:val="32DE170878704B678E6AC3099D0F1AD9"/>
        <w:category>
          <w:name w:val="General"/>
          <w:gallery w:val="placeholder"/>
        </w:category>
        <w:types>
          <w:type w:val="bbPlcHdr"/>
        </w:types>
        <w:behaviors>
          <w:behavior w:val="content"/>
        </w:behaviors>
        <w:guid w:val="{BA070B40-2334-4B8C-9015-12602394E9EC}"/>
      </w:docPartPr>
      <w:docPartBody>
        <w:p w:rsidR="002E29B4" w:rsidRDefault="00591829" w:rsidP="00591829">
          <w:pPr>
            <w:pStyle w:val="32DE170878704B678E6AC3099D0F1AD9"/>
          </w:pPr>
          <w:r w:rsidRPr="00F926FD">
            <w:rPr>
              <w:rStyle w:val="PlaceholderText"/>
            </w:rPr>
            <w:t>Choose an item.</w:t>
          </w:r>
        </w:p>
      </w:docPartBody>
    </w:docPart>
    <w:docPart>
      <w:docPartPr>
        <w:name w:val="F2F29B278C5549A2AFB59A8DE38AC83C"/>
        <w:category>
          <w:name w:val="General"/>
          <w:gallery w:val="placeholder"/>
        </w:category>
        <w:types>
          <w:type w:val="bbPlcHdr"/>
        </w:types>
        <w:behaviors>
          <w:behavior w:val="content"/>
        </w:behaviors>
        <w:guid w:val="{3F176B59-3278-42FD-BC65-DDF7D667E7A1}"/>
      </w:docPartPr>
      <w:docPartBody>
        <w:p w:rsidR="002E29B4" w:rsidRDefault="00591829" w:rsidP="00591829">
          <w:pPr>
            <w:pStyle w:val="F2F29B278C5549A2AFB59A8DE38AC83C"/>
          </w:pPr>
          <w:r w:rsidRPr="00F926FD">
            <w:rPr>
              <w:rStyle w:val="PlaceholderText"/>
            </w:rPr>
            <w:t>Choose an item.</w:t>
          </w:r>
        </w:p>
      </w:docPartBody>
    </w:docPart>
    <w:docPart>
      <w:docPartPr>
        <w:name w:val="96929C4DADC741C99E4D223CD8EBC1D6"/>
        <w:category>
          <w:name w:val="General"/>
          <w:gallery w:val="placeholder"/>
        </w:category>
        <w:types>
          <w:type w:val="bbPlcHdr"/>
        </w:types>
        <w:behaviors>
          <w:behavior w:val="content"/>
        </w:behaviors>
        <w:guid w:val="{5D982DE2-6FC3-4654-919B-F20B57652D7D}"/>
      </w:docPartPr>
      <w:docPartBody>
        <w:p w:rsidR="002E29B4" w:rsidRDefault="00591829" w:rsidP="00591829">
          <w:pPr>
            <w:pStyle w:val="96929C4DADC741C99E4D223CD8EBC1D6"/>
          </w:pPr>
          <w:r w:rsidRPr="00F926FD">
            <w:rPr>
              <w:rStyle w:val="PlaceholderText"/>
            </w:rPr>
            <w:t>Choose an item.</w:t>
          </w:r>
        </w:p>
      </w:docPartBody>
    </w:docPart>
    <w:docPart>
      <w:docPartPr>
        <w:name w:val="B9E32E13A7DC476683CDD4748EB31A32"/>
        <w:category>
          <w:name w:val="General"/>
          <w:gallery w:val="placeholder"/>
        </w:category>
        <w:types>
          <w:type w:val="bbPlcHdr"/>
        </w:types>
        <w:behaviors>
          <w:behavior w:val="content"/>
        </w:behaviors>
        <w:guid w:val="{610473EA-A401-4160-B174-A384BC77F2CB}"/>
      </w:docPartPr>
      <w:docPartBody>
        <w:p w:rsidR="002E29B4" w:rsidRDefault="00591829" w:rsidP="00591829">
          <w:pPr>
            <w:pStyle w:val="B9E32E13A7DC476683CDD4748EB31A32"/>
          </w:pPr>
          <w:r w:rsidRPr="00F926FD">
            <w:rPr>
              <w:rStyle w:val="PlaceholderText"/>
            </w:rPr>
            <w:t>Choose an item.</w:t>
          </w:r>
        </w:p>
      </w:docPartBody>
    </w:docPart>
    <w:docPart>
      <w:docPartPr>
        <w:name w:val="7F7FBD33A4E3479C800A575807673301"/>
        <w:category>
          <w:name w:val="General"/>
          <w:gallery w:val="placeholder"/>
        </w:category>
        <w:types>
          <w:type w:val="bbPlcHdr"/>
        </w:types>
        <w:behaviors>
          <w:behavior w:val="content"/>
        </w:behaviors>
        <w:guid w:val="{E09C770A-6700-4139-A261-CB8461919CD0}"/>
      </w:docPartPr>
      <w:docPartBody>
        <w:p w:rsidR="002E29B4" w:rsidRDefault="00591829" w:rsidP="00591829">
          <w:pPr>
            <w:pStyle w:val="7F7FBD33A4E3479C800A575807673301"/>
          </w:pPr>
          <w:r w:rsidRPr="00F926FD">
            <w:rPr>
              <w:rStyle w:val="PlaceholderText"/>
            </w:rPr>
            <w:t>Choose an item.</w:t>
          </w:r>
        </w:p>
      </w:docPartBody>
    </w:docPart>
    <w:docPart>
      <w:docPartPr>
        <w:name w:val="C102584D24694C04B8DF3FD7F1771887"/>
        <w:category>
          <w:name w:val="General"/>
          <w:gallery w:val="placeholder"/>
        </w:category>
        <w:types>
          <w:type w:val="bbPlcHdr"/>
        </w:types>
        <w:behaviors>
          <w:behavior w:val="content"/>
        </w:behaviors>
        <w:guid w:val="{C843BE68-7859-4D09-B99C-E884581B3C17}"/>
      </w:docPartPr>
      <w:docPartBody>
        <w:p w:rsidR="002E29B4" w:rsidRDefault="00591829" w:rsidP="00591829">
          <w:pPr>
            <w:pStyle w:val="C102584D24694C04B8DF3FD7F1771887"/>
          </w:pPr>
          <w:r w:rsidRPr="00F926FD">
            <w:rPr>
              <w:rStyle w:val="PlaceholderText"/>
            </w:rPr>
            <w:t>Choose an item.</w:t>
          </w:r>
        </w:p>
      </w:docPartBody>
    </w:docPart>
    <w:docPart>
      <w:docPartPr>
        <w:name w:val="D1D816ADE77D41588A665D037450A271"/>
        <w:category>
          <w:name w:val="General"/>
          <w:gallery w:val="placeholder"/>
        </w:category>
        <w:types>
          <w:type w:val="bbPlcHdr"/>
        </w:types>
        <w:behaviors>
          <w:behavior w:val="content"/>
        </w:behaviors>
        <w:guid w:val="{2D5FFDD7-2142-4222-BCE7-BD36E49E0552}"/>
      </w:docPartPr>
      <w:docPartBody>
        <w:p w:rsidR="002E29B4" w:rsidRDefault="00591829" w:rsidP="00591829">
          <w:pPr>
            <w:pStyle w:val="D1D816ADE77D41588A665D037450A271"/>
          </w:pPr>
          <w:r w:rsidRPr="00F926FD">
            <w:rPr>
              <w:rStyle w:val="PlaceholderText"/>
            </w:rPr>
            <w:t>Choose an item.</w:t>
          </w:r>
        </w:p>
      </w:docPartBody>
    </w:docPart>
    <w:docPart>
      <w:docPartPr>
        <w:name w:val="AC340E25655A447087D20B8732F2CE18"/>
        <w:category>
          <w:name w:val="General"/>
          <w:gallery w:val="placeholder"/>
        </w:category>
        <w:types>
          <w:type w:val="bbPlcHdr"/>
        </w:types>
        <w:behaviors>
          <w:behavior w:val="content"/>
        </w:behaviors>
        <w:guid w:val="{E744A716-1216-40E8-A64D-61BD04856FBD}"/>
      </w:docPartPr>
      <w:docPartBody>
        <w:p w:rsidR="002E29B4" w:rsidRDefault="00591829" w:rsidP="00591829">
          <w:pPr>
            <w:pStyle w:val="AC340E25655A447087D20B8732F2CE18"/>
          </w:pPr>
          <w:r w:rsidRPr="00F926FD">
            <w:rPr>
              <w:rStyle w:val="PlaceholderText"/>
            </w:rPr>
            <w:t>Choose an item.</w:t>
          </w:r>
        </w:p>
      </w:docPartBody>
    </w:docPart>
    <w:docPart>
      <w:docPartPr>
        <w:name w:val="F05608F0220C40ADA19DC1F5F17DC4FA"/>
        <w:category>
          <w:name w:val="General"/>
          <w:gallery w:val="placeholder"/>
        </w:category>
        <w:types>
          <w:type w:val="bbPlcHdr"/>
        </w:types>
        <w:behaviors>
          <w:behavior w:val="content"/>
        </w:behaviors>
        <w:guid w:val="{99ECCCC8-AC91-4835-9B26-A5F91301A2AA}"/>
      </w:docPartPr>
      <w:docPartBody>
        <w:p w:rsidR="002E29B4" w:rsidRDefault="00591829" w:rsidP="00591829">
          <w:pPr>
            <w:pStyle w:val="F05608F0220C40ADA19DC1F5F17DC4FA"/>
          </w:pPr>
          <w:r w:rsidRPr="00F926FD">
            <w:rPr>
              <w:rStyle w:val="PlaceholderText"/>
            </w:rPr>
            <w:t>Choose an item.</w:t>
          </w:r>
        </w:p>
      </w:docPartBody>
    </w:docPart>
    <w:docPart>
      <w:docPartPr>
        <w:name w:val="4ADAADB94FE64D2888FCDACD4BCF1347"/>
        <w:category>
          <w:name w:val="General"/>
          <w:gallery w:val="placeholder"/>
        </w:category>
        <w:types>
          <w:type w:val="bbPlcHdr"/>
        </w:types>
        <w:behaviors>
          <w:behavior w:val="content"/>
        </w:behaviors>
        <w:guid w:val="{6BB75AAC-1332-4BF7-95D1-B55E64208AE8}"/>
      </w:docPartPr>
      <w:docPartBody>
        <w:p w:rsidR="002E29B4" w:rsidRDefault="00591829" w:rsidP="00591829">
          <w:pPr>
            <w:pStyle w:val="4ADAADB94FE64D2888FCDACD4BCF1347"/>
          </w:pPr>
          <w:r w:rsidRPr="00F926FD">
            <w:rPr>
              <w:rStyle w:val="PlaceholderText"/>
            </w:rPr>
            <w:t>Choose an item.</w:t>
          </w:r>
        </w:p>
      </w:docPartBody>
    </w:docPart>
    <w:docPart>
      <w:docPartPr>
        <w:name w:val="CD76456DEA584021A3A09A27B1413F67"/>
        <w:category>
          <w:name w:val="General"/>
          <w:gallery w:val="placeholder"/>
        </w:category>
        <w:types>
          <w:type w:val="bbPlcHdr"/>
        </w:types>
        <w:behaviors>
          <w:behavior w:val="content"/>
        </w:behaviors>
        <w:guid w:val="{510F2675-6E8E-4C78-9C7D-32DDA096877D}"/>
      </w:docPartPr>
      <w:docPartBody>
        <w:p w:rsidR="002E29B4" w:rsidRDefault="00591829" w:rsidP="00591829">
          <w:pPr>
            <w:pStyle w:val="CD76456DEA584021A3A09A27B1413F67"/>
          </w:pPr>
          <w:r w:rsidRPr="00F926FD">
            <w:rPr>
              <w:rStyle w:val="PlaceholderText"/>
            </w:rPr>
            <w:t>Choose an item.</w:t>
          </w:r>
        </w:p>
      </w:docPartBody>
    </w:docPart>
    <w:docPart>
      <w:docPartPr>
        <w:name w:val="FF4E89B0DE894B0FA84BFCA04ACE35BC"/>
        <w:category>
          <w:name w:val="General"/>
          <w:gallery w:val="placeholder"/>
        </w:category>
        <w:types>
          <w:type w:val="bbPlcHdr"/>
        </w:types>
        <w:behaviors>
          <w:behavior w:val="content"/>
        </w:behaviors>
        <w:guid w:val="{901912A5-12E2-4DF3-B14A-7775525B85A1}"/>
      </w:docPartPr>
      <w:docPartBody>
        <w:p w:rsidR="002E29B4" w:rsidRDefault="00591829" w:rsidP="00591829">
          <w:pPr>
            <w:pStyle w:val="FF4E89B0DE894B0FA84BFCA04ACE35BC"/>
          </w:pPr>
          <w:r w:rsidRPr="00F926FD">
            <w:rPr>
              <w:rStyle w:val="PlaceholderText"/>
            </w:rPr>
            <w:t>Choose an item.</w:t>
          </w:r>
        </w:p>
      </w:docPartBody>
    </w:docPart>
    <w:docPart>
      <w:docPartPr>
        <w:name w:val="843F5753854C43B69FC390C0A7F88910"/>
        <w:category>
          <w:name w:val="General"/>
          <w:gallery w:val="placeholder"/>
        </w:category>
        <w:types>
          <w:type w:val="bbPlcHdr"/>
        </w:types>
        <w:behaviors>
          <w:behavior w:val="content"/>
        </w:behaviors>
        <w:guid w:val="{A9FABF15-6DEE-4722-807F-373283C45D5B}"/>
      </w:docPartPr>
      <w:docPartBody>
        <w:p w:rsidR="002E29B4" w:rsidRDefault="00591829" w:rsidP="00591829">
          <w:pPr>
            <w:pStyle w:val="843F5753854C43B69FC390C0A7F88910"/>
          </w:pPr>
          <w:r w:rsidRPr="00F926FD">
            <w:rPr>
              <w:rStyle w:val="PlaceholderText"/>
            </w:rPr>
            <w:t>Choose an item.</w:t>
          </w:r>
        </w:p>
      </w:docPartBody>
    </w:docPart>
    <w:docPart>
      <w:docPartPr>
        <w:name w:val="BFE02CB5BEBD4BA19C1A711D7E5CDF72"/>
        <w:category>
          <w:name w:val="General"/>
          <w:gallery w:val="placeholder"/>
        </w:category>
        <w:types>
          <w:type w:val="bbPlcHdr"/>
        </w:types>
        <w:behaviors>
          <w:behavior w:val="content"/>
        </w:behaviors>
        <w:guid w:val="{C1B8CFF4-8EE5-40C7-8B11-E294FAB65D80}"/>
      </w:docPartPr>
      <w:docPartBody>
        <w:p w:rsidR="002E29B4" w:rsidRDefault="00591829" w:rsidP="00591829">
          <w:pPr>
            <w:pStyle w:val="BFE02CB5BEBD4BA19C1A711D7E5CDF72"/>
          </w:pPr>
          <w:r w:rsidRPr="00F926FD">
            <w:rPr>
              <w:rStyle w:val="PlaceholderText"/>
            </w:rPr>
            <w:t>Choose an item.</w:t>
          </w:r>
        </w:p>
      </w:docPartBody>
    </w:docPart>
    <w:docPart>
      <w:docPartPr>
        <w:name w:val="D333B0493D6C4B9BBFBB972E391936BB"/>
        <w:category>
          <w:name w:val="General"/>
          <w:gallery w:val="placeholder"/>
        </w:category>
        <w:types>
          <w:type w:val="bbPlcHdr"/>
        </w:types>
        <w:behaviors>
          <w:behavior w:val="content"/>
        </w:behaviors>
        <w:guid w:val="{43E2116A-725E-4B1F-9147-53457DA33E12}"/>
      </w:docPartPr>
      <w:docPartBody>
        <w:p w:rsidR="002E29B4" w:rsidRDefault="00591829" w:rsidP="00591829">
          <w:pPr>
            <w:pStyle w:val="D333B0493D6C4B9BBFBB972E391936BB"/>
          </w:pPr>
          <w:r w:rsidRPr="00F926FD">
            <w:rPr>
              <w:rStyle w:val="PlaceholderText"/>
            </w:rPr>
            <w:t>Choose an item.</w:t>
          </w:r>
        </w:p>
      </w:docPartBody>
    </w:docPart>
    <w:docPart>
      <w:docPartPr>
        <w:name w:val="C3ECA784BDA949BC986F367B1C1D7F2D"/>
        <w:category>
          <w:name w:val="General"/>
          <w:gallery w:val="placeholder"/>
        </w:category>
        <w:types>
          <w:type w:val="bbPlcHdr"/>
        </w:types>
        <w:behaviors>
          <w:behavior w:val="content"/>
        </w:behaviors>
        <w:guid w:val="{6E3CBBCE-A72B-453F-9434-7C5B863B2899}"/>
      </w:docPartPr>
      <w:docPartBody>
        <w:p w:rsidR="002E29B4" w:rsidRDefault="00591829" w:rsidP="00591829">
          <w:pPr>
            <w:pStyle w:val="C3ECA784BDA949BC986F367B1C1D7F2D"/>
          </w:pPr>
          <w:r w:rsidRPr="00F926FD">
            <w:rPr>
              <w:rStyle w:val="PlaceholderText"/>
            </w:rPr>
            <w:t>Choose an item.</w:t>
          </w:r>
        </w:p>
      </w:docPartBody>
    </w:docPart>
    <w:docPart>
      <w:docPartPr>
        <w:name w:val="133B1866914E495885D476D90571CEAE"/>
        <w:category>
          <w:name w:val="General"/>
          <w:gallery w:val="placeholder"/>
        </w:category>
        <w:types>
          <w:type w:val="bbPlcHdr"/>
        </w:types>
        <w:behaviors>
          <w:behavior w:val="content"/>
        </w:behaviors>
        <w:guid w:val="{770D45DA-8A90-4F82-8D23-018F647FBEF2}"/>
      </w:docPartPr>
      <w:docPartBody>
        <w:p w:rsidR="002E29B4" w:rsidRDefault="00591829" w:rsidP="00591829">
          <w:pPr>
            <w:pStyle w:val="133B1866914E495885D476D90571CEAE"/>
          </w:pPr>
          <w:r w:rsidRPr="00F926FD">
            <w:rPr>
              <w:rStyle w:val="PlaceholderText"/>
            </w:rPr>
            <w:t>Choose an item.</w:t>
          </w:r>
        </w:p>
      </w:docPartBody>
    </w:docPart>
    <w:docPart>
      <w:docPartPr>
        <w:name w:val="B1A10C8194804E44B6C72B17C6095EFC"/>
        <w:category>
          <w:name w:val="General"/>
          <w:gallery w:val="placeholder"/>
        </w:category>
        <w:types>
          <w:type w:val="bbPlcHdr"/>
        </w:types>
        <w:behaviors>
          <w:behavior w:val="content"/>
        </w:behaviors>
        <w:guid w:val="{E0DB9BF9-54F2-4AC5-BEA2-FB82469A9D91}"/>
      </w:docPartPr>
      <w:docPartBody>
        <w:p w:rsidR="002E29B4" w:rsidRDefault="00591829" w:rsidP="00591829">
          <w:pPr>
            <w:pStyle w:val="B1A10C8194804E44B6C72B17C6095EFC"/>
          </w:pPr>
          <w:r w:rsidRPr="00F926FD">
            <w:rPr>
              <w:rStyle w:val="PlaceholderText"/>
            </w:rPr>
            <w:t>Choose an item.</w:t>
          </w:r>
        </w:p>
      </w:docPartBody>
    </w:docPart>
    <w:docPart>
      <w:docPartPr>
        <w:name w:val="BD3D61F0C07E46EBA4861E746ABC9FD8"/>
        <w:category>
          <w:name w:val="General"/>
          <w:gallery w:val="placeholder"/>
        </w:category>
        <w:types>
          <w:type w:val="bbPlcHdr"/>
        </w:types>
        <w:behaviors>
          <w:behavior w:val="content"/>
        </w:behaviors>
        <w:guid w:val="{07342F4C-AB63-4707-8AAD-62C815D63B61}"/>
      </w:docPartPr>
      <w:docPartBody>
        <w:p w:rsidR="002E29B4" w:rsidRDefault="00591829" w:rsidP="00591829">
          <w:pPr>
            <w:pStyle w:val="BD3D61F0C07E46EBA4861E746ABC9FD8"/>
          </w:pPr>
          <w:r w:rsidRPr="00F926FD">
            <w:rPr>
              <w:rStyle w:val="PlaceholderText"/>
            </w:rPr>
            <w:t>Choose an item.</w:t>
          </w:r>
        </w:p>
      </w:docPartBody>
    </w:docPart>
    <w:docPart>
      <w:docPartPr>
        <w:name w:val="75CDB7BC6D3245AE9E6FD535407109BA"/>
        <w:category>
          <w:name w:val="General"/>
          <w:gallery w:val="placeholder"/>
        </w:category>
        <w:types>
          <w:type w:val="bbPlcHdr"/>
        </w:types>
        <w:behaviors>
          <w:behavior w:val="content"/>
        </w:behaviors>
        <w:guid w:val="{91F6D659-AC5E-4B70-95E0-37AE87F56AD8}"/>
      </w:docPartPr>
      <w:docPartBody>
        <w:p w:rsidR="002E29B4" w:rsidRDefault="00591829" w:rsidP="00591829">
          <w:pPr>
            <w:pStyle w:val="75CDB7BC6D3245AE9E6FD535407109BA"/>
          </w:pPr>
          <w:r w:rsidRPr="00F926FD">
            <w:rPr>
              <w:rStyle w:val="PlaceholderText"/>
            </w:rPr>
            <w:t>Choose an item.</w:t>
          </w:r>
        </w:p>
      </w:docPartBody>
    </w:docPart>
    <w:docPart>
      <w:docPartPr>
        <w:name w:val="465F6528EA1A49C9AC7BEA3FEB46620C"/>
        <w:category>
          <w:name w:val="General"/>
          <w:gallery w:val="placeholder"/>
        </w:category>
        <w:types>
          <w:type w:val="bbPlcHdr"/>
        </w:types>
        <w:behaviors>
          <w:behavior w:val="content"/>
        </w:behaviors>
        <w:guid w:val="{B9F3C89B-D864-4A3B-82E7-66D8E8791F26}"/>
      </w:docPartPr>
      <w:docPartBody>
        <w:p w:rsidR="002E29B4" w:rsidRDefault="00591829" w:rsidP="00591829">
          <w:pPr>
            <w:pStyle w:val="465F6528EA1A49C9AC7BEA3FEB46620C"/>
          </w:pPr>
          <w:r w:rsidRPr="00F926FD">
            <w:rPr>
              <w:rStyle w:val="PlaceholderText"/>
            </w:rPr>
            <w:t>Choose an item.</w:t>
          </w:r>
        </w:p>
      </w:docPartBody>
    </w:docPart>
    <w:docPart>
      <w:docPartPr>
        <w:name w:val="A00C52AE25104305B1579C31BDB6B5AF"/>
        <w:category>
          <w:name w:val="General"/>
          <w:gallery w:val="placeholder"/>
        </w:category>
        <w:types>
          <w:type w:val="bbPlcHdr"/>
        </w:types>
        <w:behaviors>
          <w:behavior w:val="content"/>
        </w:behaviors>
        <w:guid w:val="{B236E256-0A7B-4694-B61F-446C5DF124B6}"/>
      </w:docPartPr>
      <w:docPartBody>
        <w:p w:rsidR="002E29B4" w:rsidRDefault="00591829" w:rsidP="00591829">
          <w:pPr>
            <w:pStyle w:val="A00C52AE25104305B1579C31BDB6B5AF"/>
          </w:pPr>
          <w:r w:rsidRPr="00F926FD">
            <w:rPr>
              <w:rStyle w:val="PlaceholderText"/>
            </w:rPr>
            <w:t>Choose an item.</w:t>
          </w:r>
        </w:p>
      </w:docPartBody>
    </w:docPart>
    <w:docPart>
      <w:docPartPr>
        <w:name w:val="E2BD44E7BCA74C508794EFA7CA72E850"/>
        <w:category>
          <w:name w:val="General"/>
          <w:gallery w:val="placeholder"/>
        </w:category>
        <w:types>
          <w:type w:val="bbPlcHdr"/>
        </w:types>
        <w:behaviors>
          <w:behavior w:val="content"/>
        </w:behaviors>
        <w:guid w:val="{EBE12369-3618-4475-BABB-128F7C0F03B6}"/>
      </w:docPartPr>
      <w:docPartBody>
        <w:p w:rsidR="002E29B4" w:rsidRDefault="00591829" w:rsidP="00591829">
          <w:pPr>
            <w:pStyle w:val="E2BD44E7BCA74C508794EFA7CA72E850"/>
          </w:pPr>
          <w:r w:rsidRPr="00F926FD">
            <w:rPr>
              <w:rStyle w:val="PlaceholderText"/>
            </w:rPr>
            <w:t>Choose an item.</w:t>
          </w:r>
        </w:p>
      </w:docPartBody>
    </w:docPart>
    <w:docPart>
      <w:docPartPr>
        <w:name w:val="66808712063E42C3AA7AA4FBBEDE9350"/>
        <w:category>
          <w:name w:val="General"/>
          <w:gallery w:val="placeholder"/>
        </w:category>
        <w:types>
          <w:type w:val="bbPlcHdr"/>
        </w:types>
        <w:behaviors>
          <w:behavior w:val="content"/>
        </w:behaviors>
        <w:guid w:val="{B3B31785-8347-4180-A3AB-B67575640B15}"/>
      </w:docPartPr>
      <w:docPartBody>
        <w:p w:rsidR="002E29B4" w:rsidRDefault="00591829" w:rsidP="00591829">
          <w:pPr>
            <w:pStyle w:val="66808712063E42C3AA7AA4FBBEDE9350"/>
          </w:pPr>
          <w:r w:rsidRPr="00F926FD">
            <w:rPr>
              <w:rStyle w:val="PlaceholderText"/>
            </w:rPr>
            <w:t>Choose an item.</w:t>
          </w:r>
        </w:p>
      </w:docPartBody>
    </w:docPart>
    <w:docPart>
      <w:docPartPr>
        <w:name w:val="5D089809E26C45E3A74ED3D89173603A"/>
        <w:category>
          <w:name w:val="General"/>
          <w:gallery w:val="placeholder"/>
        </w:category>
        <w:types>
          <w:type w:val="bbPlcHdr"/>
        </w:types>
        <w:behaviors>
          <w:behavior w:val="content"/>
        </w:behaviors>
        <w:guid w:val="{D64B2531-65F9-4663-B162-8BF740E07DA4}"/>
      </w:docPartPr>
      <w:docPartBody>
        <w:p w:rsidR="002E29B4" w:rsidRDefault="00591829" w:rsidP="00591829">
          <w:pPr>
            <w:pStyle w:val="5D089809E26C45E3A74ED3D89173603A"/>
          </w:pPr>
          <w:r w:rsidRPr="00F926FD">
            <w:rPr>
              <w:rStyle w:val="PlaceholderText"/>
            </w:rPr>
            <w:t>Choose an item.</w:t>
          </w:r>
        </w:p>
      </w:docPartBody>
    </w:docPart>
    <w:docPart>
      <w:docPartPr>
        <w:name w:val="E75F5E1D7C8743EBAAA77350AF83BB1C"/>
        <w:category>
          <w:name w:val="General"/>
          <w:gallery w:val="placeholder"/>
        </w:category>
        <w:types>
          <w:type w:val="bbPlcHdr"/>
        </w:types>
        <w:behaviors>
          <w:behavior w:val="content"/>
        </w:behaviors>
        <w:guid w:val="{C9324E66-8DC8-4678-8602-27259C3FF371}"/>
      </w:docPartPr>
      <w:docPartBody>
        <w:p w:rsidR="002E29B4" w:rsidRDefault="00591829" w:rsidP="00591829">
          <w:pPr>
            <w:pStyle w:val="E75F5E1D7C8743EBAAA77350AF83BB1C"/>
          </w:pPr>
          <w:r w:rsidRPr="00F926FD">
            <w:rPr>
              <w:rStyle w:val="PlaceholderText"/>
            </w:rPr>
            <w:t>Choose an item.</w:t>
          </w:r>
        </w:p>
      </w:docPartBody>
    </w:docPart>
    <w:docPart>
      <w:docPartPr>
        <w:name w:val="8D05DC98EAF54FD5976057B068AB6C2B"/>
        <w:category>
          <w:name w:val="General"/>
          <w:gallery w:val="placeholder"/>
        </w:category>
        <w:types>
          <w:type w:val="bbPlcHdr"/>
        </w:types>
        <w:behaviors>
          <w:behavior w:val="content"/>
        </w:behaviors>
        <w:guid w:val="{A1449FC4-A837-44E8-B607-A5BD41780A2C}"/>
      </w:docPartPr>
      <w:docPartBody>
        <w:p w:rsidR="002E29B4" w:rsidRDefault="00591829" w:rsidP="00591829">
          <w:pPr>
            <w:pStyle w:val="8D05DC98EAF54FD5976057B068AB6C2B"/>
          </w:pPr>
          <w:r w:rsidRPr="00F926FD">
            <w:rPr>
              <w:rStyle w:val="PlaceholderText"/>
            </w:rPr>
            <w:t>Choose an item.</w:t>
          </w:r>
        </w:p>
      </w:docPartBody>
    </w:docPart>
    <w:docPart>
      <w:docPartPr>
        <w:name w:val="E59A881E380040BFA3B71B63EE5EA608"/>
        <w:category>
          <w:name w:val="General"/>
          <w:gallery w:val="placeholder"/>
        </w:category>
        <w:types>
          <w:type w:val="bbPlcHdr"/>
        </w:types>
        <w:behaviors>
          <w:behavior w:val="content"/>
        </w:behaviors>
        <w:guid w:val="{799718A0-592C-4F69-8A01-D15A4E129644}"/>
      </w:docPartPr>
      <w:docPartBody>
        <w:p w:rsidR="002E29B4" w:rsidRDefault="00591829" w:rsidP="00591829">
          <w:pPr>
            <w:pStyle w:val="E59A881E380040BFA3B71B63EE5EA608"/>
          </w:pPr>
          <w:r w:rsidRPr="00F926FD">
            <w:rPr>
              <w:rStyle w:val="PlaceholderText"/>
            </w:rPr>
            <w:t>Choose an item.</w:t>
          </w:r>
        </w:p>
      </w:docPartBody>
    </w:docPart>
    <w:docPart>
      <w:docPartPr>
        <w:name w:val="5196A6ED5340419CB05AFDBBD656B659"/>
        <w:category>
          <w:name w:val="General"/>
          <w:gallery w:val="placeholder"/>
        </w:category>
        <w:types>
          <w:type w:val="bbPlcHdr"/>
        </w:types>
        <w:behaviors>
          <w:behavior w:val="content"/>
        </w:behaviors>
        <w:guid w:val="{176D81DF-E2A5-4B25-8EE0-4FB9EA579955}"/>
      </w:docPartPr>
      <w:docPartBody>
        <w:p w:rsidR="002E29B4" w:rsidRDefault="00591829" w:rsidP="00591829">
          <w:pPr>
            <w:pStyle w:val="5196A6ED5340419CB05AFDBBD656B659"/>
          </w:pPr>
          <w:r w:rsidRPr="00F926FD">
            <w:rPr>
              <w:rStyle w:val="PlaceholderText"/>
            </w:rPr>
            <w:t>Choose an item.</w:t>
          </w:r>
        </w:p>
      </w:docPartBody>
    </w:docPart>
    <w:docPart>
      <w:docPartPr>
        <w:name w:val="9FE7CBE9749140AA8C944D0ED489AB60"/>
        <w:category>
          <w:name w:val="General"/>
          <w:gallery w:val="placeholder"/>
        </w:category>
        <w:types>
          <w:type w:val="bbPlcHdr"/>
        </w:types>
        <w:behaviors>
          <w:behavior w:val="content"/>
        </w:behaviors>
        <w:guid w:val="{1129A327-DCB6-41DF-B0A3-8C39B44B45C4}"/>
      </w:docPartPr>
      <w:docPartBody>
        <w:p w:rsidR="002E29B4" w:rsidRDefault="00591829" w:rsidP="00591829">
          <w:pPr>
            <w:pStyle w:val="9FE7CBE9749140AA8C944D0ED489AB60"/>
          </w:pPr>
          <w:r w:rsidRPr="00F926FD">
            <w:rPr>
              <w:rStyle w:val="PlaceholderText"/>
            </w:rPr>
            <w:t>Choose an item.</w:t>
          </w:r>
        </w:p>
      </w:docPartBody>
    </w:docPart>
    <w:docPart>
      <w:docPartPr>
        <w:name w:val="13ECD9E3A0F547D6A71BB2E9097807AF"/>
        <w:category>
          <w:name w:val="General"/>
          <w:gallery w:val="placeholder"/>
        </w:category>
        <w:types>
          <w:type w:val="bbPlcHdr"/>
        </w:types>
        <w:behaviors>
          <w:behavior w:val="content"/>
        </w:behaviors>
        <w:guid w:val="{3F775531-5741-4185-AFFA-C8EB5AFC5825}"/>
      </w:docPartPr>
      <w:docPartBody>
        <w:p w:rsidR="002E29B4" w:rsidRDefault="00591829" w:rsidP="00591829">
          <w:pPr>
            <w:pStyle w:val="13ECD9E3A0F547D6A71BB2E9097807AF"/>
          </w:pPr>
          <w:r w:rsidRPr="00F926FD">
            <w:rPr>
              <w:rStyle w:val="PlaceholderText"/>
            </w:rPr>
            <w:t>Choose an item.</w:t>
          </w:r>
        </w:p>
      </w:docPartBody>
    </w:docPart>
    <w:docPart>
      <w:docPartPr>
        <w:name w:val="FC09C30D1AFB461A8EE8E8BCB77224C0"/>
        <w:category>
          <w:name w:val="General"/>
          <w:gallery w:val="placeholder"/>
        </w:category>
        <w:types>
          <w:type w:val="bbPlcHdr"/>
        </w:types>
        <w:behaviors>
          <w:behavior w:val="content"/>
        </w:behaviors>
        <w:guid w:val="{F968AF98-6B5B-4394-985D-EF11C9A66BCE}"/>
      </w:docPartPr>
      <w:docPartBody>
        <w:p w:rsidR="002E29B4" w:rsidRDefault="00591829" w:rsidP="00591829">
          <w:pPr>
            <w:pStyle w:val="FC09C30D1AFB461A8EE8E8BCB77224C0"/>
          </w:pPr>
          <w:r w:rsidRPr="00F926FD">
            <w:rPr>
              <w:rStyle w:val="PlaceholderText"/>
            </w:rPr>
            <w:t>Choose an item.</w:t>
          </w:r>
        </w:p>
      </w:docPartBody>
    </w:docPart>
    <w:docPart>
      <w:docPartPr>
        <w:name w:val="29E5ACE4A09C47D2A7A43694BB09582C"/>
        <w:category>
          <w:name w:val="General"/>
          <w:gallery w:val="placeholder"/>
        </w:category>
        <w:types>
          <w:type w:val="bbPlcHdr"/>
        </w:types>
        <w:behaviors>
          <w:behavior w:val="content"/>
        </w:behaviors>
        <w:guid w:val="{04A6C282-05F4-452E-8138-C86DF338F6B6}"/>
      </w:docPartPr>
      <w:docPartBody>
        <w:p w:rsidR="002E29B4" w:rsidRDefault="00591829" w:rsidP="00591829">
          <w:pPr>
            <w:pStyle w:val="29E5ACE4A09C47D2A7A43694BB09582C"/>
          </w:pPr>
          <w:r w:rsidRPr="00F926FD">
            <w:rPr>
              <w:rStyle w:val="PlaceholderText"/>
            </w:rPr>
            <w:t>Choose an item.</w:t>
          </w:r>
        </w:p>
      </w:docPartBody>
    </w:docPart>
    <w:docPart>
      <w:docPartPr>
        <w:name w:val="63997C87115F44478245AABA903A934C"/>
        <w:category>
          <w:name w:val="General"/>
          <w:gallery w:val="placeholder"/>
        </w:category>
        <w:types>
          <w:type w:val="bbPlcHdr"/>
        </w:types>
        <w:behaviors>
          <w:behavior w:val="content"/>
        </w:behaviors>
        <w:guid w:val="{6868D742-38E8-4896-9BE1-660A74E2CD3C}"/>
      </w:docPartPr>
      <w:docPartBody>
        <w:p w:rsidR="002E29B4" w:rsidRDefault="00591829" w:rsidP="00591829">
          <w:pPr>
            <w:pStyle w:val="63997C87115F44478245AABA903A934C"/>
          </w:pPr>
          <w:r w:rsidRPr="00F926FD">
            <w:rPr>
              <w:rStyle w:val="PlaceholderText"/>
            </w:rPr>
            <w:t>Choose an item.</w:t>
          </w:r>
        </w:p>
      </w:docPartBody>
    </w:docPart>
    <w:docPart>
      <w:docPartPr>
        <w:name w:val="AD42F32ED68B4FFE8F0EFE9525A99B17"/>
        <w:category>
          <w:name w:val="General"/>
          <w:gallery w:val="placeholder"/>
        </w:category>
        <w:types>
          <w:type w:val="bbPlcHdr"/>
        </w:types>
        <w:behaviors>
          <w:behavior w:val="content"/>
        </w:behaviors>
        <w:guid w:val="{58E687EA-2F85-4B09-9468-7D59E18F4D1D}"/>
      </w:docPartPr>
      <w:docPartBody>
        <w:p w:rsidR="002E29B4" w:rsidRDefault="00591829" w:rsidP="00591829">
          <w:pPr>
            <w:pStyle w:val="AD42F32ED68B4FFE8F0EFE9525A99B17"/>
          </w:pPr>
          <w:r w:rsidRPr="00F926FD">
            <w:rPr>
              <w:rStyle w:val="PlaceholderText"/>
            </w:rPr>
            <w:t>Choose an item.</w:t>
          </w:r>
        </w:p>
      </w:docPartBody>
    </w:docPart>
    <w:docPart>
      <w:docPartPr>
        <w:name w:val="1B1FEC6B453E4EBD927438C92B46359A"/>
        <w:category>
          <w:name w:val="General"/>
          <w:gallery w:val="placeholder"/>
        </w:category>
        <w:types>
          <w:type w:val="bbPlcHdr"/>
        </w:types>
        <w:behaviors>
          <w:behavior w:val="content"/>
        </w:behaviors>
        <w:guid w:val="{8F1CAF1E-26B7-44B1-9F6F-9936758F8B74}"/>
      </w:docPartPr>
      <w:docPartBody>
        <w:p w:rsidR="002E29B4" w:rsidRDefault="00591829" w:rsidP="00591829">
          <w:pPr>
            <w:pStyle w:val="1B1FEC6B453E4EBD927438C92B46359A"/>
          </w:pPr>
          <w:r w:rsidRPr="00F926FD">
            <w:rPr>
              <w:rStyle w:val="PlaceholderText"/>
            </w:rPr>
            <w:t>Choose an item.</w:t>
          </w:r>
        </w:p>
      </w:docPartBody>
    </w:docPart>
    <w:docPart>
      <w:docPartPr>
        <w:name w:val="9B2EDC75A1934DD39C752AE40C8C6EEF"/>
        <w:category>
          <w:name w:val="General"/>
          <w:gallery w:val="placeholder"/>
        </w:category>
        <w:types>
          <w:type w:val="bbPlcHdr"/>
        </w:types>
        <w:behaviors>
          <w:behavior w:val="content"/>
        </w:behaviors>
        <w:guid w:val="{1E43E15B-AD7F-4C5C-AE65-8E44E0F38BAE}"/>
      </w:docPartPr>
      <w:docPartBody>
        <w:p w:rsidR="002E29B4" w:rsidRDefault="00591829" w:rsidP="00591829">
          <w:pPr>
            <w:pStyle w:val="9B2EDC75A1934DD39C752AE40C8C6EEF"/>
          </w:pPr>
          <w:r w:rsidRPr="00F926FD">
            <w:rPr>
              <w:rStyle w:val="PlaceholderText"/>
            </w:rPr>
            <w:t>Choose an item.</w:t>
          </w:r>
        </w:p>
      </w:docPartBody>
    </w:docPart>
    <w:docPart>
      <w:docPartPr>
        <w:name w:val="021A4843AF674A5DAE072CAB4BBEC823"/>
        <w:category>
          <w:name w:val="General"/>
          <w:gallery w:val="placeholder"/>
        </w:category>
        <w:types>
          <w:type w:val="bbPlcHdr"/>
        </w:types>
        <w:behaviors>
          <w:behavior w:val="content"/>
        </w:behaviors>
        <w:guid w:val="{3DA25F03-59A6-4585-9C9A-EA1847657F62}"/>
      </w:docPartPr>
      <w:docPartBody>
        <w:p w:rsidR="002E29B4" w:rsidRDefault="00591829" w:rsidP="00591829">
          <w:pPr>
            <w:pStyle w:val="021A4843AF674A5DAE072CAB4BBEC823"/>
          </w:pPr>
          <w:r w:rsidRPr="00F926FD">
            <w:rPr>
              <w:rStyle w:val="PlaceholderText"/>
            </w:rPr>
            <w:t>Choose an item.</w:t>
          </w:r>
        </w:p>
      </w:docPartBody>
    </w:docPart>
    <w:docPart>
      <w:docPartPr>
        <w:name w:val="430DB56B8820461EA7B74F0DDA2AE54F"/>
        <w:category>
          <w:name w:val="General"/>
          <w:gallery w:val="placeholder"/>
        </w:category>
        <w:types>
          <w:type w:val="bbPlcHdr"/>
        </w:types>
        <w:behaviors>
          <w:behavior w:val="content"/>
        </w:behaviors>
        <w:guid w:val="{870A57C6-1771-4E02-BDE1-7BEBBB66FFAE}"/>
      </w:docPartPr>
      <w:docPartBody>
        <w:p w:rsidR="002E29B4" w:rsidRDefault="00591829" w:rsidP="00591829">
          <w:pPr>
            <w:pStyle w:val="430DB56B8820461EA7B74F0DDA2AE54F"/>
          </w:pPr>
          <w:r w:rsidRPr="00F926F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829"/>
    <w:rsid w:val="002E29B4"/>
    <w:rsid w:val="00591829"/>
    <w:rsid w:val="00E534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591829"/>
    <w:rPr>
      <w:color w:val="808080"/>
    </w:rPr>
  </w:style>
  <w:style w:type="paragraph" w:customStyle="1" w:styleId="C229807111C34B268123381222CBFE96">
    <w:name w:val="C229807111C34B268123381222CBFE96"/>
    <w:rsid w:val="00591829"/>
  </w:style>
  <w:style w:type="paragraph" w:customStyle="1" w:styleId="419BEE3B83744D4EB4E66D10C2F20D0C">
    <w:name w:val="419BEE3B83744D4EB4E66D10C2F20D0C"/>
    <w:rsid w:val="00591829"/>
  </w:style>
  <w:style w:type="paragraph" w:customStyle="1" w:styleId="32DE170878704B678E6AC3099D0F1AD9">
    <w:name w:val="32DE170878704B678E6AC3099D0F1AD9"/>
    <w:rsid w:val="00591829"/>
  </w:style>
  <w:style w:type="paragraph" w:customStyle="1" w:styleId="F2F29B278C5549A2AFB59A8DE38AC83C">
    <w:name w:val="F2F29B278C5549A2AFB59A8DE38AC83C"/>
    <w:rsid w:val="00591829"/>
  </w:style>
  <w:style w:type="paragraph" w:customStyle="1" w:styleId="96929C4DADC741C99E4D223CD8EBC1D6">
    <w:name w:val="96929C4DADC741C99E4D223CD8EBC1D6"/>
    <w:rsid w:val="00591829"/>
  </w:style>
  <w:style w:type="paragraph" w:customStyle="1" w:styleId="B9E32E13A7DC476683CDD4748EB31A32">
    <w:name w:val="B9E32E13A7DC476683CDD4748EB31A32"/>
    <w:rsid w:val="00591829"/>
  </w:style>
  <w:style w:type="paragraph" w:customStyle="1" w:styleId="7F7FBD33A4E3479C800A575807673301">
    <w:name w:val="7F7FBD33A4E3479C800A575807673301"/>
    <w:rsid w:val="00591829"/>
  </w:style>
  <w:style w:type="paragraph" w:customStyle="1" w:styleId="C102584D24694C04B8DF3FD7F1771887">
    <w:name w:val="C102584D24694C04B8DF3FD7F1771887"/>
    <w:rsid w:val="00591829"/>
  </w:style>
  <w:style w:type="paragraph" w:customStyle="1" w:styleId="D1D816ADE77D41588A665D037450A271">
    <w:name w:val="D1D816ADE77D41588A665D037450A271"/>
    <w:rsid w:val="00591829"/>
  </w:style>
  <w:style w:type="paragraph" w:customStyle="1" w:styleId="AC340E25655A447087D20B8732F2CE18">
    <w:name w:val="AC340E25655A447087D20B8732F2CE18"/>
    <w:rsid w:val="00591829"/>
  </w:style>
  <w:style w:type="paragraph" w:customStyle="1" w:styleId="F05608F0220C40ADA19DC1F5F17DC4FA">
    <w:name w:val="F05608F0220C40ADA19DC1F5F17DC4FA"/>
    <w:rsid w:val="00591829"/>
  </w:style>
  <w:style w:type="paragraph" w:customStyle="1" w:styleId="4ADAADB94FE64D2888FCDACD4BCF1347">
    <w:name w:val="4ADAADB94FE64D2888FCDACD4BCF1347"/>
    <w:rsid w:val="00591829"/>
  </w:style>
  <w:style w:type="paragraph" w:customStyle="1" w:styleId="CD76456DEA584021A3A09A27B1413F67">
    <w:name w:val="CD76456DEA584021A3A09A27B1413F67"/>
    <w:rsid w:val="00591829"/>
  </w:style>
  <w:style w:type="paragraph" w:customStyle="1" w:styleId="FF4E89B0DE894B0FA84BFCA04ACE35BC">
    <w:name w:val="FF4E89B0DE894B0FA84BFCA04ACE35BC"/>
    <w:rsid w:val="00591829"/>
  </w:style>
  <w:style w:type="paragraph" w:customStyle="1" w:styleId="843F5753854C43B69FC390C0A7F88910">
    <w:name w:val="843F5753854C43B69FC390C0A7F88910"/>
    <w:rsid w:val="00591829"/>
  </w:style>
  <w:style w:type="paragraph" w:customStyle="1" w:styleId="BFE02CB5BEBD4BA19C1A711D7E5CDF72">
    <w:name w:val="BFE02CB5BEBD4BA19C1A711D7E5CDF72"/>
    <w:rsid w:val="00591829"/>
  </w:style>
  <w:style w:type="paragraph" w:customStyle="1" w:styleId="D333B0493D6C4B9BBFBB972E391936BB">
    <w:name w:val="D333B0493D6C4B9BBFBB972E391936BB"/>
    <w:rsid w:val="00591829"/>
  </w:style>
  <w:style w:type="paragraph" w:customStyle="1" w:styleId="C3ECA784BDA949BC986F367B1C1D7F2D">
    <w:name w:val="C3ECA784BDA949BC986F367B1C1D7F2D"/>
    <w:rsid w:val="00591829"/>
  </w:style>
  <w:style w:type="paragraph" w:customStyle="1" w:styleId="133B1866914E495885D476D90571CEAE">
    <w:name w:val="133B1866914E495885D476D90571CEAE"/>
    <w:rsid w:val="00591829"/>
  </w:style>
  <w:style w:type="paragraph" w:customStyle="1" w:styleId="B1A10C8194804E44B6C72B17C6095EFC">
    <w:name w:val="B1A10C8194804E44B6C72B17C6095EFC"/>
    <w:rsid w:val="00591829"/>
  </w:style>
  <w:style w:type="paragraph" w:customStyle="1" w:styleId="BD3D61F0C07E46EBA4861E746ABC9FD8">
    <w:name w:val="BD3D61F0C07E46EBA4861E746ABC9FD8"/>
    <w:rsid w:val="00591829"/>
  </w:style>
  <w:style w:type="paragraph" w:customStyle="1" w:styleId="75CDB7BC6D3245AE9E6FD535407109BA">
    <w:name w:val="75CDB7BC6D3245AE9E6FD535407109BA"/>
    <w:rsid w:val="00591829"/>
  </w:style>
  <w:style w:type="paragraph" w:customStyle="1" w:styleId="465F6528EA1A49C9AC7BEA3FEB46620C">
    <w:name w:val="465F6528EA1A49C9AC7BEA3FEB46620C"/>
    <w:rsid w:val="00591829"/>
  </w:style>
  <w:style w:type="paragraph" w:customStyle="1" w:styleId="A00C52AE25104305B1579C31BDB6B5AF">
    <w:name w:val="A00C52AE25104305B1579C31BDB6B5AF"/>
    <w:rsid w:val="00591829"/>
  </w:style>
  <w:style w:type="paragraph" w:customStyle="1" w:styleId="E2BD44E7BCA74C508794EFA7CA72E850">
    <w:name w:val="E2BD44E7BCA74C508794EFA7CA72E850"/>
    <w:rsid w:val="00591829"/>
  </w:style>
  <w:style w:type="paragraph" w:customStyle="1" w:styleId="66808712063E42C3AA7AA4FBBEDE9350">
    <w:name w:val="66808712063E42C3AA7AA4FBBEDE9350"/>
    <w:rsid w:val="00591829"/>
  </w:style>
  <w:style w:type="paragraph" w:customStyle="1" w:styleId="5D089809E26C45E3A74ED3D89173603A">
    <w:name w:val="5D089809E26C45E3A74ED3D89173603A"/>
    <w:rsid w:val="00591829"/>
  </w:style>
  <w:style w:type="paragraph" w:customStyle="1" w:styleId="E75F5E1D7C8743EBAAA77350AF83BB1C">
    <w:name w:val="E75F5E1D7C8743EBAAA77350AF83BB1C"/>
    <w:rsid w:val="00591829"/>
  </w:style>
  <w:style w:type="paragraph" w:customStyle="1" w:styleId="8D05DC98EAF54FD5976057B068AB6C2B">
    <w:name w:val="8D05DC98EAF54FD5976057B068AB6C2B"/>
    <w:rsid w:val="00591829"/>
  </w:style>
  <w:style w:type="paragraph" w:customStyle="1" w:styleId="E59A881E380040BFA3B71B63EE5EA608">
    <w:name w:val="E59A881E380040BFA3B71B63EE5EA608"/>
    <w:rsid w:val="00591829"/>
  </w:style>
  <w:style w:type="paragraph" w:customStyle="1" w:styleId="5196A6ED5340419CB05AFDBBD656B659">
    <w:name w:val="5196A6ED5340419CB05AFDBBD656B659"/>
    <w:rsid w:val="00591829"/>
  </w:style>
  <w:style w:type="paragraph" w:customStyle="1" w:styleId="9FE7CBE9749140AA8C944D0ED489AB60">
    <w:name w:val="9FE7CBE9749140AA8C944D0ED489AB60"/>
    <w:rsid w:val="00591829"/>
  </w:style>
  <w:style w:type="paragraph" w:customStyle="1" w:styleId="13ECD9E3A0F547D6A71BB2E9097807AF">
    <w:name w:val="13ECD9E3A0F547D6A71BB2E9097807AF"/>
    <w:rsid w:val="00591829"/>
  </w:style>
  <w:style w:type="paragraph" w:customStyle="1" w:styleId="FC09C30D1AFB461A8EE8E8BCB77224C0">
    <w:name w:val="FC09C30D1AFB461A8EE8E8BCB77224C0"/>
    <w:rsid w:val="00591829"/>
  </w:style>
  <w:style w:type="paragraph" w:customStyle="1" w:styleId="29E5ACE4A09C47D2A7A43694BB09582C">
    <w:name w:val="29E5ACE4A09C47D2A7A43694BB09582C"/>
    <w:rsid w:val="00591829"/>
  </w:style>
  <w:style w:type="paragraph" w:customStyle="1" w:styleId="63997C87115F44478245AABA903A934C">
    <w:name w:val="63997C87115F44478245AABA903A934C"/>
    <w:rsid w:val="00591829"/>
  </w:style>
  <w:style w:type="paragraph" w:customStyle="1" w:styleId="AD42F32ED68B4FFE8F0EFE9525A99B17">
    <w:name w:val="AD42F32ED68B4FFE8F0EFE9525A99B17"/>
    <w:rsid w:val="00591829"/>
  </w:style>
  <w:style w:type="paragraph" w:customStyle="1" w:styleId="1B1FEC6B453E4EBD927438C92B46359A">
    <w:name w:val="1B1FEC6B453E4EBD927438C92B46359A"/>
    <w:rsid w:val="00591829"/>
  </w:style>
  <w:style w:type="paragraph" w:customStyle="1" w:styleId="9B2EDC75A1934DD39C752AE40C8C6EEF">
    <w:name w:val="9B2EDC75A1934DD39C752AE40C8C6EEF"/>
    <w:rsid w:val="00591829"/>
  </w:style>
  <w:style w:type="paragraph" w:customStyle="1" w:styleId="021A4843AF674A5DAE072CAB4BBEC823">
    <w:name w:val="021A4843AF674A5DAE072CAB4BBEC823"/>
    <w:rsid w:val="00591829"/>
  </w:style>
  <w:style w:type="paragraph" w:customStyle="1" w:styleId="430DB56B8820461EA7B74F0DDA2AE54F">
    <w:name w:val="430DB56B8820461EA7B74F0DDA2AE54F"/>
    <w:rsid w:val="005918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AEEDF1-1487-428D-AD82-5DC6ECADD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OCTRU-OIT-001_V3.0_04Oct2019</Template>
  <TotalTime>991</TotalTime>
  <Pages>8</Pages>
  <Words>1287</Words>
  <Characters>7337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Monitoring Visit - Phase 2 and 3</vt:lpstr>
    </vt:vector>
  </TitlesOfParts>
  <Company>GW Pharma Ltd</Company>
  <LinksUpToDate>false</LinksUpToDate>
  <CharactersWithSpaces>8607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Monitoring Visit - Phase 2 and 3</dc:title>
  <dc:subject/>
  <dc:creator>Duncan Appelbe</dc:creator>
  <cp:keywords/>
  <cp:lastModifiedBy>Duncan Appelbe</cp:lastModifiedBy>
  <cp:revision>4</cp:revision>
  <cp:lastPrinted>2014-09-15T08:17:00Z</cp:lastPrinted>
  <dcterms:created xsi:type="dcterms:W3CDTF">2020-01-12T16:53:00Z</dcterms:created>
  <dcterms:modified xsi:type="dcterms:W3CDTF">2020-01-13T09:27:00Z</dcterms:modified>
</cp:coreProperties>
</file>